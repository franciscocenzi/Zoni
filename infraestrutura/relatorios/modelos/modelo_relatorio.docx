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2"/>
    <w:bookmarkEnd w:id="5"/>
    <w:bookmarkEnd w:id="6"/>
    <w:bookmarkEnd w:id="7"/>
    <w:bookmarkEnd w:id="4"/>
    <w:p>
      <w:pPr>
        <w:jc w:val="center"/>
      </w:pPr>
      <w:r>
        <w:rPr>
          <w:b/>
          <w:sz w:val="28"/>
          <w:u w:val="single"/>
        </w:rPr>
        <w:t>RELATÓRIO TÉCNICO DE ANÁLISE URBANÍSTICA</w:t>
      </w:r>
    </w:p>
    <w:p>
      <w:pPr>
        <w:jc w:val="center"/>
      </w:pPr>
      <w:r>
        <w:rPr>
          <w:b/>
          <w:sz w:val="24"/>
        </w:rPr>
        <w:t>{{ TIPO_ANALISE }}</w:t>
      </w:r>
    </w:p>
    <w:p>
      <w:pPr/>
      <w:r>
        <w:t>Emissão: {{ DATA_COMPLETA }} às {{ HORA }}</w:t>
      </w:r>
    </w:p>
    <w:p/>
    <w:p>
      <w:pPr>
        <w:pStyle w:val="ZoniHeading"/>
      </w:pPr>
      <w:r>
        <w:t>1. DADOS CADASTRAIS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Proprietário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Inscrição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Endereço Completo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Loteamento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Área (m²)</w:t>
            </w:r>
          </w:p>
        </w:tc>
      </w:tr>
      <w:tr>
        <w:tc>
          <w:tcPr>
            <w:tcW w:type="dxa" w:w="1757"/>
          </w:tcPr>
          <w:p>
            <w:r>
              <w:t>{% for row in DADOS_CADASTRAIS_LIST %}{{row.proprietario}}</w:t>
            </w:r>
          </w:p>
        </w:tc>
        <w:tc>
          <w:tcPr>
            <w:tcW w:type="dxa" w:w="1757"/>
          </w:tcPr>
          <w:p>
            <w:r>
              <w:t>{{row.inscricao}}</w:t>
            </w:r>
          </w:p>
        </w:tc>
        <w:tc>
          <w:tcPr>
            <w:tcW w:type="dxa" w:w="1757"/>
          </w:tcPr>
          <w:p>
            <w:r>
              <w:t>{{row.endereco}}</w:t>
            </w:r>
          </w:p>
        </w:tc>
        <w:tc>
          <w:tcPr>
            <w:tcW w:type="dxa" w:w="1757"/>
          </w:tcPr>
          <w:p>
            <w:r>
              <w:t>{{row.loteamento}}</w:t>
            </w:r>
          </w:p>
        </w:tc>
        <w:tc>
          <w:tcPr>
            <w:tcW w:type="dxa" w:w="1757"/>
          </w:tcPr>
          <w:p>
            <w:r>
              <w:t>{{row.area}}{% endfor %}</w:t>
            </w:r>
          </w:p>
        </w:tc>
      </w:tr>
    </w:tbl>
    <w:p/>
    <w:p>
      <w:pPr>
        <w:pStyle w:val="ZoniHeading"/>
      </w:pPr>
      <w:r>
        <w:t>2. LIMITES DO TERRENO (TESTADAS E DIVISAS)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393"/>
        <w:gridCol w:w="4393"/>
      </w:tblGrid>
      <w:tr>
        <w:tc>
          <w:tcPr>
            <w:tcW w:type="dxa" w:w="4393"/>
          </w:tcPr>
          <w:p>
            <w:r>
              <w:rPr>
                <w:b/>
              </w:rPr>
              <w:t>Limite / Logradouro</w:t>
            </w:r>
          </w:p>
        </w:tc>
        <w:tc>
          <w:tcPr>
            <w:tcW w:type="dxa" w:w="4393"/>
          </w:tcPr>
          <w:p>
            <w:r>
              <w:rPr>
                <w:b/>
              </w:rPr>
              <w:t>Comprimento (m)</w:t>
            </w:r>
          </w:p>
        </w:tc>
      </w:tr>
      <w:tr>
        <w:tc>
          <w:tcPr>
            <w:tcW w:type="dxa" w:w="4393"/>
          </w:tcPr>
          <w:p>
            <w:r>
              <w:t>{% for row in TABELA_TESTADAS_LIST %}{{row.limite}}</w:t>
            </w:r>
          </w:p>
        </w:tc>
        <w:tc>
          <w:tcPr>
            <w:tcW w:type="dxa" w:w="4393"/>
          </w:tcPr>
          <w:p>
            <w:r>
              <w:t>{{row.comprimento}}{% endfor %}</w:t>
            </w:r>
          </w:p>
        </w:tc>
      </w:tr>
    </w:tbl>
    <w:p/>
    <w:p>
      <w:pPr>
        <w:pStyle w:val="ZoniHeading"/>
      </w:pPr>
      <w:r>
        <w:t>3. ZONEAMENTO INCIDENTE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c>
          <w:tcPr>
            <w:tcW w:type="dxa" w:w="879"/>
          </w:tcPr>
          <w:p>
            <w:r>
              <w:rPr>
                <w:b/>
              </w:rPr>
              <w:t>Zona</w:t>
            </w:r>
          </w:p>
        </w:tc>
        <w:tc>
          <w:tcPr>
            <w:tcW w:type="dxa" w:w="879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879"/>
          </w:tcPr>
          <w:p>
            <w:r>
              <w:rPr>
                <w:b/>
              </w:rPr>
              <w:t>%</w:t>
            </w:r>
          </w:p>
        </w:tc>
        <w:tc>
          <w:tcPr>
            <w:tcW w:type="dxa" w:w="879"/>
          </w:tcPr>
          <w:p>
            <w:r>
              <w:rPr>
                <w:b/>
              </w:rPr>
              <w:t>C.A max</w:t>
            </w:r>
          </w:p>
        </w:tc>
        <w:tc>
          <w:tcPr>
            <w:tcW w:type="dxa" w:w="879"/>
          </w:tcPr>
          <w:p>
            <w:r>
              <w:rPr>
                <w:b/>
              </w:rPr>
              <w:t>C.A bas</w:t>
            </w:r>
          </w:p>
        </w:tc>
        <w:tc>
          <w:tcPr>
            <w:tcW w:type="dxa" w:w="879"/>
          </w:tcPr>
          <w:p>
            <w:r>
              <w:rPr>
                <w:b/>
              </w:rPr>
              <w:t>TPS (Perm)</w:t>
            </w:r>
          </w:p>
        </w:tc>
        <w:tc>
          <w:tcPr>
            <w:tcW w:type="dxa" w:w="879"/>
          </w:tcPr>
          <w:p>
            <w:r>
              <w:rPr>
                <w:b/>
              </w:rPr>
              <w:t>TOS (Ocup)</w:t>
            </w:r>
          </w:p>
        </w:tc>
        <w:tc>
          <w:tcPr>
            <w:tcW w:type="dxa" w:w="879"/>
          </w:tcPr>
          <w:p>
            <w:r>
              <w:rPr>
                <w:b/>
              </w:rPr>
              <w:t>Pav Bas</w:t>
            </w:r>
          </w:p>
        </w:tc>
        <w:tc>
          <w:tcPr>
            <w:tcW w:type="dxa" w:w="879"/>
          </w:tcPr>
          <w:p>
            <w:r>
              <w:rPr>
                <w:b/>
              </w:rPr>
              <w:t>Pav Max</w:t>
            </w:r>
          </w:p>
        </w:tc>
        <w:tc>
          <w:tcPr>
            <w:tcW w:type="dxa" w:w="879"/>
          </w:tcPr>
          <w:p>
            <w:r>
              <w:rPr>
                <w:b/>
              </w:rPr>
              <w:t>Recuo Fr</w:t>
            </w:r>
          </w:p>
        </w:tc>
      </w:tr>
      <w:tr>
        <w:tc>
          <w:tcPr>
            <w:tcW w:type="dxa" w:w="879"/>
          </w:tcPr>
          <w:p>
            <w:r>
              <w:t>{% for row in TABELA_ZONAS_LIST %}{{row.codigo}}</w:t>
            </w:r>
          </w:p>
        </w:tc>
        <w:tc>
          <w:tcPr>
            <w:tcW w:type="dxa" w:w="879"/>
          </w:tcPr>
          <w:p>
            <w:r>
              <w:t>{{row.area}}</w:t>
            </w:r>
          </w:p>
        </w:tc>
        <w:tc>
          <w:tcPr>
            <w:tcW w:type="dxa" w:w="879"/>
          </w:tcPr>
          <w:p>
            <w:r>
              <w:t>{{row.perc}}</w:t>
            </w:r>
          </w:p>
        </w:tc>
        <w:tc>
          <w:tcPr>
            <w:tcW w:type="dxa" w:w="879"/>
          </w:tcPr>
          <w:p>
            <w:r>
              <w:t>{{row.ca_max}}</w:t>
            </w:r>
          </w:p>
        </w:tc>
        <w:tc>
          <w:tcPr>
            <w:tcW w:type="dxa" w:w="879"/>
          </w:tcPr>
          <w:p>
            <w:r>
              <w:t>{{row.ca_bas}}</w:t>
            </w:r>
          </w:p>
        </w:tc>
        <w:tc>
          <w:tcPr>
            <w:tcW w:type="dxa" w:w="879"/>
          </w:tcPr>
          <w:p>
            <w:r>
              <w:t>{{row.tps}}</w:t>
            </w:r>
          </w:p>
        </w:tc>
        <w:tc>
          <w:tcPr>
            <w:tcW w:type="dxa" w:w="879"/>
          </w:tcPr>
          <w:p>
            <w:r>
              <w:t>{{row.tos}}</w:t>
            </w:r>
          </w:p>
        </w:tc>
        <w:tc>
          <w:tcPr>
            <w:tcW w:type="dxa" w:w="879"/>
          </w:tcPr>
          <w:p>
            <w:r>
              <w:t>{{row.np_bas}}</w:t>
            </w:r>
          </w:p>
        </w:tc>
        <w:tc>
          <w:tcPr>
            <w:tcW w:type="dxa" w:w="879"/>
          </w:tcPr>
          <w:p>
            <w:r>
              <w:t>{{row.np_max}}</w:t>
            </w:r>
          </w:p>
        </w:tc>
        <w:tc>
          <w:tcPr>
            <w:tcW w:type="dxa" w:w="879"/>
          </w:tcPr>
          <w:p>
            <w:r>
              <w:t>{{row.rf}}{% endfor %}</w:t>
            </w:r>
          </w:p>
        </w:tc>
      </w:tr>
    </w:tbl>
    <w:p/>
    <w:p>
      <w:pPr>
        <w:pStyle w:val="ZoniHeading"/>
      </w:pPr>
      <w:r>
        <w:t>4. ÁREAS DE PRESERVAÇÃO PERMANENTE (APP)</w:t>
      </w:r>
    </w:p>
    <w:p>
      <w:r>
        <w:t>Faixa NUIC: {{ APP_FAIXA_STATUS }} ({{ APP_FAIXA_LARGURA }} m) - {{ APP_FAIXA_OBS }}</w:t>
      </w:r>
    </w:p>
    <w:p>
      <w:r>
        <w:t>Manguezal: {{ APP_MANGUE_STATUS }} - {{ APP_MANGUE_OBS }}</w:t>
      </w:r>
    </w:p>
    <w:p/>
    <w:p>
      <w:pPr>
        <w:pStyle w:val="ZoniHeading"/>
      </w:pPr>
      <w:r>
        <w:t>5. RISCOS GEOAMBIENTAIS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4394"/>
            <w:gridSpan w:val="2"/>
          </w:tcPr>
          <w:p>
            <w:r>
              <w:rPr>
                <w:b/>
              </w:rPr>
              <w:t>Suscetibilidade a Inundação</w:t>
            </w:r>
          </w:p>
        </w:tc>
        <w:tc>
          <w:tcPr>
            <w:tcW w:type="dxa" w:w="4394"/>
            <w:gridSpan w:val="2"/>
          </w:tcPr>
          <w:p>
            <w:r>
              <w:rPr>
                <w:b/>
              </w:rPr>
              <w:t>Suscetibilidade a Movimentos de Massa</w:t>
            </w:r>
          </w:p>
        </w:tc>
      </w:tr>
      <w:tr>
        <w:tc>
          <w:tcPr>
            <w:tcW w:type="dxa" w:w="2197"/>
          </w:tcPr>
          <w:p>
            <w:r>
              <w:t xml:space="preserve">{% cellbg RISCO_INUND_COR %} </w:t>
            </w:r>
          </w:p>
        </w:tc>
        <w:tc>
          <w:tcPr>
            <w:tcW w:type="dxa" w:w="2197"/>
          </w:tcPr>
          <w:p>
            <w:r>
              <w:t>{{ RISCO_INUND_GRAU }}</w:t>
            </w:r>
          </w:p>
        </w:tc>
        <w:tc>
          <w:tcPr>
            <w:tcW w:type="dxa" w:w="2197"/>
          </w:tcPr>
          <w:p>
            <w:r>
              <w:t xml:space="preserve">{% cellbg RISCO_MOV_COR %} </w:t>
            </w:r>
          </w:p>
        </w:tc>
        <w:tc>
          <w:tcPr>
            <w:tcW w:type="dxa" w:w="2197"/>
          </w:tcPr>
          <w:p>
            <w:r>
              <w:t>{{ RISCO_MOV_GRAU }}</w:t>
            </w:r>
          </w:p>
        </w:tc>
      </w:tr>
      <w:tr>
        <w:tc>
          <w:tcPr>
            <w:tcW w:type="dxa" w:w="4394"/>
            <w:gridSpan w:val="2"/>
          </w:tcPr>
          <w:p>
            <w:r>
              <w:t>{{ RISCO_INUND_RECOM }}</w:t>
            </w:r>
          </w:p>
        </w:tc>
        <w:tc>
          <w:tcPr>
            <w:tcW w:type="dxa" w:w="4394"/>
            <w:gridSpan w:val="2"/>
          </w:tcPr>
          <w:p>
            <w:r>
              <w:t>{{ RISCO_MOV_RECOM }}</w:t>
            </w:r>
          </w:p>
        </w:tc>
      </w:tr>
    </w:tbl>
    <w:p/>
    <w:p>
      <w:pPr>
        <w:pStyle w:val="ZoniHeading"/>
      </w:pPr>
      <w:r>
        <w:t>6. INCLINAÇÃO DO TERRENO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Faixa de Inclinação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Legenda</w:t>
            </w:r>
          </w:p>
        </w:tc>
        <w:tc>
          <w:tcPr>
            <w:tcW w:type="dxa" w:w="1757"/>
          </w:tcPr>
          <w:p>
            <w:r>
              <w:rPr>
                <w:b/>
              </w:rPr>
              <w:t>Área (m²)</w:t>
            </w:r>
          </w:p>
        </w:tc>
        <w:tc>
          <w:tcPr>
            <w:tcW w:type="dxa" w:w="1757"/>
          </w:tcPr>
          <w:p>
            <w:r>
              <w:rPr>
                <w:b/>
              </w:rPr>
              <w:t>% da Área</w:t>
            </w:r>
          </w:p>
        </w:tc>
        <w:tc>
          <w:tcPr>
            <w:tcW w:type="dxa" w:w="1757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757"/>
          </w:tcPr>
          <w:p>
            <w:r>
              <w:t>{% for row in TABELA_INCLINACAO_LIST %}{{row.faixa}}</w:t>
            </w:r>
          </w:p>
        </w:tc>
        <w:tc>
          <w:tcPr>
            <w:tcW w:type="dxa" w:w="1757"/>
          </w:tcPr>
          <w:p>
            <w:r>
              <w:t xml:space="preserve">{% cellbg row.cor %} </w:t>
            </w:r>
          </w:p>
        </w:tc>
        <w:tc>
          <w:tcPr>
            <w:tcW w:type="dxa" w:w="1757"/>
          </w:tcPr>
          <w:p>
            <w:r>
              <w:t>{{row.area}}</w:t>
            </w:r>
          </w:p>
        </w:tc>
        <w:tc>
          <w:tcPr>
            <w:tcW w:type="dxa" w:w="1757"/>
          </w:tcPr>
          <w:p>
            <w:r>
              <w:t>{{row.perc}}</w:t>
            </w:r>
          </w:p>
        </w:tc>
        <w:tc>
          <w:tcPr>
            <w:tcW w:type="dxa" w:w="1757"/>
          </w:tcPr>
          <w:p>
            <w:r>
              <w:t>{{row.notas}}{% endfor %}</w:t>
            </w:r>
          </w:p>
        </w:tc>
      </w:tr>
    </w:tbl>
    <w:p/>
    <w:p>
      <w:pPr>
        <w:pStyle w:val="ZoniHeading"/>
      </w:pPr>
      <w:r>
        <w:t>7. NOTAS E CONDICIONANTES TÉCNICAS</w:t>
      </w:r>
    </w:p>
    <w:p>
      <w:r>
        <w:t>{{ LISTA_NOTAS_ANEXO_BULLETS }}</w:t>
      </w:r>
    </w:p>
    <w:p>
      <w:r>
        <w:t>{{ LISTA_CONDICIONANTES_BULLETS }}</w:t>
      </w:r>
    </w:p>
    <w:p>
      <w:r>
        <w:t>{{ LISTA_RESTRICOES_BULLETS }}</w:t>
      </w:r>
    </w:p>
    <w:p/>
    <w:p>
      <w:pPr>
        <w:pStyle w:val="ZoniHeading"/>
      </w:pPr>
      <w:r>
        <w:t>8. MAPA DE SITUAÇÃO / ANEXOS GRAFICOS</w:t>
      </w:r>
    </w:p>
    <w:p>
      <w:pPr>
        <w:jc w:val="center"/>
      </w:pPr>
      <w:r>
        <w:rPr>
          <w:i/>
        </w:rPr>
        <w:t>{{ IMAGEM_MAPA }}</w:t>
      </w:r>
    </w:p>
    <w:sectPr w:rsidR="00025B8C" w:rsidRPr="00975099" w:rsidSect="00DA0E7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8" w:right="1418" w:bottom="1418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77EBC" w14:textId="77777777" w:rsidR="00570190" w:rsidRDefault="00570190" w:rsidP="007E0DC4">
      <w:pPr>
        <w:spacing w:after="0"/>
      </w:pPr>
      <w:r>
        <w:separator/>
      </w:r>
    </w:p>
  </w:endnote>
  <w:endnote w:type="continuationSeparator" w:id="0">
    <w:p w14:paraId="29D77B13" w14:textId="77777777" w:rsidR="00570190" w:rsidRDefault="00570190" w:rsidP="007E0D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0"/>
      </w:rPr>
      <w:id w:val="-244658464"/>
      <w:docPartObj>
        <w:docPartGallery w:val="Page Numbers (Bottom of Page)"/>
        <w:docPartUnique/>
      </w:docPartObj>
    </w:sdtPr>
    <w:sdtEndPr/>
    <w:sdtContent>
      <w:sdt>
        <w:sdtPr>
          <w:rPr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3A720E1" w14:textId="77777777" w:rsidR="00506C68" w:rsidRPr="00506C68" w:rsidRDefault="00506C68">
            <w:pPr>
              <w:pStyle w:val="Rodap"/>
              <w:rPr>
                <w:szCs w:val="20"/>
              </w:rPr>
            </w:pPr>
            <w:r w:rsidRPr="00506C68">
              <w:rPr>
                <w:szCs w:val="20"/>
              </w:rPr>
              <w:t xml:space="preserve">Página </w:t>
            </w:r>
            <w:r w:rsidRPr="00506C68">
              <w:rPr>
                <w:b/>
                <w:bCs/>
                <w:szCs w:val="20"/>
              </w:rPr>
              <w:fldChar w:fldCharType="begin"/>
            </w:r>
            <w:r w:rsidRPr="00506C68">
              <w:rPr>
                <w:b/>
                <w:bCs/>
                <w:szCs w:val="20"/>
              </w:rPr>
              <w:instrText>PAGE</w:instrText>
            </w:r>
            <w:r w:rsidRPr="00506C68">
              <w:rPr>
                <w:b/>
                <w:bCs/>
                <w:szCs w:val="20"/>
              </w:rPr>
              <w:fldChar w:fldCharType="separate"/>
            </w:r>
            <w:r w:rsidRPr="00506C68">
              <w:rPr>
                <w:b/>
                <w:bCs/>
                <w:szCs w:val="20"/>
              </w:rPr>
              <w:t>2</w:t>
            </w:r>
            <w:r w:rsidRPr="00506C68">
              <w:rPr>
                <w:b/>
                <w:bCs/>
                <w:szCs w:val="20"/>
              </w:rPr>
              <w:fldChar w:fldCharType="end"/>
            </w:r>
            <w:r w:rsidRPr="00506C68">
              <w:rPr>
                <w:szCs w:val="20"/>
              </w:rPr>
              <w:t xml:space="preserve"> de </w:t>
            </w:r>
            <w:r w:rsidRPr="00506C68">
              <w:rPr>
                <w:b/>
                <w:bCs/>
                <w:szCs w:val="20"/>
              </w:rPr>
              <w:fldChar w:fldCharType="begin"/>
            </w:r>
            <w:r w:rsidRPr="00506C68">
              <w:rPr>
                <w:b/>
                <w:bCs/>
                <w:szCs w:val="20"/>
              </w:rPr>
              <w:instrText>NUMPAGES</w:instrText>
            </w:r>
            <w:r w:rsidRPr="00506C68">
              <w:rPr>
                <w:b/>
                <w:bCs/>
                <w:szCs w:val="20"/>
              </w:rPr>
              <w:fldChar w:fldCharType="separate"/>
            </w:r>
            <w:r w:rsidRPr="00506C68">
              <w:rPr>
                <w:b/>
                <w:bCs/>
                <w:szCs w:val="20"/>
              </w:rPr>
              <w:t>2</w:t>
            </w:r>
            <w:r w:rsidRPr="00506C68">
              <w:rPr>
                <w:b/>
                <w:bCs/>
                <w:szCs w:val="20"/>
              </w:rPr>
              <w:fldChar w:fldCharType="end"/>
            </w:r>
          </w:p>
        </w:sdtContent>
      </w:sdt>
    </w:sdtContent>
  </w:sdt>
  <w:p w14:paraId="7DA540C9" w14:textId="77777777" w:rsidR="009B1199" w:rsidRPr="00506C68" w:rsidRDefault="009B1199" w:rsidP="009B1199">
    <w:pPr>
      <w:pStyle w:val="Rodap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0"/>
      </w:rPr>
      <w:id w:val="-78452314"/>
      <w:docPartObj>
        <w:docPartGallery w:val="Page Numbers (Bottom of Page)"/>
        <w:docPartUnique/>
      </w:docPartObj>
    </w:sdtPr>
    <w:sdtEndPr/>
    <w:sdtContent>
      <w:sdt>
        <w:sdtPr>
          <w:rPr>
            <w:szCs w:val="20"/>
          </w:rPr>
          <w:id w:val="-1125841821"/>
          <w:docPartObj>
            <w:docPartGallery w:val="Page Numbers (Top of Page)"/>
            <w:docPartUnique/>
          </w:docPartObj>
        </w:sdtPr>
        <w:sdtEndPr/>
        <w:sdtContent>
          <w:p w14:paraId="49F6CB9E" w14:textId="77777777" w:rsidR="00506C68" w:rsidRPr="00506C68" w:rsidRDefault="00506C68">
            <w:pPr>
              <w:pStyle w:val="Rodap"/>
              <w:rPr>
                <w:szCs w:val="20"/>
              </w:rPr>
            </w:pPr>
            <w:r w:rsidRPr="00506C68">
              <w:rPr>
                <w:szCs w:val="20"/>
              </w:rPr>
              <w:t xml:space="preserve">Página </w:t>
            </w:r>
            <w:r w:rsidRPr="00506C68">
              <w:rPr>
                <w:b/>
                <w:bCs/>
                <w:szCs w:val="20"/>
              </w:rPr>
              <w:fldChar w:fldCharType="begin"/>
            </w:r>
            <w:r w:rsidRPr="00506C68">
              <w:rPr>
                <w:b/>
                <w:bCs/>
                <w:szCs w:val="20"/>
              </w:rPr>
              <w:instrText>PAGE</w:instrText>
            </w:r>
            <w:r w:rsidRPr="00506C68">
              <w:rPr>
                <w:b/>
                <w:bCs/>
                <w:szCs w:val="20"/>
              </w:rPr>
              <w:fldChar w:fldCharType="separate"/>
            </w:r>
            <w:r w:rsidRPr="00506C68">
              <w:rPr>
                <w:b/>
                <w:bCs/>
                <w:szCs w:val="20"/>
              </w:rPr>
              <w:t>2</w:t>
            </w:r>
            <w:r w:rsidRPr="00506C68">
              <w:rPr>
                <w:b/>
                <w:bCs/>
                <w:szCs w:val="20"/>
              </w:rPr>
              <w:fldChar w:fldCharType="end"/>
            </w:r>
            <w:r w:rsidRPr="00506C68">
              <w:rPr>
                <w:szCs w:val="20"/>
              </w:rPr>
              <w:t xml:space="preserve"> de </w:t>
            </w:r>
            <w:r w:rsidRPr="00506C68">
              <w:rPr>
                <w:b/>
                <w:bCs/>
                <w:szCs w:val="20"/>
              </w:rPr>
              <w:fldChar w:fldCharType="begin"/>
            </w:r>
            <w:r w:rsidRPr="00506C68">
              <w:rPr>
                <w:b/>
                <w:bCs/>
                <w:szCs w:val="20"/>
              </w:rPr>
              <w:instrText>NUMPAGES</w:instrText>
            </w:r>
            <w:r w:rsidRPr="00506C68">
              <w:rPr>
                <w:b/>
                <w:bCs/>
                <w:szCs w:val="20"/>
              </w:rPr>
              <w:fldChar w:fldCharType="separate"/>
            </w:r>
            <w:r w:rsidRPr="00506C68">
              <w:rPr>
                <w:b/>
                <w:bCs/>
                <w:szCs w:val="20"/>
              </w:rPr>
              <w:t>2</w:t>
            </w:r>
            <w:r w:rsidRPr="00506C68">
              <w:rPr>
                <w:b/>
                <w:bCs/>
                <w:szCs w:val="20"/>
              </w:rPr>
              <w:fldChar w:fldCharType="end"/>
            </w:r>
          </w:p>
        </w:sdtContent>
      </w:sdt>
    </w:sdtContent>
  </w:sdt>
  <w:p w14:paraId="1BEE3B73" w14:textId="77777777" w:rsidR="00506C68" w:rsidRPr="00506C68" w:rsidRDefault="00506C68">
    <w:pPr>
      <w:pStyle w:val="Rodap"/>
      <w:rPr>
        <w:szCs w:val="20"/>
      </w:rPr>
    </w:pPr>
  </w:p>
  <w:p w14:paraId="1D6B7675" w14:textId="77777777" w:rsidR="00B7357A" w:rsidRPr="00506C68" w:rsidRDefault="00B7357A" w:rsidP="00B7357A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4A50B" w14:textId="77777777" w:rsidR="00570190" w:rsidRDefault="00570190" w:rsidP="007E0DC4">
      <w:pPr>
        <w:spacing w:after="0"/>
      </w:pPr>
      <w:r>
        <w:separator/>
      </w:r>
    </w:p>
  </w:footnote>
  <w:footnote w:type="continuationSeparator" w:id="0">
    <w:p w14:paraId="6B1369F9" w14:textId="77777777" w:rsidR="00570190" w:rsidRDefault="00570190" w:rsidP="007E0DC4">
      <w:pPr>
        <w:spacing w:after="0"/>
      </w:pPr>
      <w:r>
        <w:continuationSeparator/>
      </w:r>
    </w:p>
  </w:footnote>
  <w:footnote w:id="1">
    <w:p w14:paraId="32B75051" w14:textId="77777777" w:rsidR="008F0DB8" w:rsidRPr="00E73107" w:rsidRDefault="008F0DB8" w:rsidP="008F0DB8">
      <w:pPr>
        <w:pStyle w:val="Textodenotaderodap"/>
        <w:rPr>
          <w:sz w:val="18"/>
          <w:szCs w:val="18"/>
        </w:rPr>
      </w:pPr>
      <w:r w:rsidRPr="00E73107">
        <w:rPr>
          <w:rStyle w:val="Refdenotaderodap"/>
          <w:szCs w:val="18"/>
        </w:rPr>
        <w:footnoteRef/>
      </w:r>
      <w:r w:rsidRPr="00E73107">
        <w:rPr>
          <w:sz w:val="18"/>
          <w:szCs w:val="18"/>
        </w:rPr>
        <w:t xml:space="preserve"> Lei Complementar Nº 33/2011, Art. 251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7715" w14:textId="77777777" w:rsidR="00B7357A" w:rsidRPr="00C81A32" w:rsidRDefault="00B7357A" w:rsidP="00B7357A">
    <w:pPr>
      <w:pStyle w:val="Cabealho"/>
    </w:pPr>
    <w:r>
      <w:rPr>
        <w:rFonts w:ascii="Calibri" w:hAnsi="Calibri"/>
        <w:noProof/>
      </w:rPr>
      <w:drawing>
        <wp:anchor distT="0" distB="0" distL="114300" distR="114300" simplePos="0" relativeHeight="251663360" behindDoc="0" locked="0" layoutInCell="1" allowOverlap="0" wp14:anchorId="2FC50C5D" wp14:editId="35782507">
          <wp:simplePos x="0" y="0"/>
          <wp:positionH relativeFrom="margin">
            <wp:posOffset>149</wp:posOffset>
          </wp:positionH>
          <wp:positionV relativeFrom="paragraph">
            <wp:posOffset>15240</wp:posOffset>
          </wp:positionV>
          <wp:extent cx="825539" cy="900000"/>
          <wp:effectExtent l="0" t="0" r="0" b="0"/>
          <wp:wrapSquare wrapText="bothSides"/>
          <wp:docPr id="1" name="Imagem 0" descr="Brasão do Municípi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0" descr="Brasão do Município de Porto Belo S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39" cy="9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5A42">
      <w:rPr>
        <w:noProof/>
      </w:rPr>
      <w:drawing>
        <wp:anchor distT="0" distB="0" distL="114300" distR="114300" simplePos="0" relativeHeight="251664384" behindDoc="0" locked="0" layoutInCell="1" allowOverlap="1" wp14:anchorId="5D313DD4" wp14:editId="451DE860">
          <wp:simplePos x="0" y="0"/>
          <wp:positionH relativeFrom="margin">
            <wp:align>right</wp:align>
          </wp:positionH>
          <wp:positionV relativeFrom="paragraph">
            <wp:posOffset>15240</wp:posOffset>
          </wp:positionV>
          <wp:extent cx="691840" cy="828000"/>
          <wp:effectExtent l="0" t="0" r="0" b="0"/>
          <wp:wrapSquare wrapText="bothSides"/>
          <wp:docPr id="2" name="Imagem 2" descr="Logotipo da Secretaria de Planejament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 da Secretaria de Planejamento de Porto Belo S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84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1A32">
      <w:t>ESTADO DE SANTA CATARINA</w:t>
    </w:r>
  </w:p>
  <w:p w14:paraId="05725812" w14:textId="77777777" w:rsidR="00B7357A" w:rsidRPr="00C81A32" w:rsidRDefault="00B7357A" w:rsidP="00B7357A">
    <w:pPr>
      <w:pStyle w:val="Cabealho"/>
    </w:pPr>
    <w:r w:rsidRPr="00C81A32">
      <w:t>PREFEITURA MUNICIPAL DE PORTO BELO</w:t>
    </w:r>
  </w:p>
  <w:p w14:paraId="0EA94C56" w14:textId="77777777" w:rsidR="00B7357A" w:rsidRPr="00C81A32" w:rsidRDefault="00B7357A" w:rsidP="00B7357A">
    <w:pPr>
      <w:pStyle w:val="Cabealho"/>
    </w:pPr>
    <w:r w:rsidRPr="00C81A32">
      <w:t>SECRETARIA DE PLANEJAMENTO URBANO</w:t>
    </w:r>
  </w:p>
  <w:p w14:paraId="0FE22FA6" w14:textId="77777777" w:rsidR="00B7357A" w:rsidRPr="00C81A32" w:rsidRDefault="00B7357A" w:rsidP="00B7357A">
    <w:pPr>
      <w:pStyle w:val="Cabealho"/>
    </w:pPr>
    <w:r w:rsidRPr="00C81A32">
      <w:t>Rua Irineu José Moreira, 156, Bairro Centro, Porto Belo/SC</w:t>
    </w:r>
  </w:p>
  <w:p w14:paraId="734AB3D1" w14:textId="77777777" w:rsidR="00B7357A" w:rsidRDefault="00B7357A" w:rsidP="00B7357A">
    <w:pPr>
      <w:pStyle w:val="Cabealho"/>
    </w:pPr>
    <w:r w:rsidRPr="00C81A32">
      <w:t>CEP 88.210-000 – Telefone: (0**47) 3369-8649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4B5F5" w14:textId="77777777" w:rsidR="00C81A32" w:rsidRPr="00C81A32" w:rsidRDefault="00C81A32" w:rsidP="00C81A32">
    <w:pPr>
      <w:pStyle w:val="Cabealho"/>
    </w:pPr>
    <w:r>
      <w:rPr>
        <w:rFonts w:ascii="Calibri" w:hAnsi="Calibri"/>
        <w:noProof/>
      </w:rPr>
      <w:drawing>
        <wp:anchor distT="0" distB="0" distL="114300" distR="114300" simplePos="0" relativeHeight="251659264" behindDoc="0" locked="0" layoutInCell="1" allowOverlap="0" wp14:anchorId="2768761B" wp14:editId="6D87AB5E">
          <wp:simplePos x="0" y="0"/>
          <wp:positionH relativeFrom="margin">
            <wp:posOffset>149</wp:posOffset>
          </wp:positionH>
          <wp:positionV relativeFrom="paragraph">
            <wp:posOffset>15240</wp:posOffset>
          </wp:positionV>
          <wp:extent cx="825539" cy="900000"/>
          <wp:effectExtent l="0" t="0" r="0" b="0"/>
          <wp:wrapSquare wrapText="bothSides"/>
          <wp:docPr id="3" name="Imagem 0" descr="Brasão do Municípi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0" descr="Brasão do Município de Porto Belo S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39" cy="9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5A42">
      <w:rPr>
        <w:noProof/>
      </w:rPr>
      <w:drawing>
        <wp:anchor distT="0" distB="0" distL="114300" distR="114300" simplePos="0" relativeHeight="251661312" behindDoc="0" locked="0" layoutInCell="1" allowOverlap="1" wp14:anchorId="08C632E2" wp14:editId="369AB3C9">
          <wp:simplePos x="0" y="0"/>
          <wp:positionH relativeFrom="margin">
            <wp:align>right</wp:align>
          </wp:positionH>
          <wp:positionV relativeFrom="paragraph">
            <wp:posOffset>15240</wp:posOffset>
          </wp:positionV>
          <wp:extent cx="691840" cy="828000"/>
          <wp:effectExtent l="0" t="0" r="0" b="0"/>
          <wp:wrapSquare wrapText="bothSides"/>
          <wp:docPr id="4" name="Imagem 4" descr="Logotipo da Secretaria de Planejament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 da Secretaria de Planejamento de Porto Belo S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84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1A32">
      <w:t>ESTADO DE SANTA CATARINA</w:t>
    </w:r>
  </w:p>
  <w:p w14:paraId="43A54C86" w14:textId="77777777" w:rsidR="00C81A32" w:rsidRPr="00C81A32" w:rsidRDefault="00C81A32" w:rsidP="00C81A32">
    <w:pPr>
      <w:pStyle w:val="Cabealho"/>
    </w:pPr>
    <w:r w:rsidRPr="00C81A32">
      <w:t>PREFEITURA MUNICIPAL DE PORTO BELO</w:t>
    </w:r>
  </w:p>
  <w:p w14:paraId="37758653" w14:textId="77777777" w:rsidR="00C81A32" w:rsidRPr="00C81A32" w:rsidRDefault="00C81A32" w:rsidP="00C81A32">
    <w:pPr>
      <w:pStyle w:val="Cabealho"/>
    </w:pPr>
    <w:r w:rsidRPr="00C81A32">
      <w:t>SECRETARIA DE PLANEJAMENTO URBANO</w:t>
    </w:r>
  </w:p>
  <w:p w14:paraId="32AEE93B" w14:textId="77777777" w:rsidR="00C81A32" w:rsidRPr="00C81A32" w:rsidRDefault="00C81A32" w:rsidP="00C81A32">
    <w:pPr>
      <w:pStyle w:val="Cabealho"/>
    </w:pPr>
    <w:r w:rsidRPr="00C81A32">
      <w:t>Rua Irineu José Moreira, 156, Bairro Centro, Porto Belo/SC</w:t>
    </w:r>
  </w:p>
  <w:p w14:paraId="7B36566B" w14:textId="77777777" w:rsidR="007E0DC4" w:rsidRDefault="00C81A32" w:rsidP="00C81A32">
    <w:pPr>
      <w:pStyle w:val="Cabealho"/>
    </w:pPr>
    <w:r w:rsidRPr="00C81A32">
      <w:t>CEP 88.210-000 – Telefone: (0**47) 3369-8649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0248FB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C7E7B05"/>
    <w:multiLevelType w:val="multilevel"/>
    <w:tmpl w:val="59126EE2"/>
    <w:styleLink w:val="ListaRAPA"/>
    <w:lvl w:ilvl="0">
      <w:start w:val="1"/>
      <w:numFmt w:val="upperRoman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lowerLetter"/>
      <w:suff w:val="space"/>
      <w:lvlText w:val="%4)"/>
      <w:lvlJc w:val="right"/>
      <w:pPr>
        <w:ind w:left="1071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4">
      <w:start w:val="1"/>
      <w:numFmt w:val="lowerLetter"/>
      <w:suff w:val="space"/>
      <w:lvlText w:val="%5."/>
      <w:lvlJc w:val="right"/>
      <w:pPr>
        <w:ind w:left="1428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2" w15:restartNumberingAfterBreak="0">
    <w:nsid w:val="0DFB0223"/>
    <w:multiLevelType w:val="multilevel"/>
    <w:tmpl w:val="59126EE2"/>
    <w:numStyleLink w:val="ListaRAPA"/>
  </w:abstractNum>
  <w:abstractNum w:abstractNumId="3" w15:restartNumberingAfterBreak="0">
    <w:nsid w:val="10AE2608"/>
    <w:multiLevelType w:val="multilevel"/>
    <w:tmpl w:val="24AEACFA"/>
    <w:styleLink w:val="RAPA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suff w:val="space"/>
      <w:lvlText w:val="%2-"/>
      <w:lvlJc w:val="lef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14:cntxtAlts w14:val="0"/>
      </w:rPr>
    </w:lvl>
    <w:lvl w:ilvl="2">
      <w:start w:val="1"/>
      <w:numFmt w:val="lowerLetter"/>
      <w:suff w:val="space"/>
      <w:lvlText w:val="%3)"/>
      <w:lvlJc w:val="left"/>
      <w:pPr>
        <w:ind w:left="709" w:firstLine="0"/>
      </w:pPr>
      <w:rPr>
        <w:rFonts w:ascii="Arial" w:hAnsi="Arial" w:hint="default"/>
        <w:b w:val="0"/>
        <w:i w:val="0"/>
        <w:caps w:val="0"/>
        <w:small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bullet"/>
      <w:suff w:val="space"/>
      <w:lvlText w:val="-"/>
      <w:lvlJc w:val="left"/>
      <w:pPr>
        <w:ind w:left="709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4">
      <w:start w:val="1"/>
      <w:numFmt w:val="lowerLetter"/>
      <w:suff w:val="space"/>
      <w:lvlText w:val="%5."/>
      <w:lvlJc w:val="left"/>
      <w:pPr>
        <w:ind w:left="992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Roman"/>
      <w:suff w:val="space"/>
      <w:lvlText w:val="%6."/>
      <w:lvlJc w:val="left"/>
      <w:pPr>
        <w:ind w:left="992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6">
      <w:start w:val="1"/>
      <w:numFmt w:val="decimal"/>
      <w:suff w:val="space"/>
      <w:lvlText w:val="%7."/>
      <w:lvlJc w:val="lef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7">
      <w:start w:val="1"/>
      <w:numFmt w:val="lowerLetter"/>
      <w:suff w:val="space"/>
      <w:lvlText w:val="%8."/>
      <w:lvlJc w:val="lef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8">
      <w:start w:val="1"/>
      <w:numFmt w:val="lowerRoman"/>
      <w:suff w:val="space"/>
      <w:lvlText w:val="%9."/>
      <w:lvlJc w:val="righ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</w:abstractNum>
  <w:abstractNum w:abstractNumId="4" w15:restartNumberingAfterBreak="0">
    <w:nsid w:val="11094C66"/>
    <w:multiLevelType w:val="multilevel"/>
    <w:tmpl w:val="59126EE2"/>
    <w:numStyleLink w:val="ListaRAPA"/>
  </w:abstractNum>
  <w:abstractNum w:abstractNumId="5" w15:restartNumberingAfterBreak="0">
    <w:nsid w:val="198B1EFD"/>
    <w:multiLevelType w:val="hybridMultilevel"/>
    <w:tmpl w:val="A0267BBE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77674"/>
    <w:multiLevelType w:val="multilevel"/>
    <w:tmpl w:val="59126EE2"/>
    <w:numStyleLink w:val="ListaRAPA"/>
  </w:abstractNum>
  <w:abstractNum w:abstractNumId="7" w15:restartNumberingAfterBreak="0">
    <w:nsid w:val="209F3510"/>
    <w:multiLevelType w:val="multilevel"/>
    <w:tmpl w:val="59126EE2"/>
    <w:numStyleLink w:val="ListaRAPA"/>
  </w:abstractNum>
  <w:abstractNum w:abstractNumId="8" w15:restartNumberingAfterBreak="0">
    <w:nsid w:val="244240CC"/>
    <w:multiLevelType w:val="multilevel"/>
    <w:tmpl w:val="59126EE2"/>
    <w:numStyleLink w:val="ListaRAPA"/>
  </w:abstractNum>
  <w:abstractNum w:abstractNumId="9" w15:restartNumberingAfterBreak="0">
    <w:nsid w:val="28365C90"/>
    <w:multiLevelType w:val="hybridMultilevel"/>
    <w:tmpl w:val="9B00ED8C"/>
    <w:lvl w:ilvl="0" w:tplc="04160013">
      <w:start w:val="1"/>
      <w:numFmt w:val="upperRoman"/>
      <w:lvlText w:val="%1."/>
      <w:lvlJc w:val="right"/>
      <w:pPr>
        <w:ind w:left="357" w:hanging="357"/>
      </w:pPr>
      <w:rPr>
        <w:rFonts w:hint="default"/>
        <w:b/>
        <w:i w:val="0"/>
        <w:sz w:val="24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F6D51"/>
    <w:multiLevelType w:val="multilevel"/>
    <w:tmpl w:val="59126EE2"/>
    <w:numStyleLink w:val="ListaRAPA"/>
  </w:abstractNum>
  <w:abstractNum w:abstractNumId="11" w15:restartNumberingAfterBreak="0">
    <w:nsid w:val="2DBE0823"/>
    <w:multiLevelType w:val="hybridMultilevel"/>
    <w:tmpl w:val="A5985E04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74AF3"/>
    <w:multiLevelType w:val="multilevel"/>
    <w:tmpl w:val="59126EE2"/>
    <w:numStyleLink w:val="ListaRAPA"/>
  </w:abstractNum>
  <w:abstractNum w:abstractNumId="13" w15:restartNumberingAfterBreak="0">
    <w:nsid w:val="3CF65C82"/>
    <w:multiLevelType w:val="multilevel"/>
    <w:tmpl w:val="1C0091A4"/>
    <w:lvl w:ilvl="0">
      <w:start w:val="1"/>
      <w:numFmt w:val="upperRoman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lvlRestart w:val="1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decimal"/>
      <w:lvlRestart w:val="1"/>
      <w:lvlText w:val="%2.%3.%4."/>
      <w:lvlJc w:val="right"/>
      <w:pPr>
        <w:ind w:left="1071" w:firstLine="0"/>
      </w:pPr>
      <w:rPr>
        <w:rFonts w:hint="default"/>
      </w:rPr>
    </w:lvl>
    <w:lvl w:ilvl="4">
      <w:start w:val="1"/>
      <w:numFmt w:val="lowerLetter"/>
      <w:lvlRestart w:val="1"/>
      <w:lvlText w:val="%5."/>
      <w:lvlJc w:val="righ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4" w15:restartNumberingAfterBreak="0">
    <w:nsid w:val="435602CF"/>
    <w:multiLevelType w:val="multilevel"/>
    <w:tmpl w:val="59126EE2"/>
    <w:numStyleLink w:val="ListaRAPA"/>
  </w:abstractNum>
  <w:abstractNum w:abstractNumId="15" w15:restartNumberingAfterBreak="0">
    <w:nsid w:val="462A741B"/>
    <w:multiLevelType w:val="multilevel"/>
    <w:tmpl w:val="09BA97BA"/>
    <w:lvl w:ilvl="0">
      <w:start w:val="1"/>
      <w:numFmt w:val="upperRoman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lvlRestart w:val="1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lowerLetter"/>
      <w:lvlText w:val="%4."/>
      <w:lvlJc w:val="right"/>
      <w:pPr>
        <w:ind w:left="1431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4">
      <w:start w:val="1"/>
      <w:numFmt w:val="lowerLetter"/>
      <w:lvlRestart w:val="1"/>
      <w:lvlText w:val="%5."/>
      <w:lvlJc w:val="righ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6" w15:restartNumberingAfterBreak="0">
    <w:nsid w:val="47A669A7"/>
    <w:multiLevelType w:val="multilevel"/>
    <w:tmpl w:val="59126EE2"/>
    <w:numStyleLink w:val="ListaRAPA"/>
  </w:abstractNum>
  <w:abstractNum w:abstractNumId="17" w15:restartNumberingAfterBreak="0">
    <w:nsid w:val="4C0065BB"/>
    <w:multiLevelType w:val="multilevel"/>
    <w:tmpl w:val="C8A621C8"/>
    <w:lvl w:ilvl="0">
      <w:start w:val="1"/>
      <w:numFmt w:val="upperRoman"/>
      <w:pStyle w:val="Ttulo2"/>
      <w:lvlText w:val="%1."/>
      <w:lvlJc w:val="right"/>
      <w:pPr>
        <w:ind w:left="0" w:firstLine="0"/>
      </w:pPr>
      <w:rPr>
        <w:rFonts w:ascii="Arial Narrow" w:hAnsi="Arial Narrow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Ttulo3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pStyle w:val="ndice123"/>
      <w:lvlText w:val="%2.%3."/>
      <w:lvlJc w:val="right"/>
      <w:pPr>
        <w:ind w:left="71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lowerLetter"/>
      <w:pStyle w:val="ndiceabc"/>
      <w:suff w:val="space"/>
      <w:lvlText w:val="%4)"/>
      <w:lvlJc w:val="right"/>
      <w:pPr>
        <w:ind w:left="1071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4">
      <w:start w:val="1"/>
      <w:numFmt w:val="lowerLetter"/>
      <w:pStyle w:val="ndiceabc0"/>
      <w:suff w:val="space"/>
      <w:lvlText w:val="%5."/>
      <w:lvlJc w:val="right"/>
      <w:pPr>
        <w:ind w:left="1428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8" w15:restartNumberingAfterBreak="0">
    <w:nsid w:val="4C563D60"/>
    <w:multiLevelType w:val="hybridMultilevel"/>
    <w:tmpl w:val="ED126706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15AD6"/>
    <w:multiLevelType w:val="hybridMultilevel"/>
    <w:tmpl w:val="8154D954"/>
    <w:lvl w:ilvl="0" w:tplc="E77AC51E">
      <w:start w:val="1"/>
      <w:numFmt w:val="upperRoman"/>
      <w:lvlText w:val="%1."/>
      <w:lvlJc w:val="left"/>
      <w:pPr>
        <w:ind w:left="720" w:hanging="360"/>
      </w:pPr>
      <w:rPr>
        <w:rFonts w:ascii="Arial Narrow" w:hAnsi="Arial Narrow" w:hint="default"/>
        <w:b/>
        <w:i w:val="0"/>
        <w:sz w:val="24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249CF"/>
    <w:multiLevelType w:val="hybridMultilevel"/>
    <w:tmpl w:val="35322F6E"/>
    <w:lvl w:ilvl="0" w:tplc="4952225C">
      <w:start w:val="1"/>
      <w:numFmt w:val="upperRoman"/>
      <w:lvlText w:val="%1."/>
      <w:lvlJc w:val="left"/>
      <w:pPr>
        <w:ind w:left="720" w:hanging="360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C7963"/>
    <w:multiLevelType w:val="multilevel"/>
    <w:tmpl w:val="59126EE2"/>
    <w:numStyleLink w:val="ListaRAPA"/>
  </w:abstractNum>
  <w:abstractNum w:abstractNumId="22" w15:restartNumberingAfterBreak="0">
    <w:nsid w:val="6AE52D9A"/>
    <w:multiLevelType w:val="multilevel"/>
    <w:tmpl w:val="59126EE2"/>
    <w:numStyleLink w:val="ListaRAPA"/>
  </w:abstractNum>
  <w:abstractNum w:abstractNumId="23" w15:restartNumberingAfterBreak="0">
    <w:nsid w:val="6D4D705F"/>
    <w:multiLevelType w:val="multilevel"/>
    <w:tmpl w:val="59126EE2"/>
    <w:numStyleLink w:val="ListaRAPA"/>
  </w:abstractNum>
  <w:abstractNum w:abstractNumId="24" w15:restartNumberingAfterBreak="0">
    <w:nsid w:val="6F1C424D"/>
    <w:multiLevelType w:val="multilevel"/>
    <w:tmpl w:val="59126EE2"/>
    <w:numStyleLink w:val="ListaRAPA"/>
  </w:abstractNum>
  <w:abstractNum w:abstractNumId="25" w15:restartNumberingAfterBreak="0">
    <w:nsid w:val="70251531"/>
    <w:multiLevelType w:val="multilevel"/>
    <w:tmpl w:val="59126EE2"/>
    <w:numStyleLink w:val="ListaRAPA"/>
  </w:abstractNum>
  <w:abstractNum w:abstractNumId="26" w15:restartNumberingAfterBreak="0">
    <w:nsid w:val="75660850"/>
    <w:multiLevelType w:val="hybridMultilevel"/>
    <w:tmpl w:val="A484E3E2"/>
    <w:lvl w:ilvl="0" w:tplc="FFDC55F8">
      <w:start w:val="1"/>
      <w:numFmt w:val="bullet"/>
      <w:pStyle w:val="ndice-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7" w15:restartNumberingAfterBreak="0">
    <w:nsid w:val="7DE05EF8"/>
    <w:multiLevelType w:val="hybridMultilevel"/>
    <w:tmpl w:val="51083010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6"/>
  </w:num>
  <w:num w:numId="3">
    <w:abstractNumId w:val="3"/>
  </w:num>
  <w:num w:numId="4">
    <w:abstractNumId w:val="20"/>
  </w:num>
  <w:num w:numId="5">
    <w:abstractNumId w:val="27"/>
  </w:num>
  <w:num w:numId="6">
    <w:abstractNumId w:val="5"/>
  </w:num>
  <w:num w:numId="7">
    <w:abstractNumId w:val="11"/>
  </w:num>
  <w:num w:numId="8">
    <w:abstractNumId w:val="18"/>
  </w:num>
  <w:num w:numId="9">
    <w:abstractNumId w:val="9"/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4"/>
  </w:num>
  <w:num w:numId="14">
    <w:abstractNumId w:val="25"/>
  </w:num>
  <w:num w:numId="15">
    <w:abstractNumId w:val="14"/>
  </w:num>
  <w:num w:numId="16">
    <w:abstractNumId w:val="7"/>
  </w:num>
  <w:num w:numId="17">
    <w:abstractNumId w:val="12"/>
  </w:num>
  <w:num w:numId="18">
    <w:abstractNumId w:val="2"/>
  </w:num>
  <w:num w:numId="19">
    <w:abstractNumId w:val="10"/>
  </w:num>
  <w:num w:numId="20">
    <w:abstractNumId w:val="23"/>
  </w:num>
  <w:num w:numId="21">
    <w:abstractNumId w:val="13"/>
  </w:num>
  <w:num w:numId="22">
    <w:abstractNumId w:val="15"/>
  </w:num>
  <w:num w:numId="23">
    <w:abstractNumId w:val="22"/>
  </w:num>
  <w:num w:numId="24">
    <w:abstractNumId w:val="21"/>
    <w:lvlOverride w:ilvl="0">
      <w:lvl w:ilvl="0">
        <w:start w:val="1"/>
        <w:numFmt w:val="upperRoman"/>
        <w:lvlText w:val="%1."/>
        <w:lvlJc w:val="right"/>
        <w:pPr>
          <w:ind w:left="0" w:firstLine="0"/>
        </w:pPr>
        <w:rPr>
          <w:rFonts w:ascii="Arial" w:hAnsi="Arial" w:hint="default"/>
          <w:b/>
          <w:i w:val="0"/>
          <w:caps w:val="0"/>
          <w:small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right"/>
        <w:pPr>
          <w:ind w:left="357" w:firstLine="0"/>
        </w:pPr>
        <w:rPr>
          <w:rFonts w:ascii="Arial" w:hAnsi="Arial" w:hint="default"/>
          <w:b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</w:num>
  <w:num w:numId="25">
    <w:abstractNumId w:val="6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26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26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</w:num>
  <w:num w:numId="41">
    <w:abstractNumId w:val="0"/>
  </w:num>
  <w:num w:numId="42">
    <w:abstractNumId w:val="17"/>
  </w:num>
  <w:num w:numId="43">
    <w:abstractNumId w:val="17"/>
    <w:lvlOverride w:ilvl="0">
      <w:lvl w:ilvl="0">
        <w:start w:val="1"/>
        <w:numFmt w:val="upperRoman"/>
        <w:pStyle w:val="Ttulo2"/>
        <w:lvlText w:val="%1."/>
        <w:lvlJc w:val="right"/>
        <w:pPr>
          <w:ind w:left="0" w:firstLine="0"/>
        </w:pPr>
        <w:rPr>
          <w:rFonts w:ascii="Arial" w:hAnsi="Arial" w:hint="default"/>
          <w:b/>
          <w:i w:val="0"/>
          <w:caps w:val="0"/>
          <w:small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"/>
        <w:pStyle w:val="Ttulo3"/>
        <w:lvlText w:val="%2."/>
        <w:lvlJc w:val="right"/>
        <w:pPr>
          <w:ind w:left="357" w:firstLine="0"/>
        </w:pPr>
        <w:rPr>
          <w:rFonts w:ascii="Arial" w:hAnsi="Arial" w:hint="default"/>
          <w:b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2">
      <w:lvl w:ilvl="2">
        <w:start w:val="1"/>
        <w:numFmt w:val="decimal"/>
        <w:pStyle w:val="ndice123"/>
        <w:lvlText w:val="%2.%3."/>
        <w:lvlJc w:val="right"/>
        <w:pPr>
          <w:ind w:left="714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3">
      <w:lvl w:ilvl="3">
        <w:start w:val="1"/>
        <w:numFmt w:val="lowerLetter"/>
        <w:pStyle w:val="ndiceabc"/>
        <w:suff w:val="space"/>
        <w:lvlText w:val="%4)"/>
        <w:lvlJc w:val="right"/>
        <w:pPr>
          <w:ind w:left="1071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4">
      <w:lvl w:ilvl="4">
        <w:start w:val="1"/>
        <w:numFmt w:val="lowerLetter"/>
        <w:pStyle w:val="ndiceabc0"/>
        <w:suff w:val="space"/>
        <w:lvlText w:val="%5."/>
        <w:lvlJc w:val="right"/>
        <w:pPr>
          <w:ind w:left="1428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1785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right"/>
        <w:pPr>
          <w:ind w:left="2142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right"/>
        <w:pPr>
          <w:ind w:left="2499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2856" w:firstLine="0"/>
        </w:pPr>
        <w:rPr>
          <w:rFonts w:hint="default"/>
        </w:rPr>
      </w:lvl>
    </w:lvlOverride>
  </w:num>
  <w:num w:numId="44">
    <w:abstractNumId w:val="17"/>
  </w:num>
  <w:num w:numId="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310382511"/>
  </wne:recipientData>
  <wne:recipientData>
    <wne:active wne:val="0"/>
    <wne:hash wne:val="-971926205"/>
  </wne:recipientData>
  <wne:recipientData>
    <wne:active wne:val="0"/>
    <wne:hash wne:val="-896962049"/>
  </wne:recipientData>
  <wne:recipientData>
    <wne:active wne:val="0"/>
    <wne:hash wne:val="517781765"/>
  </wne:recipientData>
  <wne:recipientData>
    <wne:active wne:val="1"/>
    <wne:hash wne:val="-1360438881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D:\GD SePlan\Meu Drive\1.1.3.analise_de_projetos.parcelamento_do_solo\4.formulario_RAPS_parcelamento_do_sol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cessos$` "/>
    <w:dataSource r:id="rId2"/>
    <w:viewMergedData/>
    <w:activeRecord w:val="5"/>
    <w:odso>
      <w:udl w:val="Provider=Microsoft.ACE.OLEDB.12.0;User ID=Admin;Data Source=D:\GD SePlan\Meu Drive\1.1.3.analise_de_projetos.parcelamento_do_solo\4.formulario_RAPS_parcelamento_do_sol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rocessos$"/>
      <w:src r:id="rId3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NDEREÇO"/>
        <w:mappedName w:val="Endereço 1"/>
        <w:column w:val="6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4"/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90"/>
    <w:rsid w:val="0000319B"/>
    <w:rsid w:val="00007D9A"/>
    <w:rsid w:val="00010BD5"/>
    <w:rsid w:val="00020CFC"/>
    <w:rsid w:val="00025164"/>
    <w:rsid w:val="00025B8C"/>
    <w:rsid w:val="00031756"/>
    <w:rsid w:val="00034142"/>
    <w:rsid w:val="000428CA"/>
    <w:rsid w:val="00042FA3"/>
    <w:rsid w:val="00044060"/>
    <w:rsid w:val="000563F9"/>
    <w:rsid w:val="00056E97"/>
    <w:rsid w:val="00062839"/>
    <w:rsid w:val="00064064"/>
    <w:rsid w:val="0006579C"/>
    <w:rsid w:val="00066718"/>
    <w:rsid w:val="00066F7A"/>
    <w:rsid w:val="0006711C"/>
    <w:rsid w:val="0006760C"/>
    <w:rsid w:val="000718ED"/>
    <w:rsid w:val="0007365F"/>
    <w:rsid w:val="000745E2"/>
    <w:rsid w:val="00076AF6"/>
    <w:rsid w:val="000779FC"/>
    <w:rsid w:val="00086BE8"/>
    <w:rsid w:val="00086BF9"/>
    <w:rsid w:val="00094CFF"/>
    <w:rsid w:val="00096A11"/>
    <w:rsid w:val="000A2D67"/>
    <w:rsid w:val="000A5C5A"/>
    <w:rsid w:val="000B443C"/>
    <w:rsid w:val="000B6189"/>
    <w:rsid w:val="000D3CA4"/>
    <w:rsid w:val="000D7CAD"/>
    <w:rsid w:val="000E3ED5"/>
    <w:rsid w:val="00100DB8"/>
    <w:rsid w:val="001030B8"/>
    <w:rsid w:val="00106C71"/>
    <w:rsid w:val="00112CBE"/>
    <w:rsid w:val="00116763"/>
    <w:rsid w:val="001231CD"/>
    <w:rsid w:val="00130B07"/>
    <w:rsid w:val="00131371"/>
    <w:rsid w:val="00131E30"/>
    <w:rsid w:val="001332A4"/>
    <w:rsid w:val="00145B6F"/>
    <w:rsid w:val="00146898"/>
    <w:rsid w:val="00154AE4"/>
    <w:rsid w:val="00154F8F"/>
    <w:rsid w:val="0016356C"/>
    <w:rsid w:val="00164836"/>
    <w:rsid w:val="00164C32"/>
    <w:rsid w:val="001663AC"/>
    <w:rsid w:val="001679DE"/>
    <w:rsid w:val="001708C9"/>
    <w:rsid w:val="001709C2"/>
    <w:rsid w:val="00172425"/>
    <w:rsid w:val="00172CD9"/>
    <w:rsid w:val="00175B6F"/>
    <w:rsid w:val="00182C11"/>
    <w:rsid w:val="001839B2"/>
    <w:rsid w:val="0018636C"/>
    <w:rsid w:val="001A1C92"/>
    <w:rsid w:val="001A314B"/>
    <w:rsid w:val="001B229E"/>
    <w:rsid w:val="001B340B"/>
    <w:rsid w:val="001C199C"/>
    <w:rsid w:val="001C1B91"/>
    <w:rsid w:val="001C6912"/>
    <w:rsid w:val="001E67FA"/>
    <w:rsid w:val="001F4B07"/>
    <w:rsid w:val="001F5E45"/>
    <w:rsid w:val="001F6A17"/>
    <w:rsid w:val="001F6D84"/>
    <w:rsid w:val="002074AC"/>
    <w:rsid w:val="00211B3F"/>
    <w:rsid w:val="00211E7C"/>
    <w:rsid w:val="002141B5"/>
    <w:rsid w:val="00217B2B"/>
    <w:rsid w:val="002247C4"/>
    <w:rsid w:val="002248B0"/>
    <w:rsid w:val="00225F73"/>
    <w:rsid w:val="002376D7"/>
    <w:rsid w:val="00243EDE"/>
    <w:rsid w:val="00243FB5"/>
    <w:rsid w:val="00251D84"/>
    <w:rsid w:val="0025660B"/>
    <w:rsid w:val="00261D42"/>
    <w:rsid w:val="00266018"/>
    <w:rsid w:val="002675A5"/>
    <w:rsid w:val="00274E31"/>
    <w:rsid w:val="00276B97"/>
    <w:rsid w:val="002830FA"/>
    <w:rsid w:val="00290E27"/>
    <w:rsid w:val="002930CF"/>
    <w:rsid w:val="0029633D"/>
    <w:rsid w:val="002976B9"/>
    <w:rsid w:val="00297D6F"/>
    <w:rsid w:val="002A17AD"/>
    <w:rsid w:val="002A20F2"/>
    <w:rsid w:val="002A487D"/>
    <w:rsid w:val="002A5CB3"/>
    <w:rsid w:val="002A765F"/>
    <w:rsid w:val="002B0DFB"/>
    <w:rsid w:val="002C4FC7"/>
    <w:rsid w:val="002C53C3"/>
    <w:rsid w:val="002C7D4B"/>
    <w:rsid w:val="002D03BF"/>
    <w:rsid w:val="002D24D5"/>
    <w:rsid w:val="002D3AC6"/>
    <w:rsid w:val="002D6754"/>
    <w:rsid w:val="002E1A0B"/>
    <w:rsid w:val="002F573C"/>
    <w:rsid w:val="002F67B8"/>
    <w:rsid w:val="002F6983"/>
    <w:rsid w:val="003011B4"/>
    <w:rsid w:val="00304600"/>
    <w:rsid w:val="0031787D"/>
    <w:rsid w:val="00317BF7"/>
    <w:rsid w:val="00322161"/>
    <w:rsid w:val="00322B28"/>
    <w:rsid w:val="00323063"/>
    <w:rsid w:val="003235E9"/>
    <w:rsid w:val="0032476D"/>
    <w:rsid w:val="003352A0"/>
    <w:rsid w:val="00336266"/>
    <w:rsid w:val="00362A68"/>
    <w:rsid w:val="0036618F"/>
    <w:rsid w:val="00374232"/>
    <w:rsid w:val="00375F2C"/>
    <w:rsid w:val="003761AA"/>
    <w:rsid w:val="00377084"/>
    <w:rsid w:val="00382CD5"/>
    <w:rsid w:val="00391152"/>
    <w:rsid w:val="0039155E"/>
    <w:rsid w:val="003931E7"/>
    <w:rsid w:val="003A0EBB"/>
    <w:rsid w:val="003A53C7"/>
    <w:rsid w:val="003A7DFD"/>
    <w:rsid w:val="003B2FEB"/>
    <w:rsid w:val="003B4F62"/>
    <w:rsid w:val="003B71BA"/>
    <w:rsid w:val="003C2801"/>
    <w:rsid w:val="003C3D04"/>
    <w:rsid w:val="003D285A"/>
    <w:rsid w:val="003D6AB2"/>
    <w:rsid w:val="003E02EB"/>
    <w:rsid w:val="003E73BE"/>
    <w:rsid w:val="004042C5"/>
    <w:rsid w:val="004051F4"/>
    <w:rsid w:val="0041295A"/>
    <w:rsid w:val="00412D3C"/>
    <w:rsid w:val="004205E8"/>
    <w:rsid w:val="00420765"/>
    <w:rsid w:val="00427E7F"/>
    <w:rsid w:val="00433297"/>
    <w:rsid w:val="00436F41"/>
    <w:rsid w:val="00437E4D"/>
    <w:rsid w:val="00440086"/>
    <w:rsid w:val="004430E9"/>
    <w:rsid w:val="00445AD6"/>
    <w:rsid w:val="0045799C"/>
    <w:rsid w:val="004633E7"/>
    <w:rsid w:val="00467A9E"/>
    <w:rsid w:val="004706F0"/>
    <w:rsid w:val="004817D3"/>
    <w:rsid w:val="00484BCB"/>
    <w:rsid w:val="00493772"/>
    <w:rsid w:val="00495636"/>
    <w:rsid w:val="00495FA4"/>
    <w:rsid w:val="004A42E9"/>
    <w:rsid w:val="004A6C26"/>
    <w:rsid w:val="004B166F"/>
    <w:rsid w:val="004C0518"/>
    <w:rsid w:val="004D24A3"/>
    <w:rsid w:val="004D3185"/>
    <w:rsid w:val="004D36E4"/>
    <w:rsid w:val="004E5159"/>
    <w:rsid w:val="004E657A"/>
    <w:rsid w:val="004F0B3D"/>
    <w:rsid w:val="004F233B"/>
    <w:rsid w:val="004F33DF"/>
    <w:rsid w:val="005030B6"/>
    <w:rsid w:val="00506C68"/>
    <w:rsid w:val="005172C8"/>
    <w:rsid w:val="005230D5"/>
    <w:rsid w:val="00527641"/>
    <w:rsid w:val="0053228F"/>
    <w:rsid w:val="0054313B"/>
    <w:rsid w:val="00550CFB"/>
    <w:rsid w:val="0055361B"/>
    <w:rsid w:val="0055593A"/>
    <w:rsid w:val="00566F15"/>
    <w:rsid w:val="00570190"/>
    <w:rsid w:val="00570C59"/>
    <w:rsid w:val="005766BF"/>
    <w:rsid w:val="00577EBD"/>
    <w:rsid w:val="00581A85"/>
    <w:rsid w:val="0058348E"/>
    <w:rsid w:val="00584B31"/>
    <w:rsid w:val="005857B4"/>
    <w:rsid w:val="00586B03"/>
    <w:rsid w:val="005962FA"/>
    <w:rsid w:val="005A370F"/>
    <w:rsid w:val="005A5489"/>
    <w:rsid w:val="005A7366"/>
    <w:rsid w:val="005B1ABA"/>
    <w:rsid w:val="005B4C93"/>
    <w:rsid w:val="005C2EEB"/>
    <w:rsid w:val="005D0045"/>
    <w:rsid w:val="005D4484"/>
    <w:rsid w:val="005D48F2"/>
    <w:rsid w:val="005D4FD2"/>
    <w:rsid w:val="005E12ED"/>
    <w:rsid w:val="005E7C03"/>
    <w:rsid w:val="005F35C3"/>
    <w:rsid w:val="005F3788"/>
    <w:rsid w:val="00605E7F"/>
    <w:rsid w:val="006128F9"/>
    <w:rsid w:val="00624390"/>
    <w:rsid w:val="0063556F"/>
    <w:rsid w:val="00641E0A"/>
    <w:rsid w:val="00641E95"/>
    <w:rsid w:val="006438BE"/>
    <w:rsid w:val="00656AB1"/>
    <w:rsid w:val="00657ED4"/>
    <w:rsid w:val="0066627D"/>
    <w:rsid w:val="006728DF"/>
    <w:rsid w:val="00674F89"/>
    <w:rsid w:val="006844C8"/>
    <w:rsid w:val="00686730"/>
    <w:rsid w:val="00690C91"/>
    <w:rsid w:val="006A235F"/>
    <w:rsid w:val="006A4E85"/>
    <w:rsid w:val="006B52A4"/>
    <w:rsid w:val="006B7B52"/>
    <w:rsid w:val="006C09BD"/>
    <w:rsid w:val="006D037A"/>
    <w:rsid w:val="006D1931"/>
    <w:rsid w:val="006D22CC"/>
    <w:rsid w:val="006D5294"/>
    <w:rsid w:val="006D5AED"/>
    <w:rsid w:val="006D6A31"/>
    <w:rsid w:val="006E30FF"/>
    <w:rsid w:val="006F21D7"/>
    <w:rsid w:val="006F3369"/>
    <w:rsid w:val="006F578A"/>
    <w:rsid w:val="00704354"/>
    <w:rsid w:val="007053A2"/>
    <w:rsid w:val="00707D95"/>
    <w:rsid w:val="00715101"/>
    <w:rsid w:val="00716AB7"/>
    <w:rsid w:val="0072075C"/>
    <w:rsid w:val="00721BEB"/>
    <w:rsid w:val="00742772"/>
    <w:rsid w:val="00745540"/>
    <w:rsid w:val="00746BA4"/>
    <w:rsid w:val="00757F75"/>
    <w:rsid w:val="007602FE"/>
    <w:rsid w:val="007625DA"/>
    <w:rsid w:val="00764975"/>
    <w:rsid w:val="00767279"/>
    <w:rsid w:val="0076746F"/>
    <w:rsid w:val="00767747"/>
    <w:rsid w:val="00770684"/>
    <w:rsid w:val="00773374"/>
    <w:rsid w:val="00773428"/>
    <w:rsid w:val="007814D0"/>
    <w:rsid w:val="00782F7C"/>
    <w:rsid w:val="007A7C8D"/>
    <w:rsid w:val="007B306C"/>
    <w:rsid w:val="007B363A"/>
    <w:rsid w:val="007B4087"/>
    <w:rsid w:val="007C0DF9"/>
    <w:rsid w:val="007D61D5"/>
    <w:rsid w:val="007D690B"/>
    <w:rsid w:val="007D699E"/>
    <w:rsid w:val="007E0DC4"/>
    <w:rsid w:val="007E173F"/>
    <w:rsid w:val="007F1786"/>
    <w:rsid w:val="007F45AE"/>
    <w:rsid w:val="00804466"/>
    <w:rsid w:val="008076F2"/>
    <w:rsid w:val="008102DF"/>
    <w:rsid w:val="00812333"/>
    <w:rsid w:val="008179FC"/>
    <w:rsid w:val="00820F3E"/>
    <w:rsid w:val="00827A65"/>
    <w:rsid w:val="0083035F"/>
    <w:rsid w:val="008303EF"/>
    <w:rsid w:val="0083487A"/>
    <w:rsid w:val="00860DF0"/>
    <w:rsid w:val="008660DE"/>
    <w:rsid w:val="00867BB6"/>
    <w:rsid w:val="00870984"/>
    <w:rsid w:val="00872276"/>
    <w:rsid w:val="00882E7D"/>
    <w:rsid w:val="00885D5D"/>
    <w:rsid w:val="0089382B"/>
    <w:rsid w:val="0089453C"/>
    <w:rsid w:val="00895794"/>
    <w:rsid w:val="008A258E"/>
    <w:rsid w:val="008A308F"/>
    <w:rsid w:val="008B0C22"/>
    <w:rsid w:val="008B184B"/>
    <w:rsid w:val="008B201E"/>
    <w:rsid w:val="008B2D2F"/>
    <w:rsid w:val="008B3BD3"/>
    <w:rsid w:val="008C20CA"/>
    <w:rsid w:val="008C5C94"/>
    <w:rsid w:val="008C5F0D"/>
    <w:rsid w:val="008C60A0"/>
    <w:rsid w:val="008D27D9"/>
    <w:rsid w:val="008D500C"/>
    <w:rsid w:val="008D648B"/>
    <w:rsid w:val="008F02D1"/>
    <w:rsid w:val="008F0DB8"/>
    <w:rsid w:val="008F52F5"/>
    <w:rsid w:val="00902622"/>
    <w:rsid w:val="0090780A"/>
    <w:rsid w:val="009119AC"/>
    <w:rsid w:val="0091215C"/>
    <w:rsid w:val="00913069"/>
    <w:rsid w:val="00917463"/>
    <w:rsid w:val="009213EE"/>
    <w:rsid w:val="00921D4B"/>
    <w:rsid w:val="00925442"/>
    <w:rsid w:val="0092548E"/>
    <w:rsid w:val="009255AC"/>
    <w:rsid w:val="00930771"/>
    <w:rsid w:val="00930CF9"/>
    <w:rsid w:val="009350FB"/>
    <w:rsid w:val="009404F1"/>
    <w:rsid w:val="009414A9"/>
    <w:rsid w:val="009462D7"/>
    <w:rsid w:val="00953B1B"/>
    <w:rsid w:val="00962717"/>
    <w:rsid w:val="009661A6"/>
    <w:rsid w:val="00966FB1"/>
    <w:rsid w:val="00972A78"/>
    <w:rsid w:val="00975099"/>
    <w:rsid w:val="009960A3"/>
    <w:rsid w:val="0099658E"/>
    <w:rsid w:val="009A4D69"/>
    <w:rsid w:val="009A4DE5"/>
    <w:rsid w:val="009A7EF2"/>
    <w:rsid w:val="009B1199"/>
    <w:rsid w:val="009B17C8"/>
    <w:rsid w:val="009B1ED7"/>
    <w:rsid w:val="009B2BC3"/>
    <w:rsid w:val="009B2F43"/>
    <w:rsid w:val="009B310F"/>
    <w:rsid w:val="009B32EF"/>
    <w:rsid w:val="009C38C4"/>
    <w:rsid w:val="009D5283"/>
    <w:rsid w:val="009D6FC3"/>
    <w:rsid w:val="009D778F"/>
    <w:rsid w:val="009E0C9C"/>
    <w:rsid w:val="009E2DCA"/>
    <w:rsid w:val="009E521F"/>
    <w:rsid w:val="009E78B0"/>
    <w:rsid w:val="009F0BAA"/>
    <w:rsid w:val="009F2EC8"/>
    <w:rsid w:val="00A14569"/>
    <w:rsid w:val="00A24144"/>
    <w:rsid w:val="00A2788B"/>
    <w:rsid w:val="00A33E76"/>
    <w:rsid w:val="00A3613A"/>
    <w:rsid w:val="00A36490"/>
    <w:rsid w:val="00A37B2A"/>
    <w:rsid w:val="00A37D97"/>
    <w:rsid w:val="00A45C13"/>
    <w:rsid w:val="00A5220A"/>
    <w:rsid w:val="00A56D8F"/>
    <w:rsid w:val="00A60428"/>
    <w:rsid w:val="00A634EC"/>
    <w:rsid w:val="00A63CB1"/>
    <w:rsid w:val="00A73DE1"/>
    <w:rsid w:val="00A868FE"/>
    <w:rsid w:val="00A94102"/>
    <w:rsid w:val="00A954B6"/>
    <w:rsid w:val="00A96FD6"/>
    <w:rsid w:val="00AC072B"/>
    <w:rsid w:val="00AC0960"/>
    <w:rsid w:val="00AD7E7B"/>
    <w:rsid w:val="00AE0999"/>
    <w:rsid w:val="00AE6899"/>
    <w:rsid w:val="00AF58DA"/>
    <w:rsid w:val="00AF71B8"/>
    <w:rsid w:val="00B012B2"/>
    <w:rsid w:val="00B12917"/>
    <w:rsid w:val="00B144A4"/>
    <w:rsid w:val="00B155E4"/>
    <w:rsid w:val="00B31E36"/>
    <w:rsid w:val="00B34E16"/>
    <w:rsid w:val="00B57D3C"/>
    <w:rsid w:val="00B7357A"/>
    <w:rsid w:val="00B75B4C"/>
    <w:rsid w:val="00B80D97"/>
    <w:rsid w:val="00B811AF"/>
    <w:rsid w:val="00B82582"/>
    <w:rsid w:val="00B85FCE"/>
    <w:rsid w:val="00B92049"/>
    <w:rsid w:val="00B93A4A"/>
    <w:rsid w:val="00BA0FC5"/>
    <w:rsid w:val="00BA1651"/>
    <w:rsid w:val="00BA1A34"/>
    <w:rsid w:val="00BB4EAB"/>
    <w:rsid w:val="00BB5F5B"/>
    <w:rsid w:val="00BB7CBB"/>
    <w:rsid w:val="00BC2D2A"/>
    <w:rsid w:val="00BC4D5D"/>
    <w:rsid w:val="00BD14D6"/>
    <w:rsid w:val="00BD3653"/>
    <w:rsid w:val="00BD37E8"/>
    <w:rsid w:val="00BD6C43"/>
    <w:rsid w:val="00BE04F1"/>
    <w:rsid w:val="00BE47EC"/>
    <w:rsid w:val="00BE48A3"/>
    <w:rsid w:val="00BE6D44"/>
    <w:rsid w:val="00BF00EE"/>
    <w:rsid w:val="00BF50F7"/>
    <w:rsid w:val="00BF7162"/>
    <w:rsid w:val="00BF7FE0"/>
    <w:rsid w:val="00C00EF1"/>
    <w:rsid w:val="00C017E7"/>
    <w:rsid w:val="00C1482C"/>
    <w:rsid w:val="00C247A6"/>
    <w:rsid w:val="00C50C02"/>
    <w:rsid w:val="00C5649D"/>
    <w:rsid w:val="00C60753"/>
    <w:rsid w:val="00C649C1"/>
    <w:rsid w:val="00C65D86"/>
    <w:rsid w:val="00C67F43"/>
    <w:rsid w:val="00C7227E"/>
    <w:rsid w:val="00C81A32"/>
    <w:rsid w:val="00C87A58"/>
    <w:rsid w:val="00C87AFF"/>
    <w:rsid w:val="00C95BB8"/>
    <w:rsid w:val="00CA723D"/>
    <w:rsid w:val="00CA744A"/>
    <w:rsid w:val="00CB1F01"/>
    <w:rsid w:val="00CB2C1C"/>
    <w:rsid w:val="00CB3E48"/>
    <w:rsid w:val="00CB3E99"/>
    <w:rsid w:val="00CB70AA"/>
    <w:rsid w:val="00CC1AC0"/>
    <w:rsid w:val="00CC257F"/>
    <w:rsid w:val="00CC5BB1"/>
    <w:rsid w:val="00CD07CC"/>
    <w:rsid w:val="00CD2513"/>
    <w:rsid w:val="00CD2577"/>
    <w:rsid w:val="00CD64AB"/>
    <w:rsid w:val="00CE4DA6"/>
    <w:rsid w:val="00CE7BE3"/>
    <w:rsid w:val="00CF0496"/>
    <w:rsid w:val="00CF2312"/>
    <w:rsid w:val="00D03303"/>
    <w:rsid w:val="00D03B1F"/>
    <w:rsid w:val="00D10862"/>
    <w:rsid w:val="00D1645A"/>
    <w:rsid w:val="00D31303"/>
    <w:rsid w:val="00D332AA"/>
    <w:rsid w:val="00D41820"/>
    <w:rsid w:val="00D4495D"/>
    <w:rsid w:val="00D45F73"/>
    <w:rsid w:val="00D54C90"/>
    <w:rsid w:val="00D569D9"/>
    <w:rsid w:val="00D63AFF"/>
    <w:rsid w:val="00D63EBB"/>
    <w:rsid w:val="00D712AB"/>
    <w:rsid w:val="00D76DB0"/>
    <w:rsid w:val="00D81911"/>
    <w:rsid w:val="00D82B10"/>
    <w:rsid w:val="00D83C98"/>
    <w:rsid w:val="00D8739E"/>
    <w:rsid w:val="00D94AA2"/>
    <w:rsid w:val="00D968B2"/>
    <w:rsid w:val="00DA0E76"/>
    <w:rsid w:val="00DA2855"/>
    <w:rsid w:val="00DA33A0"/>
    <w:rsid w:val="00DA72B1"/>
    <w:rsid w:val="00DB4D6D"/>
    <w:rsid w:val="00DB7C06"/>
    <w:rsid w:val="00DD00CE"/>
    <w:rsid w:val="00DD751D"/>
    <w:rsid w:val="00DF1B29"/>
    <w:rsid w:val="00DF5108"/>
    <w:rsid w:val="00DF7936"/>
    <w:rsid w:val="00E0060B"/>
    <w:rsid w:val="00E07B89"/>
    <w:rsid w:val="00E11154"/>
    <w:rsid w:val="00E124DA"/>
    <w:rsid w:val="00E129C2"/>
    <w:rsid w:val="00E140B1"/>
    <w:rsid w:val="00E20F30"/>
    <w:rsid w:val="00E25F19"/>
    <w:rsid w:val="00E43035"/>
    <w:rsid w:val="00E50AB7"/>
    <w:rsid w:val="00E54D6D"/>
    <w:rsid w:val="00E63487"/>
    <w:rsid w:val="00E73107"/>
    <w:rsid w:val="00E760CB"/>
    <w:rsid w:val="00E77A8E"/>
    <w:rsid w:val="00E825AE"/>
    <w:rsid w:val="00E83BF0"/>
    <w:rsid w:val="00E84995"/>
    <w:rsid w:val="00E857E8"/>
    <w:rsid w:val="00E85CE2"/>
    <w:rsid w:val="00E86D23"/>
    <w:rsid w:val="00E977E8"/>
    <w:rsid w:val="00EA6FC6"/>
    <w:rsid w:val="00EB59FC"/>
    <w:rsid w:val="00EB7ECB"/>
    <w:rsid w:val="00ED1A6C"/>
    <w:rsid w:val="00EE3469"/>
    <w:rsid w:val="00EF0999"/>
    <w:rsid w:val="00EF0F6B"/>
    <w:rsid w:val="00EF2D14"/>
    <w:rsid w:val="00EF3CDD"/>
    <w:rsid w:val="00F00E19"/>
    <w:rsid w:val="00F01D61"/>
    <w:rsid w:val="00F03401"/>
    <w:rsid w:val="00F03804"/>
    <w:rsid w:val="00F04710"/>
    <w:rsid w:val="00F0557E"/>
    <w:rsid w:val="00F07780"/>
    <w:rsid w:val="00F1048D"/>
    <w:rsid w:val="00F1608B"/>
    <w:rsid w:val="00F20BF3"/>
    <w:rsid w:val="00F211C1"/>
    <w:rsid w:val="00F30094"/>
    <w:rsid w:val="00F33925"/>
    <w:rsid w:val="00F3597E"/>
    <w:rsid w:val="00F47EC6"/>
    <w:rsid w:val="00F519C6"/>
    <w:rsid w:val="00F52826"/>
    <w:rsid w:val="00F56E23"/>
    <w:rsid w:val="00F65195"/>
    <w:rsid w:val="00F660D6"/>
    <w:rsid w:val="00F665F0"/>
    <w:rsid w:val="00F75088"/>
    <w:rsid w:val="00F759DB"/>
    <w:rsid w:val="00F775F5"/>
    <w:rsid w:val="00F87B05"/>
    <w:rsid w:val="00F91ABF"/>
    <w:rsid w:val="00FA2843"/>
    <w:rsid w:val="00FA35B6"/>
    <w:rsid w:val="00FA50E8"/>
    <w:rsid w:val="00FB25CB"/>
    <w:rsid w:val="00FB78CD"/>
    <w:rsid w:val="00FC1020"/>
    <w:rsid w:val="00FC5694"/>
    <w:rsid w:val="00FD046D"/>
    <w:rsid w:val="00FD110C"/>
    <w:rsid w:val="00FE0B9C"/>
    <w:rsid w:val="00FE2D53"/>
    <w:rsid w:val="00FE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9E55F"/>
  <w15:chartTrackingRefBased/>
  <w15:docId w15:val="{8B953852-1B33-41DC-A39C-1FDCA3BD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EBB"/>
    <w:pPr>
      <w:spacing w:line="240" w:lineRule="auto"/>
      <w:mirrorIndents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B7357A"/>
    <w:pPr>
      <w:keepNext/>
      <w:keepLines/>
      <w:spacing w:after="240"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8C20CA"/>
    <w:pPr>
      <w:numPr>
        <w:numId w:val="44"/>
      </w:numPr>
      <w:spacing w:before="240" w:after="240"/>
      <w:outlineLvl w:val="1"/>
    </w:pPr>
    <w:rPr>
      <w:rFonts w:ascii="Arial Narrow" w:hAnsi="Arial Narrow"/>
      <w:b/>
      <w:sz w:val="24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8C20CA"/>
    <w:pPr>
      <w:keepNext/>
      <w:keepLines/>
      <w:numPr>
        <w:ilvl w:val="1"/>
        <w:numId w:val="44"/>
      </w:numPr>
      <w:spacing w:after="120"/>
      <w:contextualSpacing/>
      <w:mirrorIndents w:val="0"/>
      <w:outlineLvl w:val="2"/>
    </w:pPr>
    <w:rPr>
      <w:rFonts w:ascii="Arial Narrow" w:eastAsiaTheme="majorEastAsia" w:hAnsi="Arial Narrow" w:cstheme="majorBidi"/>
      <w:b/>
      <w:sz w:val="24"/>
      <w:szCs w:val="24"/>
    </w:rPr>
  </w:style>
  <w:style w:type="paragraph" w:styleId="Ttulo4">
    <w:name w:val="heading 4"/>
    <w:basedOn w:val="Normal"/>
    <w:next w:val="Ttulo5"/>
    <w:link w:val="Ttulo4Char"/>
    <w:uiPriority w:val="9"/>
    <w:unhideWhenUsed/>
    <w:qFormat/>
    <w:rsid w:val="00B7357A"/>
    <w:pPr>
      <w:keepNext/>
      <w:keepLines/>
      <w:spacing w:after="120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550CFB"/>
    <w:pPr>
      <w:keepNext/>
      <w:keepLines/>
      <w:spacing w:before="40" w:after="0"/>
      <w:outlineLvl w:val="4"/>
    </w:pPr>
    <w:rPr>
      <w:rFonts w:ascii="Arial Narrow" w:eastAsiaTheme="majorEastAsia" w:hAnsi="Arial Narrow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550C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1A32"/>
    <w:pPr>
      <w:tabs>
        <w:tab w:val="center" w:pos="4252"/>
        <w:tab w:val="right" w:pos="8504"/>
      </w:tabs>
      <w:spacing w:after="0"/>
      <w:contextualSpacing/>
      <w:jc w:val="center"/>
    </w:pPr>
    <w:rPr>
      <w:b/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C81A32"/>
    <w:rPr>
      <w:rFonts w:ascii="Arial" w:hAnsi="Arial"/>
      <w:b/>
      <w:sz w:val="20"/>
    </w:rPr>
  </w:style>
  <w:style w:type="paragraph" w:styleId="Rodap">
    <w:name w:val="footer"/>
    <w:basedOn w:val="Normal"/>
    <w:link w:val="RodapChar"/>
    <w:uiPriority w:val="99"/>
    <w:unhideWhenUsed/>
    <w:qFormat/>
    <w:rsid w:val="00506C68"/>
    <w:pPr>
      <w:tabs>
        <w:tab w:val="center" w:pos="4252"/>
        <w:tab w:val="right" w:pos="8504"/>
      </w:tabs>
      <w:spacing w:after="0"/>
      <w:jc w:val="right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506C68"/>
    <w:rPr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B7357A"/>
    <w:rPr>
      <w:rFonts w:eastAsiaTheme="majorEastAsia" w:cstheme="majorBidi"/>
      <w:b/>
      <w:sz w:val="28"/>
      <w:szCs w:val="32"/>
    </w:rPr>
  </w:style>
  <w:style w:type="paragraph" w:styleId="Ttulo">
    <w:name w:val="Title"/>
    <w:basedOn w:val="Normal"/>
    <w:next w:val="Ttulo1"/>
    <w:link w:val="TtuloChar"/>
    <w:uiPriority w:val="10"/>
    <w:qFormat/>
    <w:rsid w:val="00B7357A"/>
    <w:pPr>
      <w:spacing w:after="120"/>
      <w:contextualSpacing/>
      <w:jc w:val="center"/>
    </w:pPr>
    <w:rPr>
      <w:b/>
      <w:sz w:val="32"/>
    </w:rPr>
  </w:style>
  <w:style w:type="character" w:customStyle="1" w:styleId="TtuloChar">
    <w:name w:val="Título Char"/>
    <w:basedOn w:val="Fontepargpadro"/>
    <w:link w:val="Ttulo"/>
    <w:uiPriority w:val="10"/>
    <w:rsid w:val="00B7357A"/>
    <w:rPr>
      <w:b/>
      <w:sz w:val="32"/>
    </w:rPr>
  </w:style>
  <w:style w:type="character" w:customStyle="1" w:styleId="Ttulo2Char">
    <w:name w:val="Título 2 Char"/>
    <w:basedOn w:val="Fontepargpadro"/>
    <w:link w:val="Ttulo2"/>
    <w:uiPriority w:val="9"/>
    <w:rsid w:val="001F5E45"/>
    <w:rPr>
      <w:rFonts w:ascii="Arial Narrow" w:hAnsi="Arial Narrow"/>
      <w:b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B7357A"/>
    <w:rPr>
      <w:rFonts w:ascii="Arial Narrow" w:eastAsiaTheme="majorEastAsia" w:hAnsi="Arial Narrow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B7357A"/>
    <w:rPr>
      <w:rFonts w:eastAsiaTheme="majorEastAsia" w:cstheme="majorBidi"/>
      <w:iCs/>
    </w:rPr>
  </w:style>
  <w:style w:type="character" w:customStyle="1" w:styleId="Ttulo5Char">
    <w:name w:val="Título 5 Char"/>
    <w:basedOn w:val="Fontepargpadro"/>
    <w:link w:val="Ttulo5"/>
    <w:uiPriority w:val="9"/>
    <w:rsid w:val="008D27D9"/>
    <w:rPr>
      <w:rFonts w:ascii="Arial Narrow" w:eastAsiaTheme="majorEastAsia" w:hAnsi="Arial Narrow" w:cstheme="majorBidi"/>
    </w:rPr>
  </w:style>
  <w:style w:type="paragraph" w:styleId="Corpodetexto">
    <w:name w:val="Body Text"/>
    <w:basedOn w:val="Normal"/>
    <w:link w:val="CorpodetextoChar"/>
    <w:uiPriority w:val="99"/>
    <w:qFormat/>
    <w:rsid w:val="009B1199"/>
    <w:pPr>
      <w:spacing w:after="120"/>
      <w:ind w:firstLine="709"/>
      <w:contextualSpacing/>
      <w:mirrorIndents w:val="0"/>
    </w:pPr>
  </w:style>
  <w:style w:type="character" w:customStyle="1" w:styleId="CorpodetextoChar">
    <w:name w:val="Corpo de texto Char"/>
    <w:basedOn w:val="Fontepargpadro"/>
    <w:link w:val="Corpodetexto"/>
    <w:uiPriority w:val="99"/>
    <w:rsid w:val="009B1199"/>
  </w:style>
  <w:style w:type="paragraph" w:customStyle="1" w:styleId="ndiceabc">
    <w:name w:val="Índice a)b)c)"/>
    <w:link w:val="ndiceabcChar"/>
    <w:qFormat/>
    <w:rsid w:val="008C20CA"/>
    <w:pPr>
      <w:numPr>
        <w:ilvl w:val="3"/>
        <w:numId w:val="35"/>
      </w:numPr>
      <w:spacing w:before="120" w:after="120" w:line="240" w:lineRule="auto"/>
      <w:ind w:left="1072"/>
      <w:contextualSpacing/>
      <w:jc w:val="both"/>
    </w:pPr>
    <w:rPr>
      <w:rFonts w:eastAsia="Calibri" w:cs="Arial"/>
      <w:bCs/>
      <w:kern w:val="0"/>
      <w:szCs w:val="20"/>
      <w14:ligatures w14:val="none"/>
    </w:rPr>
  </w:style>
  <w:style w:type="paragraph" w:customStyle="1" w:styleId="ndice-">
    <w:name w:val="Índice -"/>
    <w:qFormat/>
    <w:rsid w:val="00B7357A"/>
    <w:pPr>
      <w:keepLines/>
      <w:numPr>
        <w:numId w:val="33"/>
      </w:numPr>
      <w:spacing w:before="120" w:after="0" w:line="240" w:lineRule="auto"/>
      <w:contextualSpacing/>
      <w:jc w:val="both"/>
    </w:pPr>
    <w:rPr>
      <w:rFonts w:eastAsia="Calibri" w:cs="Arial"/>
      <w:kern w:val="0"/>
      <w:sz w:val="20"/>
      <w:szCs w:val="24"/>
      <w:lang w:eastAsia="pt-BR"/>
      <w14:ligatures w14:val="none"/>
    </w:rPr>
  </w:style>
  <w:style w:type="paragraph" w:customStyle="1" w:styleId="ndiceabc0">
    <w:name w:val="Índice a.b.c."/>
    <w:basedOn w:val="ndiceabc"/>
    <w:link w:val="ndiceabcChar0"/>
    <w:qFormat/>
    <w:rsid w:val="008C20CA"/>
    <w:pPr>
      <w:numPr>
        <w:ilvl w:val="4"/>
        <w:numId w:val="44"/>
      </w:numPr>
    </w:pPr>
  </w:style>
  <w:style w:type="character" w:customStyle="1" w:styleId="ndiceabcChar">
    <w:name w:val="Índice a)b)c) Char"/>
    <w:basedOn w:val="Fontepargpadro"/>
    <w:link w:val="ndiceabc"/>
    <w:rsid w:val="008C20CA"/>
    <w:rPr>
      <w:rFonts w:eastAsia="Calibri" w:cs="Arial"/>
      <w:bCs/>
      <w:kern w:val="0"/>
      <w:szCs w:val="20"/>
      <w14:ligatures w14:val="none"/>
    </w:rPr>
  </w:style>
  <w:style w:type="character" w:customStyle="1" w:styleId="ndiceabcChar0">
    <w:name w:val="Índice a.b.c. Char"/>
    <w:basedOn w:val="ndiceabcChar"/>
    <w:link w:val="ndiceabc0"/>
    <w:rsid w:val="00B7357A"/>
    <w:rPr>
      <w:rFonts w:eastAsia="Calibri" w:cs="Arial"/>
      <w:bCs/>
      <w:kern w:val="0"/>
      <w:sz w:val="20"/>
      <w:szCs w:val="20"/>
      <w14:ligatures w14:val="none"/>
    </w:rPr>
  </w:style>
  <w:style w:type="numbering" w:customStyle="1" w:styleId="RAPA">
    <w:name w:val="RAPA"/>
    <w:uiPriority w:val="99"/>
    <w:rsid w:val="00E825AE"/>
    <w:pPr>
      <w:numPr>
        <w:numId w:val="3"/>
      </w:numPr>
    </w:pPr>
  </w:style>
  <w:style w:type="paragraph" w:customStyle="1" w:styleId="ndice123">
    <w:name w:val="Índice 1.2.3."/>
    <w:basedOn w:val="Normal"/>
    <w:qFormat/>
    <w:rsid w:val="008C20CA"/>
    <w:pPr>
      <w:numPr>
        <w:ilvl w:val="2"/>
        <w:numId w:val="44"/>
      </w:numPr>
      <w:spacing w:after="120"/>
      <w:ind w:left="714"/>
      <w:mirrorIndents w:val="0"/>
    </w:pPr>
  </w:style>
  <w:style w:type="numbering" w:customStyle="1" w:styleId="ListaRAPA">
    <w:name w:val="Lista RAPA"/>
    <w:uiPriority w:val="99"/>
    <w:rsid w:val="003B71BA"/>
    <w:pPr>
      <w:numPr>
        <w:numId w:val="10"/>
      </w:numPr>
    </w:pPr>
  </w:style>
  <w:style w:type="character" w:customStyle="1" w:styleId="Ttulo6Char">
    <w:name w:val="Título 6 Char"/>
    <w:basedOn w:val="Fontepargpadro"/>
    <w:link w:val="Ttulo6"/>
    <w:uiPriority w:val="9"/>
    <w:semiHidden/>
    <w:rsid w:val="00A37D9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ssinatura">
    <w:name w:val="Signature"/>
    <w:link w:val="AssinaturaChar"/>
    <w:uiPriority w:val="99"/>
    <w:qFormat/>
    <w:rsid w:val="00B7357A"/>
    <w:pPr>
      <w:spacing w:before="840" w:after="0" w:line="240" w:lineRule="auto"/>
      <w:contextualSpacing/>
      <w:jc w:val="center"/>
    </w:pPr>
    <w:rPr>
      <w:kern w:val="0"/>
      <w:sz w:val="20"/>
      <w:szCs w:val="20"/>
      <w14:ligatures w14:val="none"/>
    </w:rPr>
  </w:style>
  <w:style w:type="character" w:customStyle="1" w:styleId="AssinaturaChar">
    <w:name w:val="Assinatura Char"/>
    <w:basedOn w:val="Fontepargpadro"/>
    <w:link w:val="Assinatura"/>
    <w:uiPriority w:val="99"/>
    <w:rsid w:val="00B7357A"/>
    <w:rPr>
      <w:kern w:val="0"/>
      <w:sz w:val="20"/>
      <w:szCs w:val="20"/>
      <w14:ligatures w14:val="none"/>
    </w:rPr>
  </w:style>
  <w:style w:type="paragraph" w:customStyle="1" w:styleId="nfase2">
    <w:name w:val="Ênfase 2"/>
    <w:next w:val="Normal"/>
    <w:link w:val="nfase2Char"/>
    <w:rsid w:val="00BF7162"/>
    <w:pPr>
      <w:keepNext/>
      <w:spacing w:before="360" w:after="360" w:line="240" w:lineRule="auto"/>
      <w:contextualSpacing/>
      <w:jc w:val="center"/>
    </w:pPr>
    <w:rPr>
      <w:rFonts w:eastAsia="Calibri" w:cs="Arial"/>
      <w:b/>
      <w:bCs/>
      <w:kern w:val="0"/>
      <w:sz w:val="20"/>
      <w:szCs w:val="24"/>
      <w:lang w:eastAsia="pt-BR"/>
      <w14:ligatures w14:val="none"/>
    </w:rPr>
  </w:style>
  <w:style w:type="character" w:customStyle="1" w:styleId="nfase2Char">
    <w:name w:val="Ênfase 2 Char"/>
    <w:basedOn w:val="Fontepargpadro"/>
    <w:link w:val="nfase2"/>
    <w:rsid w:val="00BF7162"/>
    <w:rPr>
      <w:rFonts w:eastAsia="Calibri" w:cs="Arial"/>
      <w:b/>
      <w:bCs/>
      <w:kern w:val="0"/>
      <w:sz w:val="20"/>
      <w:szCs w:val="24"/>
      <w:lang w:eastAsia="pt-BR"/>
      <w14:ligatures w14:val="none"/>
    </w:rPr>
  </w:style>
  <w:style w:type="character" w:styleId="nfase">
    <w:name w:val="Emphasis"/>
    <w:uiPriority w:val="20"/>
    <w:qFormat/>
    <w:rsid w:val="00B7357A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73107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7310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73107"/>
    <w:rPr>
      <w:rFonts w:ascii="Arial" w:hAnsi="Arial"/>
      <w:b w:val="0"/>
      <w:i w:val="0"/>
      <w:caps w:val="0"/>
      <w:smallCaps w:val="0"/>
      <w:strike w:val="0"/>
      <w:dstrike w:val="0"/>
      <w:vanish w:val="0"/>
      <w:sz w:val="18"/>
      <w:u w:val="none"/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566F15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F660D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60D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660D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60D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660D6"/>
    <w:rPr>
      <w:b/>
      <w:bCs/>
      <w:sz w:val="20"/>
      <w:szCs w:val="20"/>
    </w:rPr>
  </w:style>
  <w:style w:type="table" w:styleId="TabeladeGradeClara">
    <w:name w:val="Grid Table Light"/>
    <w:basedOn w:val="Tabelanormal"/>
    <w:uiPriority w:val="40"/>
    <w:rsid w:val="00DF1B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ela-Ttulo">
    <w:name w:val="Tabela - Título"/>
    <w:basedOn w:val="Corpodetexto"/>
    <w:next w:val="Tabela-Corpo"/>
    <w:qFormat/>
    <w:rsid w:val="00175B6F"/>
    <w:pPr>
      <w:spacing w:before="120"/>
      <w:ind w:firstLine="0"/>
      <w:contextualSpacing w:val="0"/>
      <w:jc w:val="center"/>
    </w:pPr>
    <w:rPr>
      <w:rFonts w:eastAsiaTheme="majorEastAsia" w:cs="Arial"/>
      <w:b/>
      <w:iCs/>
      <w:szCs w:val="24"/>
    </w:rPr>
  </w:style>
  <w:style w:type="paragraph" w:customStyle="1" w:styleId="Tabela-Corpo">
    <w:name w:val="Tabela - Corpo"/>
    <w:basedOn w:val="Tabela-Ttulo"/>
    <w:qFormat/>
    <w:rsid w:val="006C09BD"/>
    <w:pPr>
      <w:spacing w:before="0" w:after="0"/>
    </w:pPr>
    <w:rPr>
      <w:b w:val="0"/>
      <w:bCs/>
      <w:sz w:val="20"/>
    </w:rPr>
  </w:style>
  <w:style w:type="paragraph" w:styleId="NormalWeb">
    <w:name w:val="Normal (Web)"/>
    <w:basedOn w:val="Normal"/>
    <w:uiPriority w:val="99"/>
    <w:semiHidden/>
    <w:unhideWhenUsed/>
    <w:rsid w:val="00782F7C"/>
    <w:pPr>
      <w:spacing w:before="100" w:beforeAutospacing="1" w:after="100" w:afterAutospacing="1"/>
      <w:mirrorIndents w:val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8C20CA"/>
    <w:pPr>
      <w:spacing w:before="200"/>
      <w:ind w:left="3402"/>
      <w:contextualSpacing/>
      <w:mirrorIndents w:val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8C20CA"/>
    <w:rPr>
      <w:iCs/>
      <w:sz w:val="20"/>
    </w:rPr>
  </w:style>
  <w:style w:type="table" w:styleId="TabelaSimples5">
    <w:name w:val="Plain Table 5"/>
    <w:basedOn w:val="Tabelanormal"/>
    <w:uiPriority w:val="45"/>
    <w:rsid w:val="000A5C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6A235F"/>
    <w:pPr>
      <w:spacing w:before="120" w:after="120" w:line="240" w:lineRule="auto"/>
      <w:ind w:left="714"/>
      <w:contextualSpacing/>
      <w:jc w:val="both"/>
    </w:pPr>
  </w:style>
  <w:style w:type="table" w:styleId="Tabelacomgrade">
    <w:name w:val="Table Grid"/>
    <w:basedOn w:val="Tabelanormal"/>
    <w:uiPriority w:val="39"/>
    <w:rsid w:val="00243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oniHeading">
    <w:name w:val="ZoniHeading"/>
    <w:basedOn w:val="Ttulo1"/>
    <w:rPr>
      <w:rFonts w:ascii="Arial" w:hAnsi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D:\GD%20SePlan\Meu%20Drive\1.1.3.analise_de_projetos.parcelamento_do_solo\4.formulario_RAPS_parcelamento_do_solo.xlsx" TargetMode="External"/><Relationship Id="rId2" Type="http://schemas.openxmlformats.org/officeDocument/2006/relationships/mailMergeSource" Target="file:///D:\GD%20SePlan\Meu%20Drive\1.1.3.analise_de_projetos.parcelamento_do_solo\4.formulario_RAPS_parcelamento_do_solo.xlsx" TargetMode="External"/><Relationship Id="rId1" Type="http://schemas.openxmlformats.org/officeDocument/2006/relationships/attachedTemplate" Target="file:///D:\GD%20SePlan\Meu%20Drive\1.1.3.analise_de_projetos.parcelamento_do_solo\3.202X.00XXXX_N%20-%20RAPS%20-%20parcelamento_do_solo.dotx" TargetMode="External"/><Relationship Id="rId4" Type="http://schemas.openxmlformats.org/officeDocument/2006/relationships/recipientData" Target="recipientData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F318942D6547B29878B9620A8B8A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CFD8EF-C89A-472D-8317-CFB565347D1A}"/>
      </w:docPartPr>
      <w:docPartBody>
        <w:p w:rsidR="00000000" w:rsidRDefault="00314070">
          <w:pPr>
            <w:pStyle w:val="B7F318942D6547B29878B9620A8B8A59"/>
          </w:pPr>
          <w:r w:rsidRPr="005E5FD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D6D894425944DFCB551758D39B469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9361CC-86C2-444D-874E-74B9DE183318}"/>
      </w:docPartPr>
      <w:docPartBody>
        <w:p w:rsidR="00000000" w:rsidRDefault="00314070">
          <w:pPr>
            <w:pStyle w:val="ED6D894425944DFCB551758D39B469FD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62793FC8B79488B82A9C7696E266D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7AD612-87C6-4348-80A1-21E9AB417C46}"/>
      </w:docPartPr>
      <w:docPartBody>
        <w:p w:rsidR="00000000" w:rsidRDefault="00314070">
          <w:pPr>
            <w:pStyle w:val="562793FC8B79488B82A9C7696E266DE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DD1629AEE8A46B18895D653A8A5A7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463358-C020-4D01-96C9-9D2902065755}"/>
      </w:docPartPr>
      <w:docPartBody>
        <w:p w:rsidR="00000000" w:rsidRDefault="00314070">
          <w:pPr>
            <w:pStyle w:val="3DD1629AEE8A46B18895D653A8A5A73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E9553F54CC64E1AA82A36A2DA2A51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DFF77D-54D2-479D-831A-584010EA443C}"/>
      </w:docPartPr>
      <w:docPartBody>
        <w:p w:rsidR="00000000" w:rsidRDefault="00314070">
          <w:pPr>
            <w:pStyle w:val="6E9553F54CC64E1AA82A36A2DA2A511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CDD6F35B11F4E3D8F605704CB6505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81EFC3-DF65-41AE-9D2C-833280927B45}"/>
      </w:docPartPr>
      <w:docPartBody>
        <w:p w:rsidR="00000000" w:rsidRDefault="00314070">
          <w:pPr>
            <w:pStyle w:val="4CDD6F35B11F4E3D8F605704CB65055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CAEAA61E583408291DC1788C553F2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5BFD87-03C2-4364-AE52-103186DE1E6F}"/>
      </w:docPartPr>
      <w:docPartBody>
        <w:p w:rsidR="00000000" w:rsidRDefault="00314070">
          <w:pPr>
            <w:pStyle w:val="8CAEAA61E583408291DC1788C553F21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B01A53369A04ADFA18FE7C0117563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7C7F47-5CE6-4304-9A49-C9F321145E81}"/>
      </w:docPartPr>
      <w:docPartBody>
        <w:p w:rsidR="00000000" w:rsidRDefault="00314070">
          <w:pPr>
            <w:pStyle w:val="BB01A53369A04ADFA18FE7C01175639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EE9DC5211354261B351263980BCCE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1A8B9B-27D1-4309-8C85-726B482FE4AB}"/>
      </w:docPartPr>
      <w:docPartBody>
        <w:p w:rsidR="00000000" w:rsidRDefault="00314070">
          <w:pPr>
            <w:pStyle w:val="BEE9DC5211354261B351263980BCCE1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2B0979CF5DE941BE95D043BCE66575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1321F0-EF6E-49D9-83AC-8B8E25FC44AC}"/>
      </w:docPartPr>
      <w:docPartBody>
        <w:p w:rsidR="00000000" w:rsidRDefault="00314070">
          <w:pPr>
            <w:pStyle w:val="2B0979CF5DE941BE95D043BCE66575EB"/>
          </w:pPr>
          <w:r w:rsidRPr="005E5FDC">
            <w:rPr>
              <w:rStyle w:val="TextodoEspaoReservado"/>
            </w:rPr>
            <w:t>Esco</w:t>
          </w:r>
          <w:r w:rsidRPr="005E5FDC">
            <w:rPr>
              <w:rStyle w:val="TextodoEspaoReservado"/>
            </w:rPr>
            <w:t>lher um item.</w:t>
          </w:r>
        </w:p>
      </w:docPartBody>
    </w:docPart>
    <w:docPart>
      <w:docPartPr>
        <w:name w:val="7064EEC404004FDCB2EC1B387A2EA0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4BF395-002A-47C0-B364-BC93EE71E3B5}"/>
      </w:docPartPr>
      <w:docPartBody>
        <w:p w:rsidR="00000000" w:rsidRDefault="00314070">
          <w:pPr>
            <w:pStyle w:val="7064EEC404004FDCB2EC1B387A2EA0D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DFD0C7B3EE24893B0CD0F932A6EB1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CA3562-E164-45FE-83FB-013D59055BEF}"/>
      </w:docPartPr>
      <w:docPartBody>
        <w:p w:rsidR="00000000" w:rsidRDefault="00314070">
          <w:pPr>
            <w:pStyle w:val="4DFD0C7B3EE24893B0CD0F932A6EB16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99E86814ED74FD4B5789BF0D95FD3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4D5457-F364-498C-A5C2-85AAD838FBF2}"/>
      </w:docPartPr>
      <w:docPartBody>
        <w:p w:rsidR="00000000" w:rsidRDefault="00314070">
          <w:pPr>
            <w:pStyle w:val="D99E86814ED74FD4B5789BF0D95FD31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B7E994ED3314D23AA1806486F395E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B7F66C-A424-4681-8AC3-34B33053DE3D}"/>
      </w:docPartPr>
      <w:docPartBody>
        <w:p w:rsidR="00000000" w:rsidRDefault="00314070">
          <w:pPr>
            <w:pStyle w:val="BB7E994ED3314D23AA1806486F395EBD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53D682E2413442BBA073492074E51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31ED34-A4CC-4736-B439-D94336F0FBE0}"/>
      </w:docPartPr>
      <w:docPartBody>
        <w:p w:rsidR="00000000" w:rsidRDefault="00314070">
          <w:pPr>
            <w:pStyle w:val="C53D682E2413442BBA073492074E519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FA7804126F54E018120B9870DAF80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26D625-20B3-43A1-83E1-B879104326C1}"/>
      </w:docPartPr>
      <w:docPartBody>
        <w:p w:rsidR="00000000" w:rsidRDefault="00314070">
          <w:pPr>
            <w:pStyle w:val="FFA7804126F54E018120B9870DAF805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F57CD7631614C019BDFD5EB359F64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634D2F-7DDB-4D46-9E55-FEC0E51F0391}"/>
      </w:docPartPr>
      <w:docPartBody>
        <w:p w:rsidR="00000000" w:rsidRDefault="00314070">
          <w:pPr>
            <w:pStyle w:val="DF57CD7631614C019BDFD5EB359F64B8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A74164982EA54596A5C03CE565F2ED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16115B-7A02-432B-844D-479DF503CD72}"/>
      </w:docPartPr>
      <w:docPartBody>
        <w:p w:rsidR="00000000" w:rsidRDefault="00314070">
          <w:pPr>
            <w:pStyle w:val="A74164982EA54596A5C03CE565F2EDB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1D0DE40025B46D38838AA2F83FCBD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6C4981-AEFB-4709-B644-915F96D47867}"/>
      </w:docPartPr>
      <w:docPartBody>
        <w:p w:rsidR="00000000" w:rsidRDefault="00314070">
          <w:pPr>
            <w:pStyle w:val="01D0DE40025B46D38838AA2F83FCBD2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BFC9D78E8F8427FB986D7AF953775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79C510-0AD8-4725-860E-5A3AE179517A}"/>
      </w:docPartPr>
      <w:docPartBody>
        <w:p w:rsidR="00000000" w:rsidRDefault="00314070">
          <w:pPr>
            <w:pStyle w:val="6BFC9D78E8F8427FB986D7AF953775C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84E18A584A7445FA1B29D5F2B18EC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DD1804-D16D-4DB1-B5A3-34424C7DD136}"/>
      </w:docPartPr>
      <w:docPartBody>
        <w:p w:rsidR="00000000" w:rsidRDefault="00314070">
          <w:pPr>
            <w:pStyle w:val="F84E18A584A7445FA1B29D5F2B18EC24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F40A6CA6B0B424C89EF2B70C01069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51D192-DE2E-4E56-B0B1-87BA288FE372}"/>
      </w:docPartPr>
      <w:docPartBody>
        <w:p w:rsidR="00000000" w:rsidRDefault="00314070">
          <w:pPr>
            <w:pStyle w:val="1F40A6CA6B0B424C89EF2B70C010695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F97385AB92340D19DA0018FDABEDD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2A02AC-BE3F-4C45-BC26-5661373BCE0C}"/>
      </w:docPartPr>
      <w:docPartBody>
        <w:p w:rsidR="00000000" w:rsidRDefault="00314070">
          <w:pPr>
            <w:pStyle w:val="DF97385AB92340D19DA0018FDABEDDC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86E1383348A4F41A96DED2FF34BB6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84C079-880D-441E-91A7-1AA50BF1B291}"/>
      </w:docPartPr>
      <w:docPartBody>
        <w:p w:rsidR="00000000" w:rsidRDefault="00314070">
          <w:pPr>
            <w:pStyle w:val="486E1383348A4F41A96DED2FF34BB64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1126942D52E4AE08B0DBD2D227571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526580-E7F5-41BF-9D72-C392BCE5AA20}"/>
      </w:docPartPr>
      <w:docPartBody>
        <w:p w:rsidR="00000000" w:rsidRDefault="00314070">
          <w:pPr>
            <w:pStyle w:val="11126942D52E4AE08B0DBD2D227571F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B1156056C3C4203B06CFF12863711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B633A6-7389-4746-B3DF-EF6CC99F5CAC}"/>
      </w:docPartPr>
      <w:docPartBody>
        <w:p w:rsidR="00000000" w:rsidRDefault="00314070">
          <w:pPr>
            <w:pStyle w:val="9B1156056C3C4203B06CFF12863711D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AC7DC9ADFB4747A29B8AC91523DB48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268203-678E-4AB9-B5E7-51841AA4BF7D}"/>
      </w:docPartPr>
      <w:docPartBody>
        <w:p w:rsidR="00000000" w:rsidRDefault="00314070">
          <w:pPr>
            <w:pStyle w:val="AC7DC9ADFB4747A29B8AC91523DB483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305A1DC24934284BAEF937F663E33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90BC31-883F-4DEC-A7D0-E65639B97DD0}"/>
      </w:docPartPr>
      <w:docPartBody>
        <w:p w:rsidR="00000000" w:rsidRDefault="00314070">
          <w:pPr>
            <w:pStyle w:val="0305A1DC24934284BAEF937F663E339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9D6F3D109EA41A1A422829A04C332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753176-19F3-4525-B7A9-C5679D76EB87}"/>
      </w:docPartPr>
      <w:docPartBody>
        <w:p w:rsidR="00000000" w:rsidRDefault="00314070">
          <w:pPr>
            <w:pStyle w:val="59D6F3D109EA41A1A422829A04C332E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8B28D9372064D30A1D93E5A6D3867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43CF87-D536-4C07-A9FC-8D257ABB826A}"/>
      </w:docPartPr>
      <w:docPartBody>
        <w:p w:rsidR="00000000" w:rsidRDefault="00314070">
          <w:pPr>
            <w:pStyle w:val="E8B28D9372064D30A1D93E5A6D38677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E9A199134064C48854749DA28372E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66E58D-850C-463A-96D1-022D136B76F6}"/>
      </w:docPartPr>
      <w:docPartBody>
        <w:p w:rsidR="00000000" w:rsidRDefault="00314070">
          <w:pPr>
            <w:pStyle w:val="EE9A199134064C48854749DA28372E0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B8B5176B52747D5B56F20B6DB26E1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AB4F1D-3D77-458A-BAD7-22ACF4B96600}"/>
      </w:docPartPr>
      <w:docPartBody>
        <w:p w:rsidR="00000000" w:rsidRDefault="00314070" w:rsidP="00314070">
          <w:pPr>
            <w:pStyle w:val="0B8B5176B52747D5B56F20B6DB26E18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CE57566A383493181F0A1C71AA1ED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82E155-F8EE-4AC3-8824-8DD003D7F355}"/>
      </w:docPartPr>
      <w:docPartBody>
        <w:p w:rsidR="00000000" w:rsidRDefault="00314070" w:rsidP="00314070">
          <w:pPr>
            <w:pStyle w:val="DCE57566A383493181F0A1C71AA1EDE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9C05E2674F6C4FAB9BFC0C48F49A09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9D4E17-01DE-47BB-8BB4-A6F28512EAC8}"/>
      </w:docPartPr>
      <w:docPartBody>
        <w:p w:rsidR="00000000" w:rsidRDefault="00314070" w:rsidP="00314070">
          <w:pPr>
            <w:pStyle w:val="9C05E2674F6C4FAB9BFC0C48F49A0988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0E10981A55C464C8BD2EACA8582A6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DC704F-FA00-4B32-8F7C-0D8CC6454E62}"/>
      </w:docPartPr>
      <w:docPartBody>
        <w:p w:rsidR="00000000" w:rsidRDefault="00314070" w:rsidP="00314070">
          <w:pPr>
            <w:pStyle w:val="B0E10981A55C464C8BD2EACA8582A67C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B493F7EABD348A69525CA3CBDC3F3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A882A0-6AEA-407D-B040-FEA5F549A0E1}"/>
      </w:docPartPr>
      <w:docPartBody>
        <w:p w:rsidR="00000000" w:rsidRDefault="00314070" w:rsidP="00314070">
          <w:pPr>
            <w:pStyle w:val="BB493F7EABD348A69525CA3CBDC3F3AB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C3E23C7A63FD450E917A1C68366659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D3D408-0BD9-45E3-A70D-1A8A15EA0B0D}"/>
      </w:docPartPr>
      <w:docPartBody>
        <w:p w:rsidR="00000000" w:rsidRDefault="00314070" w:rsidP="00314070">
          <w:pPr>
            <w:pStyle w:val="C3E23C7A63FD450E917A1C68366659C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F1BE0306183470CA9D5B2D4CA2BD2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46A17A-8BFA-4422-969E-ACBA699BB4DD}"/>
      </w:docPartPr>
      <w:docPartBody>
        <w:p w:rsidR="00000000" w:rsidRDefault="00314070" w:rsidP="00314070">
          <w:pPr>
            <w:pStyle w:val="6F1BE0306183470CA9D5B2D4CA2BD26B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96478E3A822D464AA1B7563768B30D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9B676B-194A-483B-8030-A657835F8C6D}"/>
      </w:docPartPr>
      <w:docPartBody>
        <w:p w:rsidR="00000000" w:rsidRDefault="00314070" w:rsidP="00314070">
          <w:pPr>
            <w:pStyle w:val="96478E3A822D464AA1B7563768B30DC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783F2B34EF94FEC980D76FD722B0B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76BBDF-6F94-4FC7-AC4C-586EF4385DBF}"/>
      </w:docPartPr>
      <w:docPartBody>
        <w:p w:rsidR="00000000" w:rsidRDefault="00314070" w:rsidP="00314070">
          <w:pPr>
            <w:pStyle w:val="4783F2B34EF94FEC980D76FD722B0B0A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CBCB082DB0B4E14B676CF3687D013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5680FD-483D-4FC6-895A-10F1770C5C17}"/>
      </w:docPartPr>
      <w:docPartBody>
        <w:p w:rsidR="00000000" w:rsidRDefault="00314070" w:rsidP="00314070">
          <w:pPr>
            <w:pStyle w:val="DCBCB082DB0B4E14B676CF3687D0139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7F22B7F6BF0401992E6DB75B0641C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8CA3E5-6FA3-4DA5-A2EB-33E5A6363A87}"/>
      </w:docPartPr>
      <w:docPartBody>
        <w:p w:rsidR="00000000" w:rsidRDefault="00314070" w:rsidP="00314070">
          <w:pPr>
            <w:pStyle w:val="F7F22B7F6BF0401992E6DB75B0641C6D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FE4012F96EA41CC8CFFA68BB0BCF2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F78740-D218-4305-B7D8-1A4AABC51F99}"/>
      </w:docPartPr>
      <w:docPartBody>
        <w:p w:rsidR="00000000" w:rsidRDefault="00314070" w:rsidP="00314070">
          <w:pPr>
            <w:pStyle w:val="FFE4012F96EA41CC8CFFA68BB0BCF2E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27819C2AA0FA4432BBE1BD825936FE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FDA44B-4E83-4EBB-AA33-68A0371161F0}"/>
      </w:docPartPr>
      <w:docPartBody>
        <w:p w:rsidR="00000000" w:rsidRDefault="00314070" w:rsidP="00314070">
          <w:pPr>
            <w:pStyle w:val="27819C2AA0FA4432BBE1BD825936FE30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7BA750ED28D4F378575F9708893D6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2689C4-6723-43B1-A308-5D6D33B6A42F}"/>
      </w:docPartPr>
      <w:docPartBody>
        <w:p w:rsidR="00000000" w:rsidRDefault="00314070" w:rsidP="00314070">
          <w:pPr>
            <w:pStyle w:val="F7BA750ED28D4F378575F9708893D69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B6B40D0FCA64734A0DF266980AB78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862A25-F9C7-44AE-8ACB-C804734192FF}"/>
      </w:docPartPr>
      <w:docPartBody>
        <w:p w:rsidR="00000000" w:rsidRDefault="00314070" w:rsidP="00314070">
          <w:pPr>
            <w:pStyle w:val="8B6B40D0FCA64734A0DF266980AB787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58E19D8FF094C109F7FF3EA2CABEC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31A4F1-5022-408E-8468-B63C7DE24160}"/>
      </w:docPartPr>
      <w:docPartBody>
        <w:p w:rsidR="00000000" w:rsidRDefault="00314070" w:rsidP="00314070">
          <w:pPr>
            <w:pStyle w:val="658E19D8FF094C109F7FF3EA2CABEC2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616E6A0D7EF43A68B9961C1547CBC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1F8D5B-C6AC-43CA-B26F-DE59B6639730}"/>
      </w:docPartPr>
      <w:docPartBody>
        <w:p w:rsidR="00000000" w:rsidRDefault="00314070" w:rsidP="00314070">
          <w:pPr>
            <w:pStyle w:val="3616E6A0D7EF43A68B9961C1547CBC7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D4FCC792BB8421D9E57DE23220E0A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A8AF8D-5C20-4022-AB88-AEEB0E3EAED9}"/>
      </w:docPartPr>
      <w:docPartBody>
        <w:p w:rsidR="00000000" w:rsidRDefault="00314070" w:rsidP="00314070">
          <w:pPr>
            <w:pStyle w:val="7D4FCC792BB8421D9E57DE23220E0A4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3059964D15A44588D74F26EA6A373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2ACAE0-87FD-426B-AE6A-A552539EA097}"/>
      </w:docPartPr>
      <w:docPartBody>
        <w:p w:rsidR="00000000" w:rsidRDefault="00314070" w:rsidP="00314070">
          <w:pPr>
            <w:pStyle w:val="73059964D15A44588D74F26EA6A3737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87F6E15A6D14EF9816B49BE4EF1F6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81701D-62AC-4A48-BA48-0440A8B2EEEA}"/>
      </w:docPartPr>
      <w:docPartBody>
        <w:p w:rsidR="00000000" w:rsidRDefault="00314070" w:rsidP="00314070">
          <w:pPr>
            <w:pStyle w:val="087F6E15A6D14EF9816B49BE4EF1F63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23557C1681E4DBFBBB60DBF6DF998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3037B0-A239-4C0D-BD3F-C650F23A2F96}"/>
      </w:docPartPr>
      <w:docPartBody>
        <w:p w:rsidR="00000000" w:rsidRDefault="00314070" w:rsidP="00314070">
          <w:pPr>
            <w:pStyle w:val="523557C1681E4DBFBBB60DBF6DF9989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2D001735BCB4B83B6DA453915CBDE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14477C-C0CF-4E80-BE56-D7456100D18C}"/>
      </w:docPartPr>
      <w:docPartBody>
        <w:p w:rsidR="00000000" w:rsidRDefault="00314070" w:rsidP="00314070">
          <w:pPr>
            <w:pStyle w:val="F2D001735BCB4B83B6DA453915CBDEB3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A3729C96F5D4AA6933A8FDC43577E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9D866A-0BFE-4219-9AD5-F1330C6A570F}"/>
      </w:docPartPr>
      <w:docPartBody>
        <w:p w:rsidR="00000000" w:rsidRDefault="00314070" w:rsidP="00314070">
          <w:pPr>
            <w:pStyle w:val="BA3729C96F5D4AA6933A8FDC43577E4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D667499F6FD47A7B22CDB6399F7F9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46BD68-649D-4483-9B4A-D70B1FCDE307}"/>
      </w:docPartPr>
      <w:docPartBody>
        <w:p w:rsidR="00000000" w:rsidRDefault="00314070" w:rsidP="00314070">
          <w:pPr>
            <w:pStyle w:val="DD667499F6FD47A7B22CDB6399F7F92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9A0EF6019224B699A3760C28C51FA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153712-A7AD-4130-949B-8C010673DB76}"/>
      </w:docPartPr>
      <w:docPartBody>
        <w:p w:rsidR="00000000" w:rsidRDefault="00314070" w:rsidP="00314070">
          <w:pPr>
            <w:pStyle w:val="39A0EF6019224B699A3760C28C51FA1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884F7A0791B41978EC18619AB9E16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92AD4A-D2A7-45AC-B174-86FC6CB1E7A6}"/>
      </w:docPartPr>
      <w:docPartBody>
        <w:p w:rsidR="00000000" w:rsidRDefault="00314070" w:rsidP="00314070">
          <w:pPr>
            <w:pStyle w:val="F884F7A0791B41978EC18619AB9E163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67346BD70AC4019BEB94A0A6845AA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285DEF-2A6F-4C06-89D5-5442EA8BDC5D}"/>
      </w:docPartPr>
      <w:docPartBody>
        <w:p w:rsidR="00000000" w:rsidRDefault="00314070" w:rsidP="00314070">
          <w:pPr>
            <w:pStyle w:val="867346BD70AC4019BEB94A0A6845AA71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37A6B18F07046919FA11B864DFD04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A80F59-6E7F-4320-85EF-C96F87957593}"/>
      </w:docPartPr>
      <w:docPartBody>
        <w:p w:rsidR="00000000" w:rsidRDefault="00314070" w:rsidP="00314070">
          <w:pPr>
            <w:pStyle w:val="037A6B18F07046919FA11B864DFD043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E91D43415BF4219A2A30F11404EA6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2C76D2-532D-4900-9E45-43BEA10BDCEC}"/>
      </w:docPartPr>
      <w:docPartBody>
        <w:p w:rsidR="00000000" w:rsidRDefault="00314070" w:rsidP="00314070">
          <w:pPr>
            <w:pStyle w:val="7E91D43415BF4219A2A30F11404EA6E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9210726C4C484B758DE10A96B87180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6AA7BC-027D-4AF4-8D87-380F06F90FCE}"/>
      </w:docPartPr>
      <w:docPartBody>
        <w:p w:rsidR="00000000" w:rsidRDefault="00314070" w:rsidP="00314070">
          <w:pPr>
            <w:pStyle w:val="9210726C4C484B758DE10A96B87180B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3457E7E6E164483B06140AA5166A0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6DC83D-7DB4-405B-9AC2-D8C6C3D8785F}"/>
      </w:docPartPr>
      <w:docPartBody>
        <w:p w:rsidR="00000000" w:rsidRDefault="00314070" w:rsidP="00314070">
          <w:pPr>
            <w:pStyle w:val="B3457E7E6E164483B06140AA5166A03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ADEA749C16A44409738692CED8753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709DEF-BA62-47BE-89CF-5B077DEA5F41}"/>
      </w:docPartPr>
      <w:docPartBody>
        <w:p w:rsidR="00000000" w:rsidRDefault="00314070" w:rsidP="00314070">
          <w:pPr>
            <w:pStyle w:val="8ADEA749C16A44409738692CED8753A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7938B86F9FC442689CDDFADB44A25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5523AF-D63D-430A-8D57-C7B153986E5C}"/>
      </w:docPartPr>
      <w:docPartBody>
        <w:p w:rsidR="00000000" w:rsidRDefault="00314070" w:rsidP="00314070">
          <w:pPr>
            <w:pStyle w:val="87938B86F9FC442689CDDFADB44A253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0CBD7862E714D969A32162E2A48DD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613C41-92D6-4F87-8780-CBD532B345CF}"/>
      </w:docPartPr>
      <w:docPartBody>
        <w:p w:rsidR="00000000" w:rsidRDefault="00314070" w:rsidP="00314070">
          <w:pPr>
            <w:pStyle w:val="30CBD7862E714D969A32162E2A48DDF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01DF5563D584F14A719CE472842EE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455B2D-126D-46E1-92C2-EF5A285793D7}"/>
      </w:docPartPr>
      <w:docPartBody>
        <w:p w:rsidR="00000000" w:rsidRDefault="00314070" w:rsidP="00314070">
          <w:pPr>
            <w:pStyle w:val="301DF5563D584F14A719CE472842EE6C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23BB38DA1F34C4BB13D98E65A955B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58DB99-1659-4742-9E81-3DCD56DE5BF2}"/>
      </w:docPartPr>
      <w:docPartBody>
        <w:p w:rsidR="00000000" w:rsidRDefault="00314070" w:rsidP="00314070">
          <w:pPr>
            <w:pStyle w:val="023BB38DA1F34C4BB13D98E65A955B3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291314E146C414EA1637A7FBFB7DE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D96FFB-058D-464C-B4D7-A347D76C8576}"/>
      </w:docPartPr>
      <w:docPartBody>
        <w:p w:rsidR="00000000" w:rsidRDefault="00314070" w:rsidP="00314070">
          <w:pPr>
            <w:pStyle w:val="F291314E146C414EA1637A7FBFB7DEF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C8AD59AED6274E67A7BE59B582F5C4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C2D4A2-FD2A-4FEE-AF6C-91243A1920D0}"/>
      </w:docPartPr>
      <w:docPartBody>
        <w:p w:rsidR="00000000" w:rsidRDefault="00314070" w:rsidP="00314070">
          <w:pPr>
            <w:pStyle w:val="C8AD59AED6274E67A7BE59B582F5C434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9DA89C0651F4492831E0AC52F1517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BF4D45-2EEC-472D-92B9-ADD7F5E0CEF1}"/>
      </w:docPartPr>
      <w:docPartBody>
        <w:p w:rsidR="00000000" w:rsidRDefault="00314070" w:rsidP="00314070">
          <w:pPr>
            <w:pStyle w:val="09DA89C0651F4492831E0AC52F151701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812DBDD7FCF4E68B2328F3B36E710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8809B6-BB43-4863-B334-B609F4147350}"/>
      </w:docPartPr>
      <w:docPartBody>
        <w:p w:rsidR="00000000" w:rsidRDefault="00314070" w:rsidP="00314070">
          <w:pPr>
            <w:pStyle w:val="B812DBDD7FCF4E68B2328F3B36E710F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CBAFCBA67B94DEE8AE4F569889DE6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50EDBB-BA95-4F31-A2B4-8927B6253B71}"/>
      </w:docPartPr>
      <w:docPartBody>
        <w:p w:rsidR="00000000" w:rsidRDefault="00314070" w:rsidP="00314070">
          <w:pPr>
            <w:pStyle w:val="ECBAFCBA67B94DEE8AE4F569889DE601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61CD978BC8443318BDD6E7422540F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BF743D-64A2-4139-85B2-0448AAD8D6C9}"/>
      </w:docPartPr>
      <w:docPartBody>
        <w:p w:rsidR="00000000" w:rsidRDefault="00314070" w:rsidP="00314070">
          <w:pPr>
            <w:pStyle w:val="D61CD978BC8443318BDD6E7422540FDA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59060F1EF1F4BE58A7CA54775626F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D45E1C-0FF9-44FE-889D-8407CDA063F3}"/>
      </w:docPartPr>
      <w:docPartBody>
        <w:p w:rsidR="00000000" w:rsidRDefault="00314070" w:rsidP="00314070">
          <w:pPr>
            <w:pStyle w:val="759060F1EF1F4BE58A7CA54775626FF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F43E7F96DED4786AFF91DA672FD7C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056AAB-CB21-4644-9F4B-C713E3F57F34}"/>
      </w:docPartPr>
      <w:docPartBody>
        <w:p w:rsidR="00000000" w:rsidRDefault="00314070" w:rsidP="00314070">
          <w:pPr>
            <w:pStyle w:val="BF43E7F96DED4786AFF91DA672FD7CA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0EB83B7C8CB4AAF8321A7EAA6F082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BF3749-E5B4-41E6-AC43-3929624F5706}"/>
      </w:docPartPr>
      <w:docPartBody>
        <w:p w:rsidR="00000000" w:rsidRDefault="00314070" w:rsidP="00314070">
          <w:pPr>
            <w:pStyle w:val="10EB83B7C8CB4AAF8321A7EAA6F0821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EECB4F10B7B4449B8DBEB976228A2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E0E2AA-C42F-4D19-B13E-5C0F9F6F77CE}"/>
      </w:docPartPr>
      <w:docPartBody>
        <w:p w:rsidR="00000000" w:rsidRDefault="00314070" w:rsidP="00314070">
          <w:pPr>
            <w:pStyle w:val="0EECB4F10B7B4449B8DBEB976228A23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E638A54AB1C498DB66EBE1D93C5F3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3F022F-A252-4D0E-A478-B1EB240C6E6E}"/>
      </w:docPartPr>
      <w:docPartBody>
        <w:p w:rsidR="00000000" w:rsidRDefault="00314070" w:rsidP="00314070">
          <w:pPr>
            <w:pStyle w:val="6E638A54AB1C498DB66EBE1D93C5F34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D06BB03A73A44938EBC888F04EA12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E577F4-770C-48E3-A363-0D756F469B48}"/>
      </w:docPartPr>
      <w:docPartBody>
        <w:p w:rsidR="00000000" w:rsidRDefault="00314070" w:rsidP="00314070">
          <w:pPr>
            <w:pStyle w:val="1D06BB03A73A44938EBC888F04EA125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5613B687D484DE189C3BD0EBF535E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5E41-5A3C-44F6-BDA8-4DAA8EC90587}"/>
      </w:docPartPr>
      <w:docPartBody>
        <w:p w:rsidR="00000000" w:rsidRDefault="00314070" w:rsidP="00314070">
          <w:pPr>
            <w:pStyle w:val="C5613B687D484DE189C3BD0EBF535EA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3FF33BEE226048F18056ECAAA3E569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B0A5AD-88D4-4717-809A-B171A75516D0}"/>
      </w:docPartPr>
      <w:docPartBody>
        <w:p w:rsidR="00000000" w:rsidRDefault="00314070" w:rsidP="00314070">
          <w:pPr>
            <w:pStyle w:val="3FF33BEE226048F18056ECAAA3E569A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31023C970AB47A280B6FF526E5A47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1BBB72-C201-489F-AC00-3D7BEAE1168F}"/>
      </w:docPartPr>
      <w:docPartBody>
        <w:p w:rsidR="00000000" w:rsidRDefault="00314070" w:rsidP="00314070">
          <w:pPr>
            <w:pStyle w:val="131023C970AB47A280B6FF526E5A472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1AC7527541B4F4B807799879C33D9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5F065C-D642-4EA6-8133-62A9455816D0}"/>
      </w:docPartPr>
      <w:docPartBody>
        <w:p w:rsidR="00000000" w:rsidRDefault="00314070" w:rsidP="00314070">
          <w:pPr>
            <w:pStyle w:val="01AC7527541B4F4B807799879C33D9B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E2EE41256FDA40E5ACD5B4CF7295E2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C148AA-B2A9-4070-AF4E-67B72CA8D52A}"/>
      </w:docPartPr>
      <w:docPartBody>
        <w:p w:rsidR="00000000" w:rsidRDefault="00314070" w:rsidP="00314070">
          <w:pPr>
            <w:pStyle w:val="E2EE41256FDA40E5ACD5B4CF7295E2D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C02C95CC03A4EFDA1161AF21EFE35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4E3809-15E7-4600-A3E5-E6A9ACB6667C}"/>
      </w:docPartPr>
      <w:docPartBody>
        <w:p w:rsidR="00000000" w:rsidRDefault="00314070" w:rsidP="00314070">
          <w:pPr>
            <w:pStyle w:val="9C02C95CC03A4EFDA1161AF21EFE35D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BC4308317A7448594D75BD585E305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B50543-97B9-4C10-AA46-B111BB0FF679}"/>
      </w:docPartPr>
      <w:docPartBody>
        <w:p w:rsidR="00000000" w:rsidRDefault="00314070" w:rsidP="00314070">
          <w:pPr>
            <w:pStyle w:val="DBC4308317A7448594D75BD585E3054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E91648B753340ACBC74F310ED2F3A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69B999-661C-47BE-81A2-4B65F4974DCB}"/>
      </w:docPartPr>
      <w:docPartBody>
        <w:p w:rsidR="00000000" w:rsidRDefault="00314070" w:rsidP="00314070">
          <w:pPr>
            <w:pStyle w:val="7E91648B753340ACBC74F310ED2F3A3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FD7FCE2A1B84174B599BB3E855FB2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F3A0A7-7715-4866-8658-1B39D390C6A3}"/>
      </w:docPartPr>
      <w:docPartBody>
        <w:p w:rsidR="00000000" w:rsidRDefault="00314070" w:rsidP="00314070">
          <w:pPr>
            <w:pStyle w:val="1FD7FCE2A1B84174B599BB3E855FB25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780DC2AFEE4842978B98A969929472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AC63D8-DE60-4747-9389-078F4FA66B5B}"/>
      </w:docPartPr>
      <w:docPartBody>
        <w:p w:rsidR="00000000" w:rsidRDefault="00314070" w:rsidP="00314070">
          <w:pPr>
            <w:pStyle w:val="780DC2AFEE4842978B98A9699294727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3754E64C80D4595AA938443FC5502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46677B-FBA4-46C6-B275-6CBC7F63FCB9}"/>
      </w:docPartPr>
      <w:docPartBody>
        <w:p w:rsidR="00000000" w:rsidRDefault="00314070" w:rsidP="00314070">
          <w:pPr>
            <w:pStyle w:val="F3754E64C80D4595AA938443FC55029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5B4E614A7C84DB28FF9A55CCF5220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A610F1-E3D0-4E2D-A13E-F5C6F945BFE3}"/>
      </w:docPartPr>
      <w:docPartBody>
        <w:p w:rsidR="00000000" w:rsidRDefault="00314070" w:rsidP="00314070">
          <w:pPr>
            <w:pStyle w:val="B5B4E614A7C84DB28FF9A55CCF5220A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4436A8B59CA41E18E6DBB62636FDB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2BCAC3-56D4-48A4-897C-425C524B7A93}"/>
      </w:docPartPr>
      <w:docPartBody>
        <w:p w:rsidR="00000000" w:rsidRDefault="00314070" w:rsidP="00314070">
          <w:pPr>
            <w:pStyle w:val="C4436A8B59CA41E18E6DBB62636FDBD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08642D294894868BA76F69CAA34F5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1AC21A-116F-4C79-A015-E899C361B917}"/>
      </w:docPartPr>
      <w:docPartBody>
        <w:p w:rsidR="00000000" w:rsidRDefault="00314070" w:rsidP="00314070">
          <w:pPr>
            <w:pStyle w:val="508642D294894868BA76F69CAA34F59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3719C87B1724AA28A80495B09EB2F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53FC3E-B13A-470F-8FE4-12A22CF81C32}"/>
      </w:docPartPr>
      <w:docPartBody>
        <w:p w:rsidR="00000000" w:rsidRDefault="00314070" w:rsidP="00314070">
          <w:pPr>
            <w:pStyle w:val="33719C87B1724AA28A80495B09EB2FD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F05A8F376CF4C1193A26684CA6809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C03AC4-9DE6-4EC0-A1EC-907773BC59A1}"/>
      </w:docPartPr>
      <w:docPartBody>
        <w:p w:rsidR="00000000" w:rsidRDefault="00314070" w:rsidP="00314070">
          <w:pPr>
            <w:pStyle w:val="CF05A8F376CF4C1193A26684CA68093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10A3CE72B20432CBA73DE17BE79E3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7AD40C-AB86-4F4B-97F3-E891CBBDE713}"/>
      </w:docPartPr>
      <w:docPartBody>
        <w:p w:rsidR="00000000" w:rsidRDefault="00314070" w:rsidP="00314070">
          <w:pPr>
            <w:pStyle w:val="F10A3CE72B20432CBA73DE17BE79E376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8BD2E8157F340A8B95D886CA6088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458F21-E81C-4ACB-8273-95B3A5506794}"/>
      </w:docPartPr>
      <w:docPartBody>
        <w:p w:rsidR="00000000" w:rsidRDefault="00314070" w:rsidP="00314070">
          <w:pPr>
            <w:pStyle w:val="D8BD2E8157F340A8B95D886CA6088726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75AE1BF5BBDF4412B9237F28275C36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68347F-465B-4313-879C-4327D92D071D}"/>
      </w:docPartPr>
      <w:docPartBody>
        <w:p w:rsidR="00000000" w:rsidRDefault="00314070" w:rsidP="00314070">
          <w:pPr>
            <w:pStyle w:val="75AE1BF5BBDF4412B9237F28275C36D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679F6E98E0A45729A526041B40733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F93566-B7CE-4293-92AB-8A43B3AF36C7}"/>
      </w:docPartPr>
      <w:docPartBody>
        <w:p w:rsidR="00000000" w:rsidRDefault="00314070" w:rsidP="00314070">
          <w:pPr>
            <w:pStyle w:val="9679F6E98E0A45729A526041B407330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2011DE013D348CAB43041D3DF73AE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92F800-1870-4BE7-97E3-E80FDF1300C2}"/>
      </w:docPartPr>
      <w:docPartBody>
        <w:p w:rsidR="00000000" w:rsidRDefault="00314070" w:rsidP="00314070">
          <w:pPr>
            <w:pStyle w:val="92011DE013D348CAB43041D3DF73AEF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A0B19E5FCC64EF58581601E6D08CE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3C4EB1-5A29-438C-9B57-619395B97336}"/>
      </w:docPartPr>
      <w:docPartBody>
        <w:p w:rsidR="00000000" w:rsidRDefault="00314070" w:rsidP="00314070">
          <w:pPr>
            <w:pStyle w:val="BA0B19E5FCC64EF58581601E6D08CE6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A7D795D251154DF2B64D95095E8AB9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4562D8-17FC-456E-9126-16939031B65C}"/>
      </w:docPartPr>
      <w:docPartBody>
        <w:p w:rsidR="00000000" w:rsidRDefault="00314070" w:rsidP="00314070">
          <w:pPr>
            <w:pStyle w:val="A7D795D251154DF2B64D95095E8AB9A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81F2C15CEF654F1FA6F7DC6DCF2E52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853C7D-597A-4C92-A61D-A0C8F284FFF9}"/>
      </w:docPartPr>
      <w:docPartBody>
        <w:p w:rsidR="00000000" w:rsidRDefault="00314070" w:rsidP="00314070">
          <w:pPr>
            <w:pStyle w:val="81F2C15CEF654F1FA6F7DC6DCF2E52E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DBE4F2804344169B05334A9033A65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F6B793-1611-477B-A7F9-4E54BDC6A614}"/>
      </w:docPartPr>
      <w:docPartBody>
        <w:p w:rsidR="00000000" w:rsidRDefault="00314070" w:rsidP="00314070">
          <w:pPr>
            <w:pStyle w:val="FDBE4F2804344169B05334A9033A65F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5C569B0222244308018815C44301E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C21C90-5925-4DA5-9189-604FB94E8B7C}"/>
      </w:docPartPr>
      <w:docPartBody>
        <w:p w:rsidR="00000000" w:rsidRDefault="00314070" w:rsidP="00314070">
          <w:pPr>
            <w:pStyle w:val="55C569B0222244308018815C44301E4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A16E24417324F38899C0AFDC5E102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C7BB2C-4F5F-4CA0-9921-97FBE3F42242}"/>
      </w:docPartPr>
      <w:docPartBody>
        <w:p w:rsidR="00000000" w:rsidRDefault="00314070" w:rsidP="00314070">
          <w:pPr>
            <w:pStyle w:val="5A16E24417324F38899C0AFDC5E1028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78DFA069430240428622138827A552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65162F-2FAA-439B-AF21-E5F5718B3B3E}"/>
      </w:docPartPr>
      <w:docPartBody>
        <w:p w:rsidR="00000000" w:rsidRDefault="00314070" w:rsidP="00314070">
          <w:pPr>
            <w:pStyle w:val="78DFA069430240428622138827A5521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A9C614DE25A4BB8B0BACD3347F74A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92FF9F-6FCA-46F2-A948-6849A5D94955}"/>
      </w:docPartPr>
      <w:docPartBody>
        <w:p w:rsidR="00000000" w:rsidRDefault="00314070" w:rsidP="00314070">
          <w:pPr>
            <w:pStyle w:val="6A9C614DE25A4BB8B0BACD3347F74A4D"/>
          </w:pPr>
          <w:r w:rsidRPr="00704229">
            <w:rPr>
              <w:rStyle w:val="TextodoEspaoReservado"/>
            </w:rPr>
            <w:t>Escolher um item.</w:t>
          </w:r>
        </w:p>
      </w:docPartBody>
    </w:docPart>
    <w:docPart>
      <w:docPartPr>
        <w:name w:val="DA4CB964B8F240DEBB42F78255BBD4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011549-710C-4DDC-9673-76CDC91395A6}"/>
      </w:docPartPr>
      <w:docPartBody>
        <w:p w:rsidR="00000000" w:rsidRDefault="00314070" w:rsidP="00314070">
          <w:pPr>
            <w:pStyle w:val="DA4CB964B8F240DEBB42F78255BBD4E1"/>
          </w:pPr>
          <w:r w:rsidRPr="00704229">
            <w:rPr>
              <w:rStyle w:val="TextodoEspaoReservado"/>
            </w:rPr>
            <w:t>Escolher um item.</w:t>
          </w:r>
        </w:p>
      </w:docPartBody>
    </w:docPart>
    <w:docPart>
      <w:docPartPr>
        <w:name w:val="0E8944EC51344662BBD2EA740DCEFC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DD364C-8491-4BC7-A74F-3D44F7BBA812}"/>
      </w:docPartPr>
      <w:docPartBody>
        <w:p w:rsidR="00000000" w:rsidRDefault="00314070" w:rsidP="00314070">
          <w:pPr>
            <w:pStyle w:val="0E8944EC51344662BBD2EA740DCEFCFD"/>
          </w:pPr>
          <w:r w:rsidRPr="00704229">
            <w:rPr>
              <w:rStyle w:val="TextodoEspaoReservado"/>
            </w:rPr>
            <w:t>Escolher um item.</w:t>
          </w:r>
        </w:p>
      </w:docPartBody>
    </w:docPart>
    <w:docPart>
      <w:docPartPr>
        <w:name w:val="2C8BFE5B0D7C45DCB31FA117DADFF0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EF954C-EE2D-4F66-831A-2831ADC44C91}"/>
      </w:docPartPr>
      <w:docPartBody>
        <w:p w:rsidR="00000000" w:rsidRDefault="00314070" w:rsidP="00314070">
          <w:pPr>
            <w:pStyle w:val="2C8BFE5B0D7C45DCB31FA117DADFF012"/>
          </w:pPr>
          <w:r w:rsidRPr="00704229">
            <w:rPr>
              <w:rStyle w:val="TextodoEspaoReservado"/>
            </w:rPr>
            <w:t>Escolher um item.</w:t>
          </w:r>
        </w:p>
      </w:docPartBody>
    </w:docPart>
    <w:docPart>
      <w:docPartPr>
        <w:name w:val="5107990FFF6C4B65B95AE79C12442E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4B1043-F62A-4761-A8DA-BF8384246758}"/>
      </w:docPartPr>
      <w:docPartBody>
        <w:p w:rsidR="00000000" w:rsidRDefault="00314070" w:rsidP="00314070">
          <w:pPr>
            <w:pStyle w:val="5107990FFF6C4B65B95AE79C12442E4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A313470E78B414590A4D8BF9DDE1A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2A0D16-8039-414D-A77E-E47016F46695}"/>
      </w:docPartPr>
      <w:docPartBody>
        <w:p w:rsidR="00000000" w:rsidRDefault="00314070" w:rsidP="00314070">
          <w:pPr>
            <w:pStyle w:val="FA313470E78B414590A4D8BF9DDE1AB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227798AF3694FEB8671758DC19C9A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C48BC5-4EA8-4963-A37E-A6287C040463}"/>
      </w:docPartPr>
      <w:docPartBody>
        <w:p w:rsidR="00000000" w:rsidRDefault="00314070" w:rsidP="00314070">
          <w:pPr>
            <w:pStyle w:val="B227798AF3694FEB8671758DC19C9A43"/>
          </w:pPr>
          <w:r w:rsidRPr="005E5FD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70"/>
    <w:rsid w:val="0031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14070"/>
    <w:rPr>
      <w:color w:val="808080"/>
    </w:rPr>
  </w:style>
  <w:style w:type="paragraph" w:customStyle="1" w:styleId="B7F318942D6547B29878B9620A8B8A59">
    <w:name w:val="B7F318942D6547B29878B9620A8B8A59"/>
  </w:style>
  <w:style w:type="paragraph" w:customStyle="1" w:styleId="ED6D894425944DFCB551758D39B469FD">
    <w:name w:val="ED6D894425944DFCB551758D39B469FD"/>
  </w:style>
  <w:style w:type="paragraph" w:customStyle="1" w:styleId="562793FC8B79488B82A9C7696E266DE5">
    <w:name w:val="562793FC8B79488B82A9C7696E266DE5"/>
  </w:style>
  <w:style w:type="paragraph" w:customStyle="1" w:styleId="3DD1629AEE8A46B18895D653A8A5A73E">
    <w:name w:val="3DD1629AEE8A46B18895D653A8A5A73E"/>
  </w:style>
  <w:style w:type="paragraph" w:customStyle="1" w:styleId="6E9553F54CC64E1AA82A36A2DA2A5114">
    <w:name w:val="6E9553F54CC64E1AA82A36A2DA2A5114"/>
  </w:style>
  <w:style w:type="paragraph" w:customStyle="1" w:styleId="4CDD6F35B11F4E3D8F605704CB650559">
    <w:name w:val="4CDD6F35B11F4E3D8F605704CB650559"/>
  </w:style>
  <w:style w:type="paragraph" w:customStyle="1" w:styleId="8CAEAA61E583408291DC1788C553F21F">
    <w:name w:val="8CAEAA61E583408291DC1788C553F21F"/>
  </w:style>
  <w:style w:type="paragraph" w:customStyle="1" w:styleId="D4DBBC5B18144949821327A217BAD475">
    <w:name w:val="D4DBBC5B18144949821327A217BAD475"/>
  </w:style>
  <w:style w:type="paragraph" w:customStyle="1" w:styleId="0E7152E0EBB64C53BE983A39D447BCF6">
    <w:name w:val="0E7152E0EBB64C53BE983A39D447BCF6"/>
  </w:style>
  <w:style w:type="paragraph" w:customStyle="1" w:styleId="6DB3E42BB5C64E228CE0FDB61F4F8B32">
    <w:name w:val="6DB3E42BB5C64E228CE0FDB61F4F8B32"/>
  </w:style>
  <w:style w:type="paragraph" w:customStyle="1" w:styleId="D09B1D9B330B41878622AC36C2725B0A">
    <w:name w:val="D09B1D9B330B41878622AC36C2725B0A"/>
  </w:style>
  <w:style w:type="paragraph" w:customStyle="1" w:styleId="01F3039E8658475B80784683AAA4B161">
    <w:name w:val="01F3039E8658475B80784683AAA4B161"/>
  </w:style>
  <w:style w:type="paragraph" w:customStyle="1" w:styleId="4488092D8C1443D5A8D7D86525C24161">
    <w:name w:val="4488092D8C1443D5A8D7D86525C24161"/>
  </w:style>
  <w:style w:type="paragraph" w:customStyle="1" w:styleId="EAE557013083428F9702C3A15AEE8346">
    <w:name w:val="EAE557013083428F9702C3A15AEE8346"/>
  </w:style>
  <w:style w:type="paragraph" w:customStyle="1" w:styleId="9526E38C399E4BABB5588B09818259D5">
    <w:name w:val="9526E38C399E4BABB5588B09818259D5"/>
  </w:style>
  <w:style w:type="paragraph" w:customStyle="1" w:styleId="98AA41EDD0BB491EB8B95E997C39DB13">
    <w:name w:val="98AA41EDD0BB491EB8B95E997C39DB13"/>
  </w:style>
  <w:style w:type="paragraph" w:customStyle="1" w:styleId="3132A59359014ADD88161607189681DB">
    <w:name w:val="3132A59359014ADD88161607189681DB"/>
  </w:style>
  <w:style w:type="paragraph" w:customStyle="1" w:styleId="3411FA09CC5B43EDACE62439603AC94D">
    <w:name w:val="3411FA09CC5B43EDACE62439603AC94D"/>
  </w:style>
  <w:style w:type="paragraph" w:customStyle="1" w:styleId="A198DFE014CF41FD894D2C4E160B5664">
    <w:name w:val="A198DFE014CF41FD894D2C4E160B5664"/>
  </w:style>
  <w:style w:type="paragraph" w:customStyle="1" w:styleId="2168AE4E8CE945DB947DCDD917CE1EA7">
    <w:name w:val="2168AE4E8CE945DB947DCDD917CE1EA7"/>
  </w:style>
  <w:style w:type="paragraph" w:customStyle="1" w:styleId="8C3777B13F6246BFB5E761C2585E44C3">
    <w:name w:val="8C3777B13F6246BFB5E761C2585E44C3"/>
  </w:style>
  <w:style w:type="paragraph" w:customStyle="1" w:styleId="4897AC31BE17410492D7252790597959">
    <w:name w:val="4897AC31BE17410492D7252790597959"/>
  </w:style>
  <w:style w:type="paragraph" w:customStyle="1" w:styleId="7B4F90B4BAE440B2A17F58573513A281">
    <w:name w:val="7B4F90B4BAE440B2A17F58573513A281"/>
  </w:style>
  <w:style w:type="paragraph" w:customStyle="1" w:styleId="C7E49F8349F34668B168B57B05B24600">
    <w:name w:val="C7E49F8349F34668B168B57B05B24600"/>
  </w:style>
  <w:style w:type="paragraph" w:customStyle="1" w:styleId="E951F412E3B54392AEF90703067B5C28">
    <w:name w:val="E951F412E3B54392AEF90703067B5C28"/>
  </w:style>
  <w:style w:type="paragraph" w:customStyle="1" w:styleId="45A4F39D983E49CF8D16C2570A53EC44">
    <w:name w:val="45A4F39D983E49CF8D16C2570A53EC44"/>
  </w:style>
  <w:style w:type="paragraph" w:customStyle="1" w:styleId="F2AA3FC0991F4D108E4C099B396EC58C">
    <w:name w:val="F2AA3FC0991F4D108E4C099B396EC58C"/>
  </w:style>
  <w:style w:type="paragraph" w:customStyle="1" w:styleId="C5D6E006D9094CADA8EC6168C98CD1C0">
    <w:name w:val="C5D6E006D9094CADA8EC6168C98CD1C0"/>
  </w:style>
  <w:style w:type="paragraph" w:customStyle="1" w:styleId="95F6FBB6F57949F0A7679811C6EA79C7">
    <w:name w:val="95F6FBB6F57949F0A7679811C6EA79C7"/>
  </w:style>
  <w:style w:type="paragraph" w:customStyle="1" w:styleId="B23081BE2E324D1DB32AEF90F8B714C0">
    <w:name w:val="B23081BE2E324D1DB32AEF90F8B714C0"/>
  </w:style>
  <w:style w:type="paragraph" w:customStyle="1" w:styleId="3FAC99CBBD2C466FBBD3652B80C9874E">
    <w:name w:val="3FAC99CBBD2C466FBBD3652B80C9874E"/>
  </w:style>
  <w:style w:type="paragraph" w:customStyle="1" w:styleId="6027FB11DCFC4F448BDE89C1CEC197B7">
    <w:name w:val="6027FB11DCFC4F448BDE89C1CEC197B7"/>
  </w:style>
  <w:style w:type="paragraph" w:customStyle="1" w:styleId="0847667DE553434095E0AA403C242580">
    <w:name w:val="0847667DE553434095E0AA403C242580"/>
  </w:style>
  <w:style w:type="paragraph" w:customStyle="1" w:styleId="7C62CDAF395F4ED6BDBD4FDB81853176">
    <w:name w:val="7C62CDAF395F4ED6BDBD4FDB81853176"/>
  </w:style>
  <w:style w:type="paragraph" w:customStyle="1" w:styleId="7DAABABED411485E812142AAC79D41FA">
    <w:name w:val="7DAABABED411485E812142AAC79D41FA"/>
  </w:style>
  <w:style w:type="paragraph" w:customStyle="1" w:styleId="76CE09CF64624FE4863B0390E6797D43">
    <w:name w:val="76CE09CF64624FE4863B0390E6797D43"/>
  </w:style>
  <w:style w:type="paragraph" w:customStyle="1" w:styleId="2E149F036A614F458EAFC4D03D3F92A9">
    <w:name w:val="2E149F036A614F458EAFC4D03D3F92A9"/>
  </w:style>
  <w:style w:type="paragraph" w:customStyle="1" w:styleId="2A8BA7375CD34317BD9AF5A616C63518">
    <w:name w:val="2A8BA7375CD34317BD9AF5A616C63518"/>
  </w:style>
  <w:style w:type="paragraph" w:customStyle="1" w:styleId="BB01A53369A04ADFA18FE7C01175639B">
    <w:name w:val="BB01A53369A04ADFA18FE7C01175639B"/>
  </w:style>
  <w:style w:type="paragraph" w:customStyle="1" w:styleId="BEE9DC5211354261B351263980BCCE1E">
    <w:name w:val="BEE9DC5211354261B351263980BCCE1E"/>
  </w:style>
  <w:style w:type="paragraph" w:customStyle="1" w:styleId="2B0979CF5DE941BE95D043BCE66575EB">
    <w:name w:val="2B0979CF5DE941BE95D043BCE66575EB"/>
  </w:style>
  <w:style w:type="paragraph" w:customStyle="1" w:styleId="7064EEC404004FDCB2EC1B387A2EA0DA">
    <w:name w:val="7064EEC404004FDCB2EC1B387A2EA0DA"/>
  </w:style>
  <w:style w:type="paragraph" w:customStyle="1" w:styleId="E1A1DF64B3F9467C8E8651A5C72012E6">
    <w:name w:val="E1A1DF64B3F9467C8E8651A5C72012E6"/>
  </w:style>
  <w:style w:type="paragraph" w:customStyle="1" w:styleId="AAD4C0EF0AE14613960CC5C5FFCFEB7B">
    <w:name w:val="AAD4C0EF0AE14613960CC5C5FFCFEB7B"/>
  </w:style>
  <w:style w:type="paragraph" w:customStyle="1" w:styleId="BEA7766825794FBB8504C8CE8EB6B37A">
    <w:name w:val="BEA7766825794FBB8504C8CE8EB6B37A"/>
  </w:style>
  <w:style w:type="paragraph" w:customStyle="1" w:styleId="FA88AF3E527440F6BD2BFC2FC3BCA657">
    <w:name w:val="FA88AF3E527440F6BD2BFC2FC3BCA657"/>
  </w:style>
  <w:style w:type="paragraph" w:customStyle="1" w:styleId="E733A051D2F146F5A8F77146AF234AE6">
    <w:name w:val="E733A051D2F146F5A8F77146AF234AE6"/>
  </w:style>
  <w:style w:type="paragraph" w:customStyle="1" w:styleId="5E1DF6036B9D4655A84977B0B6F38F97">
    <w:name w:val="5E1DF6036B9D4655A84977B0B6F38F97"/>
  </w:style>
  <w:style w:type="paragraph" w:customStyle="1" w:styleId="8E123989E6C54DFF85B95335D1774994">
    <w:name w:val="8E123989E6C54DFF85B95335D1774994"/>
  </w:style>
  <w:style w:type="paragraph" w:customStyle="1" w:styleId="D71805A20AC146F99C769166A9793201">
    <w:name w:val="D71805A20AC146F99C769166A9793201"/>
  </w:style>
  <w:style w:type="paragraph" w:customStyle="1" w:styleId="2E44903F510749CFA99A8D5F3AF1B34E">
    <w:name w:val="2E44903F510749CFA99A8D5F3AF1B34E"/>
  </w:style>
  <w:style w:type="paragraph" w:customStyle="1" w:styleId="4DFD0C7B3EE24893B0CD0F932A6EB167">
    <w:name w:val="4DFD0C7B3EE24893B0CD0F932A6EB167"/>
  </w:style>
  <w:style w:type="paragraph" w:customStyle="1" w:styleId="D99E86814ED74FD4B5789BF0D95FD311">
    <w:name w:val="D99E86814ED74FD4B5789BF0D95FD311"/>
  </w:style>
  <w:style w:type="paragraph" w:customStyle="1" w:styleId="BB7E994ED3314D23AA1806486F395EBD">
    <w:name w:val="BB7E994ED3314D23AA1806486F395EBD"/>
  </w:style>
  <w:style w:type="paragraph" w:customStyle="1" w:styleId="C53D682E2413442BBA073492074E5196">
    <w:name w:val="C53D682E2413442BBA073492074E5196"/>
  </w:style>
  <w:style w:type="paragraph" w:customStyle="1" w:styleId="FFA7804126F54E018120B9870DAF805C">
    <w:name w:val="FFA7804126F54E018120B9870DAF805C"/>
  </w:style>
  <w:style w:type="paragraph" w:customStyle="1" w:styleId="DF57CD7631614C019BDFD5EB359F64B8">
    <w:name w:val="DF57CD7631614C019BDFD5EB359F64B8"/>
  </w:style>
  <w:style w:type="paragraph" w:customStyle="1" w:styleId="A74164982EA54596A5C03CE565F2EDBC">
    <w:name w:val="A74164982EA54596A5C03CE565F2EDBC"/>
  </w:style>
  <w:style w:type="paragraph" w:customStyle="1" w:styleId="01D0DE40025B46D38838AA2F83FCBD27">
    <w:name w:val="01D0DE40025B46D38838AA2F83FCBD27"/>
  </w:style>
  <w:style w:type="paragraph" w:customStyle="1" w:styleId="6BFC9D78E8F8427FB986D7AF953775C9">
    <w:name w:val="6BFC9D78E8F8427FB986D7AF953775C9"/>
  </w:style>
  <w:style w:type="paragraph" w:customStyle="1" w:styleId="F84E18A584A7445FA1B29D5F2B18EC24">
    <w:name w:val="F84E18A584A7445FA1B29D5F2B18EC24"/>
  </w:style>
  <w:style w:type="paragraph" w:customStyle="1" w:styleId="1F40A6CA6B0B424C89EF2B70C0106955">
    <w:name w:val="1F40A6CA6B0B424C89EF2B70C0106955"/>
  </w:style>
  <w:style w:type="paragraph" w:customStyle="1" w:styleId="DF97385AB92340D19DA0018FDABEDDC4">
    <w:name w:val="DF97385AB92340D19DA0018FDABEDDC4"/>
  </w:style>
  <w:style w:type="paragraph" w:customStyle="1" w:styleId="486E1383348A4F41A96DED2FF34BB641">
    <w:name w:val="486E1383348A4F41A96DED2FF34BB641"/>
  </w:style>
  <w:style w:type="paragraph" w:customStyle="1" w:styleId="2E4CD576D751431CBBFB0E6E4527AA1F">
    <w:name w:val="2E4CD576D751431CBBFB0E6E4527AA1F"/>
  </w:style>
  <w:style w:type="paragraph" w:customStyle="1" w:styleId="9EC43193D54B441587D5DFFEAF262239">
    <w:name w:val="9EC43193D54B441587D5DFFEAF262239"/>
  </w:style>
  <w:style w:type="paragraph" w:customStyle="1" w:styleId="05FF87F443CD45179A18A10F078AC82B">
    <w:name w:val="05FF87F443CD45179A18A10F078AC82B"/>
  </w:style>
  <w:style w:type="paragraph" w:customStyle="1" w:styleId="F968E56F77B9459A8DE7D4579097A7CC">
    <w:name w:val="F968E56F77B9459A8DE7D4579097A7CC"/>
  </w:style>
  <w:style w:type="paragraph" w:customStyle="1" w:styleId="48ECB5C1464347639886412FC21B6ED4">
    <w:name w:val="48ECB5C1464347639886412FC21B6ED4"/>
  </w:style>
  <w:style w:type="paragraph" w:customStyle="1" w:styleId="2102A6D746C24C76A37D4553D8B56892">
    <w:name w:val="2102A6D746C24C76A37D4553D8B56892"/>
  </w:style>
  <w:style w:type="paragraph" w:customStyle="1" w:styleId="B5AB37F8D72E44E5A0A5611B277D4D93">
    <w:name w:val="B5AB37F8D72E44E5A0A5611B277D4D93"/>
  </w:style>
  <w:style w:type="paragraph" w:customStyle="1" w:styleId="0DAF832141674CE28BD30B28ACAF750F">
    <w:name w:val="0DAF832141674CE28BD30B28ACAF750F"/>
  </w:style>
  <w:style w:type="paragraph" w:customStyle="1" w:styleId="BC8C33F947A24A41AABF45A477348A88">
    <w:name w:val="BC8C33F947A24A41AABF45A477348A88"/>
  </w:style>
  <w:style w:type="paragraph" w:customStyle="1" w:styleId="E1635029331B42C6884040414EB6D55D">
    <w:name w:val="E1635029331B42C6884040414EB6D55D"/>
  </w:style>
  <w:style w:type="paragraph" w:customStyle="1" w:styleId="E5A3916771764396B089A6139AD61573">
    <w:name w:val="E5A3916771764396B089A6139AD61573"/>
  </w:style>
  <w:style w:type="paragraph" w:customStyle="1" w:styleId="635B429395B648E382B816489C3059FC">
    <w:name w:val="635B429395B648E382B816489C3059FC"/>
  </w:style>
  <w:style w:type="paragraph" w:customStyle="1" w:styleId="EDDF8B7616F04507894CAD4AD8BD0424">
    <w:name w:val="EDDF8B7616F04507894CAD4AD8BD0424"/>
  </w:style>
  <w:style w:type="paragraph" w:customStyle="1" w:styleId="8B43D3DC70434519A373918BE10A9911">
    <w:name w:val="8B43D3DC70434519A373918BE10A9911"/>
  </w:style>
  <w:style w:type="paragraph" w:customStyle="1" w:styleId="AFECC5907E39412591BF046CDEBEBB3F">
    <w:name w:val="AFECC5907E39412591BF046CDEBEBB3F"/>
  </w:style>
  <w:style w:type="paragraph" w:customStyle="1" w:styleId="D7AC871BCA64468AB1CCD63253AF0BF5">
    <w:name w:val="D7AC871BCA64468AB1CCD63253AF0BF5"/>
  </w:style>
  <w:style w:type="paragraph" w:customStyle="1" w:styleId="761F3F13ACC7438FB7BE9212DE7FC7AC">
    <w:name w:val="761F3F13ACC7438FB7BE9212DE7FC7AC"/>
  </w:style>
  <w:style w:type="paragraph" w:customStyle="1" w:styleId="2494F77BA0C445A09FCF6815A8F70FEB">
    <w:name w:val="2494F77BA0C445A09FCF6815A8F70FEB"/>
  </w:style>
  <w:style w:type="paragraph" w:customStyle="1" w:styleId="72C79AD962EF4C2FAB60CFFB2FF283BE">
    <w:name w:val="72C79AD962EF4C2FAB60CFFB2FF283BE"/>
  </w:style>
  <w:style w:type="paragraph" w:customStyle="1" w:styleId="6125429AEC3B499DB55A195477FE1AAC">
    <w:name w:val="6125429AEC3B499DB55A195477FE1AAC"/>
  </w:style>
  <w:style w:type="paragraph" w:customStyle="1" w:styleId="48568EB0AE494E23B9E003C21E68C4BF">
    <w:name w:val="48568EB0AE494E23B9E003C21E68C4BF"/>
  </w:style>
  <w:style w:type="paragraph" w:customStyle="1" w:styleId="B546C43CB7B6479193D2F847FB1E8F30">
    <w:name w:val="B546C43CB7B6479193D2F847FB1E8F30"/>
  </w:style>
  <w:style w:type="paragraph" w:customStyle="1" w:styleId="34A36E8959304B0DA2CF53E341DC60FF">
    <w:name w:val="34A36E8959304B0DA2CF53E341DC60FF"/>
  </w:style>
  <w:style w:type="paragraph" w:customStyle="1" w:styleId="18080DE11FA949FCA03E7B2D05703E7D">
    <w:name w:val="18080DE11FA949FCA03E7B2D05703E7D"/>
  </w:style>
  <w:style w:type="paragraph" w:customStyle="1" w:styleId="F42552F13A35495EB92B66900CED17EB">
    <w:name w:val="F42552F13A35495EB92B66900CED17EB"/>
  </w:style>
  <w:style w:type="paragraph" w:customStyle="1" w:styleId="CF46DECB312F46028269C59EDBA729E3">
    <w:name w:val="CF46DECB312F46028269C59EDBA729E3"/>
  </w:style>
  <w:style w:type="paragraph" w:customStyle="1" w:styleId="144D8132B711407585D059A4B185FD94">
    <w:name w:val="144D8132B711407585D059A4B185FD94"/>
  </w:style>
  <w:style w:type="paragraph" w:customStyle="1" w:styleId="5FECF8DC510A43ECBA43B0EF38A30573">
    <w:name w:val="5FECF8DC510A43ECBA43B0EF38A30573"/>
  </w:style>
  <w:style w:type="paragraph" w:customStyle="1" w:styleId="9F796D90EED548EABCFC748E47412A2C">
    <w:name w:val="9F796D90EED548EABCFC748E47412A2C"/>
  </w:style>
  <w:style w:type="paragraph" w:customStyle="1" w:styleId="9562417972CF417F8627AD081C07E17F">
    <w:name w:val="9562417972CF417F8627AD081C07E17F"/>
  </w:style>
  <w:style w:type="paragraph" w:customStyle="1" w:styleId="69F6965D288F43369698B6C16C635246">
    <w:name w:val="69F6965D288F43369698B6C16C635246"/>
  </w:style>
  <w:style w:type="paragraph" w:customStyle="1" w:styleId="FA481E2004FC41DDB9C78F997B7A8D5C">
    <w:name w:val="FA481E2004FC41DDB9C78F997B7A8D5C"/>
  </w:style>
  <w:style w:type="paragraph" w:customStyle="1" w:styleId="0AA36B29D7EC4EFAB67D38E8D069969F">
    <w:name w:val="0AA36B29D7EC4EFAB67D38E8D069969F"/>
  </w:style>
  <w:style w:type="paragraph" w:customStyle="1" w:styleId="C0F533FC6FBB464F983F88ECF93B95E1">
    <w:name w:val="C0F533FC6FBB464F983F88ECF93B95E1"/>
  </w:style>
  <w:style w:type="paragraph" w:customStyle="1" w:styleId="5F58E58CFDFC45018C8D2D30144EB676">
    <w:name w:val="5F58E58CFDFC45018C8D2D30144EB676"/>
  </w:style>
  <w:style w:type="paragraph" w:customStyle="1" w:styleId="85A16360D21D4D1DB1AE11775DB1C740">
    <w:name w:val="85A16360D21D4D1DB1AE11775DB1C740"/>
  </w:style>
  <w:style w:type="paragraph" w:customStyle="1" w:styleId="0276A16585A7403D9A1ED5EBB39B3948">
    <w:name w:val="0276A16585A7403D9A1ED5EBB39B3948"/>
  </w:style>
  <w:style w:type="paragraph" w:customStyle="1" w:styleId="0FEA69E8C84B4950B2179EADCE46196B">
    <w:name w:val="0FEA69E8C84B4950B2179EADCE46196B"/>
  </w:style>
  <w:style w:type="paragraph" w:customStyle="1" w:styleId="6823E8B41FF5456F93463CBABDAF0BB1">
    <w:name w:val="6823E8B41FF5456F93463CBABDAF0BB1"/>
  </w:style>
  <w:style w:type="paragraph" w:customStyle="1" w:styleId="9F83E4C6621741D38B503C3B4D15E51C">
    <w:name w:val="9F83E4C6621741D38B503C3B4D15E51C"/>
  </w:style>
  <w:style w:type="paragraph" w:customStyle="1" w:styleId="AC8D45D68A5C4C5AAA9399A4E84581AA">
    <w:name w:val="AC8D45D68A5C4C5AAA9399A4E84581AA"/>
  </w:style>
  <w:style w:type="paragraph" w:customStyle="1" w:styleId="14FAA990C22F4F26AA95E3668361EC4F">
    <w:name w:val="14FAA990C22F4F26AA95E3668361EC4F"/>
  </w:style>
  <w:style w:type="paragraph" w:customStyle="1" w:styleId="63A4AD120E5344E7BF24968C6E6262A8">
    <w:name w:val="63A4AD120E5344E7BF24968C6E6262A8"/>
  </w:style>
  <w:style w:type="paragraph" w:customStyle="1" w:styleId="4C9E3E01332C4CF493277E89C3FAA43A">
    <w:name w:val="4C9E3E01332C4CF493277E89C3FAA43A"/>
  </w:style>
  <w:style w:type="paragraph" w:customStyle="1" w:styleId="97751D9A25214BD58BF26A643E78377A">
    <w:name w:val="97751D9A25214BD58BF26A643E78377A"/>
  </w:style>
  <w:style w:type="paragraph" w:customStyle="1" w:styleId="B94A430992154190AF583104E1121CD5">
    <w:name w:val="B94A430992154190AF583104E1121CD5"/>
  </w:style>
  <w:style w:type="paragraph" w:customStyle="1" w:styleId="9A50824EDBD6495998628BC448717A8B">
    <w:name w:val="9A50824EDBD6495998628BC448717A8B"/>
  </w:style>
  <w:style w:type="paragraph" w:customStyle="1" w:styleId="4E1BBC95E1B9472BB489C1BFB7FA32B7">
    <w:name w:val="4E1BBC95E1B9472BB489C1BFB7FA32B7"/>
  </w:style>
  <w:style w:type="paragraph" w:customStyle="1" w:styleId="9D42AC1AC2DC4AA6B417CE209C554042">
    <w:name w:val="9D42AC1AC2DC4AA6B417CE209C554042"/>
  </w:style>
  <w:style w:type="paragraph" w:customStyle="1" w:styleId="295531D90EBD488BBFC4E1E72E0EB26B">
    <w:name w:val="295531D90EBD488BBFC4E1E72E0EB26B"/>
  </w:style>
  <w:style w:type="paragraph" w:customStyle="1" w:styleId="88504694810E4D3699712D51EFCDEEF6">
    <w:name w:val="88504694810E4D3699712D51EFCDEEF6"/>
  </w:style>
  <w:style w:type="paragraph" w:customStyle="1" w:styleId="40A1800776C94DC59DFD26819CD64191">
    <w:name w:val="40A1800776C94DC59DFD26819CD64191"/>
  </w:style>
  <w:style w:type="paragraph" w:customStyle="1" w:styleId="CFCAE98ACADB4655AEF9B61E5D0F984B">
    <w:name w:val="CFCAE98ACADB4655AEF9B61E5D0F984B"/>
  </w:style>
  <w:style w:type="paragraph" w:customStyle="1" w:styleId="DB105A327C3449F291DBE65DAD626C0C">
    <w:name w:val="DB105A327C3449F291DBE65DAD626C0C"/>
  </w:style>
  <w:style w:type="paragraph" w:customStyle="1" w:styleId="E1D1279592654DC5A58600FFF71D448F">
    <w:name w:val="E1D1279592654DC5A58600FFF71D448F"/>
  </w:style>
  <w:style w:type="paragraph" w:customStyle="1" w:styleId="26B67C2E65514B7F93160AAE82953F0F">
    <w:name w:val="26B67C2E65514B7F93160AAE82953F0F"/>
  </w:style>
  <w:style w:type="paragraph" w:customStyle="1" w:styleId="36F522068CAD420696E0288907C360C8">
    <w:name w:val="36F522068CAD420696E0288907C360C8"/>
  </w:style>
  <w:style w:type="paragraph" w:customStyle="1" w:styleId="C2440521A2704C10A569D85D73B834F8">
    <w:name w:val="C2440521A2704C10A569D85D73B834F8"/>
  </w:style>
  <w:style w:type="paragraph" w:customStyle="1" w:styleId="5EE93BE1AFA6415080C3C1E895DCF635">
    <w:name w:val="5EE93BE1AFA6415080C3C1E895DCF635"/>
  </w:style>
  <w:style w:type="paragraph" w:customStyle="1" w:styleId="1CA529ACEB5149F58A5D4BA2A3ACC6CF">
    <w:name w:val="1CA529ACEB5149F58A5D4BA2A3ACC6CF"/>
  </w:style>
  <w:style w:type="paragraph" w:customStyle="1" w:styleId="5D59F4A357B14500924E13DEC89BD84E">
    <w:name w:val="5D59F4A357B14500924E13DEC89BD84E"/>
  </w:style>
  <w:style w:type="paragraph" w:customStyle="1" w:styleId="5C4F24EFFB0042C98CAEF7DCE84B1BBC">
    <w:name w:val="5C4F24EFFB0042C98CAEF7DCE84B1BBC"/>
  </w:style>
  <w:style w:type="paragraph" w:customStyle="1" w:styleId="6AFC25D291CC444E97D21DB682E5EA22">
    <w:name w:val="6AFC25D291CC444E97D21DB682E5EA22"/>
  </w:style>
  <w:style w:type="paragraph" w:customStyle="1" w:styleId="A3D24D2FA9484B75B6F06E7377021D21">
    <w:name w:val="A3D24D2FA9484B75B6F06E7377021D21"/>
  </w:style>
  <w:style w:type="paragraph" w:customStyle="1" w:styleId="E8D807D6C4864A4ABB5D8F2A1A9EE866">
    <w:name w:val="E8D807D6C4864A4ABB5D8F2A1A9EE866"/>
  </w:style>
  <w:style w:type="paragraph" w:customStyle="1" w:styleId="43B456DFF1884D1C9BA3990B3A875318">
    <w:name w:val="43B456DFF1884D1C9BA3990B3A875318"/>
  </w:style>
  <w:style w:type="paragraph" w:customStyle="1" w:styleId="7743F9D3FAA545218FACA846F2FBC43F">
    <w:name w:val="7743F9D3FAA545218FACA846F2FBC43F"/>
  </w:style>
  <w:style w:type="paragraph" w:customStyle="1" w:styleId="C2CACE0350164550A0D4C2E2127CFD7F">
    <w:name w:val="C2CACE0350164550A0D4C2E2127CFD7F"/>
  </w:style>
  <w:style w:type="paragraph" w:customStyle="1" w:styleId="2AC88C555ACF4080BCEF832E3AC8FBDD">
    <w:name w:val="2AC88C555ACF4080BCEF832E3AC8FBDD"/>
  </w:style>
  <w:style w:type="paragraph" w:customStyle="1" w:styleId="7FDE62E933F447CFAA8DA8857C078402">
    <w:name w:val="7FDE62E933F447CFAA8DA8857C078402"/>
  </w:style>
  <w:style w:type="paragraph" w:customStyle="1" w:styleId="B3BB6058308244AE8F2A8A68C561E72A">
    <w:name w:val="B3BB6058308244AE8F2A8A68C561E72A"/>
  </w:style>
  <w:style w:type="paragraph" w:customStyle="1" w:styleId="487EDA60A20F4B758997A0EBCBBE9FBF">
    <w:name w:val="487EDA60A20F4B758997A0EBCBBE9FBF"/>
  </w:style>
  <w:style w:type="paragraph" w:customStyle="1" w:styleId="457410A0D5C84868B5BF51B65304A400">
    <w:name w:val="457410A0D5C84868B5BF51B65304A400"/>
  </w:style>
  <w:style w:type="paragraph" w:customStyle="1" w:styleId="70BEF4ADB6354B0BAFE5DFC8A7B83D68">
    <w:name w:val="70BEF4ADB6354B0BAFE5DFC8A7B83D68"/>
  </w:style>
  <w:style w:type="paragraph" w:customStyle="1" w:styleId="8EF69530B70444B69BF49A60FCE244B0">
    <w:name w:val="8EF69530B70444B69BF49A60FCE244B0"/>
  </w:style>
  <w:style w:type="paragraph" w:customStyle="1" w:styleId="11126942D52E4AE08B0DBD2D227571F7">
    <w:name w:val="11126942D52E4AE08B0DBD2D227571F7"/>
  </w:style>
  <w:style w:type="paragraph" w:customStyle="1" w:styleId="0F4F8761D71A4193A82CF78FB93BE987">
    <w:name w:val="0F4F8761D71A4193A82CF78FB93BE987"/>
  </w:style>
  <w:style w:type="paragraph" w:customStyle="1" w:styleId="E4EB6CFC6D3D43F1B98C7A217AE0C000">
    <w:name w:val="E4EB6CFC6D3D43F1B98C7A217AE0C000"/>
  </w:style>
  <w:style w:type="paragraph" w:customStyle="1" w:styleId="9B1156056C3C4203B06CFF12863711D0">
    <w:name w:val="9B1156056C3C4203B06CFF12863711D0"/>
  </w:style>
  <w:style w:type="paragraph" w:customStyle="1" w:styleId="AC7DC9ADFB4747A29B8AC91523DB4839">
    <w:name w:val="AC7DC9ADFB4747A29B8AC91523DB4839"/>
  </w:style>
  <w:style w:type="paragraph" w:customStyle="1" w:styleId="0305A1DC24934284BAEF937F663E3390">
    <w:name w:val="0305A1DC24934284BAEF937F663E3390"/>
  </w:style>
  <w:style w:type="paragraph" w:customStyle="1" w:styleId="59D6F3D109EA41A1A422829A04C332E9">
    <w:name w:val="59D6F3D109EA41A1A422829A04C332E9"/>
  </w:style>
  <w:style w:type="paragraph" w:customStyle="1" w:styleId="E8B28D9372064D30A1D93E5A6D38677F">
    <w:name w:val="E8B28D9372064D30A1D93E5A6D38677F"/>
  </w:style>
  <w:style w:type="paragraph" w:customStyle="1" w:styleId="EE9A199134064C48854749DA28372E09">
    <w:name w:val="EE9A199134064C48854749DA28372E09"/>
  </w:style>
  <w:style w:type="paragraph" w:customStyle="1" w:styleId="E4D091EDCAF04066ADA433292AF27BE5">
    <w:name w:val="E4D091EDCAF04066ADA433292AF27BE5"/>
  </w:style>
  <w:style w:type="paragraph" w:customStyle="1" w:styleId="788E59BD30C3428EA1EF30DD3FE5E106">
    <w:name w:val="788E59BD30C3428EA1EF30DD3FE5E106"/>
  </w:style>
  <w:style w:type="paragraph" w:customStyle="1" w:styleId="45956720F6EA4DB19405CAC3B7DC2C8F">
    <w:name w:val="45956720F6EA4DB19405CAC3B7DC2C8F"/>
  </w:style>
  <w:style w:type="paragraph" w:customStyle="1" w:styleId="1D122791B12B4EDF9C2BF6830DD70253">
    <w:name w:val="1D122791B12B4EDF9C2BF6830DD70253"/>
  </w:style>
  <w:style w:type="paragraph" w:customStyle="1" w:styleId="4F4F85D80F264891BECCAAE45093DC4D">
    <w:name w:val="4F4F85D80F264891BECCAAE45093DC4D"/>
  </w:style>
  <w:style w:type="paragraph" w:customStyle="1" w:styleId="BD55C962D7334ABD8D593DF9F89D6B62">
    <w:name w:val="BD55C962D7334ABD8D593DF9F89D6B62"/>
  </w:style>
  <w:style w:type="paragraph" w:customStyle="1" w:styleId="2D6FC29A9FB34F4A8EF4FE7F41FBF293">
    <w:name w:val="2D6FC29A9FB34F4A8EF4FE7F41FBF293"/>
  </w:style>
  <w:style w:type="paragraph" w:customStyle="1" w:styleId="153FEDFFF498475D94D4502D61508467">
    <w:name w:val="153FEDFFF498475D94D4502D61508467"/>
  </w:style>
  <w:style w:type="paragraph" w:customStyle="1" w:styleId="48E3EFFC465840A1936AB6EF4935E547">
    <w:name w:val="48E3EFFC465840A1936AB6EF4935E547"/>
  </w:style>
  <w:style w:type="paragraph" w:customStyle="1" w:styleId="037DBE0D278A41138EDF8D43A893414F">
    <w:name w:val="037DBE0D278A41138EDF8D43A893414F"/>
  </w:style>
  <w:style w:type="paragraph" w:customStyle="1" w:styleId="3DDCD8747E10456E8ECEA33A4619B939">
    <w:name w:val="3DDCD8747E10456E8ECEA33A4619B939"/>
  </w:style>
  <w:style w:type="paragraph" w:customStyle="1" w:styleId="954505B6A77E4404BA543A502B655D79">
    <w:name w:val="954505B6A77E4404BA543A502B655D79"/>
  </w:style>
  <w:style w:type="paragraph" w:customStyle="1" w:styleId="9808800B79B34170AA4EACF4A43E03A1">
    <w:name w:val="9808800B79B34170AA4EACF4A43E03A1"/>
  </w:style>
  <w:style w:type="paragraph" w:customStyle="1" w:styleId="A77D7FA1A4B6445292B1BA59C5049F90">
    <w:name w:val="A77D7FA1A4B6445292B1BA59C5049F90"/>
  </w:style>
  <w:style w:type="paragraph" w:customStyle="1" w:styleId="7863D61D1CFF4401B9AC223322438BA4">
    <w:name w:val="7863D61D1CFF4401B9AC223322438BA4"/>
  </w:style>
  <w:style w:type="paragraph" w:customStyle="1" w:styleId="353E1590FEDB4A28998858B9CE220FDB">
    <w:name w:val="353E1590FEDB4A28998858B9CE220FDB"/>
  </w:style>
  <w:style w:type="paragraph" w:customStyle="1" w:styleId="CC9DE13504E34BD8850028A7DAE04B53">
    <w:name w:val="CC9DE13504E34BD8850028A7DAE04B53"/>
  </w:style>
  <w:style w:type="paragraph" w:customStyle="1" w:styleId="B0AD84E6F0B748CBA52BDDE1959F92BF">
    <w:name w:val="B0AD84E6F0B748CBA52BDDE1959F92BF"/>
  </w:style>
  <w:style w:type="paragraph" w:customStyle="1" w:styleId="51F25A2C12A3488F97D48F86799A53E2">
    <w:name w:val="51F25A2C12A3488F97D48F86799A53E2"/>
  </w:style>
  <w:style w:type="paragraph" w:customStyle="1" w:styleId="81D0457BB4AE4F428CEC732B8A2539EF">
    <w:name w:val="81D0457BB4AE4F428CEC732B8A2539EF"/>
  </w:style>
  <w:style w:type="paragraph" w:customStyle="1" w:styleId="A69AA81B87F944BE8B390037C731BA68">
    <w:name w:val="A69AA81B87F944BE8B390037C731BA68"/>
  </w:style>
  <w:style w:type="paragraph" w:customStyle="1" w:styleId="12F8E4A2D66241D999D53CABBD2714ED">
    <w:name w:val="12F8E4A2D66241D999D53CABBD2714ED"/>
  </w:style>
  <w:style w:type="paragraph" w:customStyle="1" w:styleId="15C2BBC7A4DA4E53BD24EFBEB6AE5F73">
    <w:name w:val="15C2BBC7A4DA4E53BD24EFBEB6AE5F73"/>
  </w:style>
  <w:style w:type="paragraph" w:customStyle="1" w:styleId="C70CEFC745A3480CAF4406C6A0C5BBF2">
    <w:name w:val="C70CEFC745A3480CAF4406C6A0C5BBF2"/>
  </w:style>
  <w:style w:type="paragraph" w:customStyle="1" w:styleId="B06E038986B643F0ACAD44947C97D6E9">
    <w:name w:val="B06E038986B643F0ACAD44947C97D6E9"/>
  </w:style>
  <w:style w:type="paragraph" w:customStyle="1" w:styleId="333D773C962A4030A475675F420F6823">
    <w:name w:val="333D773C962A4030A475675F420F6823"/>
  </w:style>
  <w:style w:type="paragraph" w:customStyle="1" w:styleId="D55EE0600826432EA95B8F292827D160">
    <w:name w:val="D55EE0600826432EA95B8F292827D160"/>
  </w:style>
  <w:style w:type="paragraph" w:customStyle="1" w:styleId="4A0EEB22707B41F6BC5441A55D1CDE05">
    <w:name w:val="4A0EEB22707B41F6BC5441A55D1CDE05"/>
  </w:style>
  <w:style w:type="paragraph" w:customStyle="1" w:styleId="9B4FCC86BA224F518D7F7E8596213AAB">
    <w:name w:val="9B4FCC86BA224F518D7F7E8596213AAB"/>
  </w:style>
  <w:style w:type="paragraph" w:customStyle="1" w:styleId="373DAEA5EBD540D39CB048D926512E28">
    <w:name w:val="373DAEA5EBD540D39CB048D926512E28"/>
  </w:style>
  <w:style w:type="paragraph" w:customStyle="1" w:styleId="3436707660974357952541DB5DA877B5">
    <w:name w:val="3436707660974357952541DB5DA877B5"/>
  </w:style>
  <w:style w:type="paragraph" w:customStyle="1" w:styleId="B5C6336C957046CCADF93A3575DE23E7">
    <w:name w:val="B5C6336C957046CCADF93A3575DE23E7"/>
  </w:style>
  <w:style w:type="paragraph" w:customStyle="1" w:styleId="590432CD5B784B37B3FED24D38E7B1B2">
    <w:name w:val="590432CD5B784B37B3FED24D38E7B1B2"/>
  </w:style>
  <w:style w:type="paragraph" w:customStyle="1" w:styleId="D9FE9FF277094C59B849EF0F5D92ED37">
    <w:name w:val="D9FE9FF277094C59B849EF0F5D92ED37"/>
  </w:style>
  <w:style w:type="paragraph" w:customStyle="1" w:styleId="C056D5DDC0EA46EBACA5C89BEFB00F20">
    <w:name w:val="C056D5DDC0EA46EBACA5C89BEFB00F20"/>
  </w:style>
  <w:style w:type="paragraph" w:customStyle="1" w:styleId="41E899A9F6A94A8199769EF090896FCD">
    <w:name w:val="41E899A9F6A94A8199769EF090896FCD"/>
  </w:style>
  <w:style w:type="paragraph" w:customStyle="1" w:styleId="2FA119AD10E7444C8353DB0EFEFFA841">
    <w:name w:val="2FA119AD10E7444C8353DB0EFEFFA841"/>
  </w:style>
  <w:style w:type="paragraph" w:customStyle="1" w:styleId="32DC991734CB4F19BCD6F8AD8DB13F49">
    <w:name w:val="32DC991734CB4F19BCD6F8AD8DB13F49"/>
  </w:style>
  <w:style w:type="paragraph" w:customStyle="1" w:styleId="50AAE4C83E8B4EE7A1C6C84F5ACC52C0">
    <w:name w:val="50AAE4C83E8B4EE7A1C6C84F5ACC52C0"/>
  </w:style>
  <w:style w:type="paragraph" w:customStyle="1" w:styleId="3A6B0422E79B4362A2719A3301DC6692">
    <w:name w:val="3A6B0422E79B4362A2719A3301DC6692"/>
  </w:style>
  <w:style w:type="paragraph" w:customStyle="1" w:styleId="0B8B5176B52747D5B56F20B6DB26E189">
    <w:name w:val="0B8B5176B52747D5B56F20B6DB26E189"/>
    <w:rsid w:val="00314070"/>
  </w:style>
  <w:style w:type="paragraph" w:customStyle="1" w:styleId="DCE57566A383493181F0A1C71AA1EDE5">
    <w:name w:val="DCE57566A383493181F0A1C71AA1EDE5"/>
    <w:rsid w:val="00314070"/>
  </w:style>
  <w:style w:type="paragraph" w:customStyle="1" w:styleId="9C05E2674F6C4FAB9BFC0C48F49A0988">
    <w:name w:val="9C05E2674F6C4FAB9BFC0C48F49A0988"/>
    <w:rsid w:val="00314070"/>
  </w:style>
  <w:style w:type="paragraph" w:customStyle="1" w:styleId="B0E10981A55C464C8BD2EACA8582A67C">
    <w:name w:val="B0E10981A55C464C8BD2EACA8582A67C"/>
    <w:rsid w:val="00314070"/>
  </w:style>
  <w:style w:type="paragraph" w:customStyle="1" w:styleId="BB493F7EABD348A69525CA3CBDC3F3AB">
    <w:name w:val="BB493F7EABD348A69525CA3CBDC3F3AB"/>
    <w:rsid w:val="00314070"/>
  </w:style>
  <w:style w:type="paragraph" w:customStyle="1" w:styleId="C3E23C7A63FD450E917A1C68366659CE">
    <w:name w:val="C3E23C7A63FD450E917A1C68366659CE"/>
    <w:rsid w:val="00314070"/>
  </w:style>
  <w:style w:type="paragraph" w:customStyle="1" w:styleId="6F1BE0306183470CA9D5B2D4CA2BD26B">
    <w:name w:val="6F1BE0306183470CA9D5B2D4CA2BD26B"/>
    <w:rsid w:val="00314070"/>
  </w:style>
  <w:style w:type="paragraph" w:customStyle="1" w:styleId="96478E3A822D464AA1B7563768B30DC7">
    <w:name w:val="96478E3A822D464AA1B7563768B30DC7"/>
    <w:rsid w:val="00314070"/>
  </w:style>
  <w:style w:type="paragraph" w:customStyle="1" w:styleId="4783F2B34EF94FEC980D76FD722B0B0A">
    <w:name w:val="4783F2B34EF94FEC980D76FD722B0B0A"/>
    <w:rsid w:val="00314070"/>
  </w:style>
  <w:style w:type="paragraph" w:customStyle="1" w:styleId="DCBCB082DB0B4E14B676CF3687D01392">
    <w:name w:val="DCBCB082DB0B4E14B676CF3687D01392"/>
    <w:rsid w:val="00314070"/>
  </w:style>
  <w:style w:type="paragraph" w:customStyle="1" w:styleId="F7F22B7F6BF0401992E6DB75B0641C6D">
    <w:name w:val="F7F22B7F6BF0401992E6DB75B0641C6D"/>
    <w:rsid w:val="00314070"/>
  </w:style>
  <w:style w:type="paragraph" w:customStyle="1" w:styleId="FFE4012F96EA41CC8CFFA68BB0BCF2E7">
    <w:name w:val="FFE4012F96EA41CC8CFFA68BB0BCF2E7"/>
    <w:rsid w:val="00314070"/>
  </w:style>
  <w:style w:type="paragraph" w:customStyle="1" w:styleId="27819C2AA0FA4432BBE1BD825936FE30">
    <w:name w:val="27819C2AA0FA4432BBE1BD825936FE30"/>
    <w:rsid w:val="00314070"/>
  </w:style>
  <w:style w:type="paragraph" w:customStyle="1" w:styleId="F7BA750ED28D4F378575F9708893D696">
    <w:name w:val="F7BA750ED28D4F378575F9708893D696"/>
    <w:rsid w:val="00314070"/>
  </w:style>
  <w:style w:type="paragraph" w:customStyle="1" w:styleId="8B6B40D0FCA64734A0DF266980AB7875">
    <w:name w:val="8B6B40D0FCA64734A0DF266980AB7875"/>
    <w:rsid w:val="00314070"/>
  </w:style>
  <w:style w:type="paragraph" w:customStyle="1" w:styleId="658E19D8FF094C109F7FF3EA2CABEC28">
    <w:name w:val="658E19D8FF094C109F7FF3EA2CABEC28"/>
    <w:rsid w:val="00314070"/>
  </w:style>
  <w:style w:type="paragraph" w:customStyle="1" w:styleId="3616E6A0D7EF43A68B9961C1547CBC72">
    <w:name w:val="3616E6A0D7EF43A68B9961C1547CBC72"/>
    <w:rsid w:val="00314070"/>
  </w:style>
  <w:style w:type="paragraph" w:customStyle="1" w:styleId="7D4FCC792BB8421D9E57DE23220E0A46">
    <w:name w:val="7D4FCC792BB8421D9E57DE23220E0A46"/>
    <w:rsid w:val="00314070"/>
  </w:style>
  <w:style w:type="paragraph" w:customStyle="1" w:styleId="73059964D15A44588D74F26EA6A37373">
    <w:name w:val="73059964D15A44588D74F26EA6A37373"/>
    <w:rsid w:val="00314070"/>
  </w:style>
  <w:style w:type="paragraph" w:customStyle="1" w:styleId="087F6E15A6D14EF9816B49BE4EF1F634">
    <w:name w:val="087F6E15A6D14EF9816B49BE4EF1F634"/>
    <w:rsid w:val="00314070"/>
  </w:style>
  <w:style w:type="paragraph" w:customStyle="1" w:styleId="523557C1681E4DBFBBB60DBF6DF99894">
    <w:name w:val="523557C1681E4DBFBBB60DBF6DF99894"/>
    <w:rsid w:val="00314070"/>
  </w:style>
  <w:style w:type="paragraph" w:customStyle="1" w:styleId="F2D001735BCB4B83B6DA453915CBDEB3">
    <w:name w:val="F2D001735BCB4B83B6DA453915CBDEB3"/>
    <w:rsid w:val="00314070"/>
  </w:style>
  <w:style w:type="paragraph" w:customStyle="1" w:styleId="BB028164086A42FC9CF1FA5A0EDE5D09">
    <w:name w:val="BB028164086A42FC9CF1FA5A0EDE5D09"/>
    <w:rsid w:val="00314070"/>
  </w:style>
  <w:style w:type="paragraph" w:customStyle="1" w:styleId="2EF1DC12FA274252897370CB15C3F8F7">
    <w:name w:val="2EF1DC12FA274252897370CB15C3F8F7"/>
    <w:rsid w:val="00314070"/>
  </w:style>
  <w:style w:type="paragraph" w:customStyle="1" w:styleId="AD40A9D0341C462DAE12DB7953A0E8D5">
    <w:name w:val="AD40A9D0341C462DAE12DB7953A0E8D5"/>
    <w:rsid w:val="00314070"/>
  </w:style>
  <w:style w:type="paragraph" w:customStyle="1" w:styleId="C5AE00AAA1604CA7BA61D9EEF9E0D311">
    <w:name w:val="C5AE00AAA1604CA7BA61D9EEF9E0D311"/>
    <w:rsid w:val="00314070"/>
  </w:style>
  <w:style w:type="paragraph" w:customStyle="1" w:styleId="D84B3503F77244CDBE4D72EB96A1DC0F">
    <w:name w:val="D84B3503F77244CDBE4D72EB96A1DC0F"/>
    <w:rsid w:val="00314070"/>
  </w:style>
  <w:style w:type="paragraph" w:customStyle="1" w:styleId="0BEE9C97093A4C39A37EF146F3C8E0AA">
    <w:name w:val="0BEE9C97093A4C39A37EF146F3C8E0AA"/>
    <w:rsid w:val="00314070"/>
  </w:style>
  <w:style w:type="paragraph" w:customStyle="1" w:styleId="EF2F8FB57A18484F92997C5B275579FD">
    <w:name w:val="EF2F8FB57A18484F92997C5B275579FD"/>
    <w:rsid w:val="00314070"/>
  </w:style>
  <w:style w:type="paragraph" w:customStyle="1" w:styleId="8166462027D04F0D9F863A29991486DE">
    <w:name w:val="8166462027D04F0D9F863A29991486DE"/>
    <w:rsid w:val="00314070"/>
  </w:style>
  <w:style w:type="paragraph" w:customStyle="1" w:styleId="8C25D608B47E459DA022B6DC2F349370">
    <w:name w:val="8C25D608B47E459DA022B6DC2F349370"/>
    <w:rsid w:val="00314070"/>
  </w:style>
  <w:style w:type="paragraph" w:customStyle="1" w:styleId="999199F422FD412CA8A34218C2B2D11E">
    <w:name w:val="999199F422FD412CA8A34218C2B2D11E"/>
    <w:rsid w:val="00314070"/>
  </w:style>
  <w:style w:type="paragraph" w:customStyle="1" w:styleId="BA3729C96F5D4AA6933A8FDC43577E42">
    <w:name w:val="BA3729C96F5D4AA6933A8FDC43577E42"/>
    <w:rsid w:val="00314070"/>
  </w:style>
  <w:style w:type="paragraph" w:customStyle="1" w:styleId="DD667499F6FD47A7B22CDB6399F7F921">
    <w:name w:val="DD667499F6FD47A7B22CDB6399F7F921"/>
    <w:rsid w:val="00314070"/>
  </w:style>
  <w:style w:type="paragraph" w:customStyle="1" w:styleId="39A0EF6019224B699A3760C28C51FA1A">
    <w:name w:val="39A0EF6019224B699A3760C28C51FA1A"/>
    <w:rsid w:val="00314070"/>
  </w:style>
  <w:style w:type="paragraph" w:customStyle="1" w:styleId="F884F7A0791B41978EC18619AB9E1639">
    <w:name w:val="F884F7A0791B41978EC18619AB9E1639"/>
    <w:rsid w:val="00314070"/>
  </w:style>
  <w:style w:type="paragraph" w:customStyle="1" w:styleId="867346BD70AC4019BEB94A0A6845AA71">
    <w:name w:val="867346BD70AC4019BEB94A0A6845AA71"/>
    <w:rsid w:val="00314070"/>
  </w:style>
  <w:style w:type="paragraph" w:customStyle="1" w:styleId="037A6B18F07046919FA11B864DFD0439">
    <w:name w:val="037A6B18F07046919FA11B864DFD0439"/>
    <w:rsid w:val="00314070"/>
  </w:style>
  <w:style w:type="paragraph" w:customStyle="1" w:styleId="7E91D43415BF4219A2A30F11404EA6E3">
    <w:name w:val="7E91D43415BF4219A2A30F11404EA6E3"/>
    <w:rsid w:val="00314070"/>
  </w:style>
  <w:style w:type="paragraph" w:customStyle="1" w:styleId="9210726C4C484B758DE10A96B87180B0">
    <w:name w:val="9210726C4C484B758DE10A96B87180B0"/>
    <w:rsid w:val="00314070"/>
  </w:style>
  <w:style w:type="paragraph" w:customStyle="1" w:styleId="B3457E7E6E164483B06140AA5166A033">
    <w:name w:val="B3457E7E6E164483B06140AA5166A033"/>
    <w:rsid w:val="00314070"/>
  </w:style>
  <w:style w:type="paragraph" w:customStyle="1" w:styleId="8ADEA749C16A44409738692CED8753A9">
    <w:name w:val="8ADEA749C16A44409738692CED8753A9"/>
    <w:rsid w:val="00314070"/>
  </w:style>
  <w:style w:type="paragraph" w:customStyle="1" w:styleId="87938B86F9FC442689CDDFADB44A2534">
    <w:name w:val="87938B86F9FC442689CDDFADB44A2534"/>
    <w:rsid w:val="00314070"/>
  </w:style>
  <w:style w:type="paragraph" w:customStyle="1" w:styleId="30CBD7862E714D969A32162E2A48DDF2">
    <w:name w:val="30CBD7862E714D969A32162E2A48DDF2"/>
    <w:rsid w:val="00314070"/>
  </w:style>
  <w:style w:type="paragraph" w:customStyle="1" w:styleId="301DF5563D584F14A719CE472842EE6C">
    <w:name w:val="301DF5563D584F14A719CE472842EE6C"/>
    <w:rsid w:val="00314070"/>
  </w:style>
  <w:style w:type="paragraph" w:customStyle="1" w:styleId="023BB38DA1F34C4BB13D98E65A955B36">
    <w:name w:val="023BB38DA1F34C4BB13D98E65A955B36"/>
    <w:rsid w:val="00314070"/>
  </w:style>
  <w:style w:type="paragraph" w:customStyle="1" w:styleId="F291314E146C414EA1637A7FBFB7DEF6">
    <w:name w:val="F291314E146C414EA1637A7FBFB7DEF6"/>
    <w:rsid w:val="00314070"/>
  </w:style>
  <w:style w:type="paragraph" w:customStyle="1" w:styleId="C8AD59AED6274E67A7BE59B582F5C434">
    <w:name w:val="C8AD59AED6274E67A7BE59B582F5C434"/>
    <w:rsid w:val="00314070"/>
  </w:style>
  <w:style w:type="paragraph" w:customStyle="1" w:styleId="09DA89C0651F4492831E0AC52F151701">
    <w:name w:val="09DA89C0651F4492831E0AC52F151701"/>
    <w:rsid w:val="00314070"/>
  </w:style>
  <w:style w:type="paragraph" w:customStyle="1" w:styleId="B812DBDD7FCF4E68B2328F3B36E710FB">
    <w:name w:val="B812DBDD7FCF4E68B2328F3B36E710FB"/>
    <w:rsid w:val="00314070"/>
  </w:style>
  <w:style w:type="paragraph" w:customStyle="1" w:styleId="ECBAFCBA67B94DEE8AE4F569889DE601">
    <w:name w:val="ECBAFCBA67B94DEE8AE4F569889DE601"/>
    <w:rsid w:val="00314070"/>
  </w:style>
  <w:style w:type="paragraph" w:customStyle="1" w:styleId="D61CD978BC8443318BDD6E7422540FDA">
    <w:name w:val="D61CD978BC8443318BDD6E7422540FDA"/>
    <w:rsid w:val="00314070"/>
  </w:style>
  <w:style w:type="paragraph" w:customStyle="1" w:styleId="759060F1EF1F4BE58A7CA54775626FF1">
    <w:name w:val="759060F1EF1F4BE58A7CA54775626FF1"/>
    <w:rsid w:val="00314070"/>
  </w:style>
  <w:style w:type="paragraph" w:customStyle="1" w:styleId="BF43E7F96DED4786AFF91DA672FD7CA9">
    <w:name w:val="BF43E7F96DED4786AFF91DA672FD7CA9"/>
    <w:rsid w:val="00314070"/>
  </w:style>
  <w:style w:type="paragraph" w:customStyle="1" w:styleId="10EB83B7C8CB4AAF8321A7EAA6F0821F">
    <w:name w:val="10EB83B7C8CB4AAF8321A7EAA6F0821F"/>
    <w:rsid w:val="00314070"/>
  </w:style>
  <w:style w:type="paragraph" w:customStyle="1" w:styleId="0EECB4F10B7B4449B8DBEB976228A234">
    <w:name w:val="0EECB4F10B7B4449B8DBEB976228A234"/>
    <w:rsid w:val="00314070"/>
  </w:style>
  <w:style w:type="paragraph" w:customStyle="1" w:styleId="6E638A54AB1C498DB66EBE1D93C5F341">
    <w:name w:val="6E638A54AB1C498DB66EBE1D93C5F341"/>
    <w:rsid w:val="00314070"/>
  </w:style>
  <w:style w:type="paragraph" w:customStyle="1" w:styleId="1D06BB03A73A44938EBC888F04EA125A">
    <w:name w:val="1D06BB03A73A44938EBC888F04EA125A"/>
    <w:rsid w:val="00314070"/>
  </w:style>
  <w:style w:type="paragraph" w:customStyle="1" w:styleId="C5613B687D484DE189C3BD0EBF535EA5">
    <w:name w:val="C5613B687D484DE189C3BD0EBF535EA5"/>
    <w:rsid w:val="00314070"/>
  </w:style>
  <w:style w:type="paragraph" w:customStyle="1" w:styleId="3FF33BEE226048F18056ECAAA3E569AE">
    <w:name w:val="3FF33BEE226048F18056ECAAA3E569AE"/>
    <w:rsid w:val="00314070"/>
  </w:style>
  <w:style w:type="paragraph" w:customStyle="1" w:styleId="131023C970AB47A280B6FF526E5A472C">
    <w:name w:val="131023C970AB47A280B6FF526E5A472C"/>
    <w:rsid w:val="00314070"/>
  </w:style>
  <w:style w:type="paragraph" w:customStyle="1" w:styleId="01AC7527541B4F4B807799879C33D9BE">
    <w:name w:val="01AC7527541B4F4B807799879C33D9BE"/>
    <w:rsid w:val="00314070"/>
  </w:style>
  <w:style w:type="paragraph" w:customStyle="1" w:styleId="E2EE41256FDA40E5ACD5B4CF7295E2D5">
    <w:name w:val="E2EE41256FDA40E5ACD5B4CF7295E2D5"/>
    <w:rsid w:val="00314070"/>
  </w:style>
  <w:style w:type="paragraph" w:customStyle="1" w:styleId="9C02C95CC03A4EFDA1161AF21EFE35DE">
    <w:name w:val="9C02C95CC03A4EFDA1161AF21EFE35DE"/>
    <w:rsid w:val="00314070"/>
  </w:style>
  <w:style w:type="paragraph" w:customStyle="1" w:styleId="DBC4308317A7448594D75BD585E30543">
    <w:name w:val="DBC4308317A7448594D75BD585E30543"/>
    <w:rsid w:val="00314070"/>
  </w:style>
  <w:style w:type="paragraph" w:customStyle="1" w:styleId="7E91648B753340ACBC74F310ED2F3A35">
    <w:name w:val="7E91648B753340ACBC74F310ED2F3A35"/>
    <w:rsid w:val="00314070"/>
  </w:style>
  <w:style w:type="paragraph" w:customStyle="1" w:styleId="1FD7FCE2A1B84174B599BB3E855FB257">
    <w:name w:val="1FD7FCE2A1B84174B599BB3E855FB257"/>
    <w:rsid w:val="00314070"/>
  </w:style>
  <w:style w:type="paragraph" w:customStyle="1" w:styleId="780DC2AFEE4842978B98A96992947270">
    <w:name w:val="780DC2AFEE4842978B98A96992947270"/>
    <w:rsid w:val="00314070"/>
  </w:style>
  <w:style w:type="paragraph" w:customStyle="1" w:styleId="F3754E64C80D4595AA938443FC550290">
    <w:name w:val="F3754E64C80D4595AA938443FC550290"/>
    <w:rsid w:val="00314070"/>
  </w:style>
  <w:style w:type="paragraph" w:customStyle="1" w:styleId="B5B4E614A7C84DB28FF9A55CCF5220AA">
    <w:name w:val="B5B4E614A7C84DB28FF9A55CCF5220AA"/>
    <w:rsid w:val="00314070"/>
  </w:style>
  <w:style w:type="paragraph" w:customStyle="1" w:styleId="C4436A8B59CA41E18E6DBB62636FDBD1">
    <w:name w:val="C4436A8B59CA41E18E6DBB62636FDBD1"/>
    <w:rsid w:val="00314070"/>
  </w:style>
  <w:style w:type="paragraph" w:customStyle="1" w:styleId="508642D294894868BA76F69CAA34F592">
    <w:name w:val="508642D294894868BA76F69CAA34F592"/>
    <w:rsid w:val="00314070"/>
  </w:style>
  <w:style w:type="paragraph" w:customStyle="1" w:styleId="33719C87B1724AA28A80495B09EB2FD1">
    <w:name w:val="33719C87B1724AA28A80495B09EB2FD1"/>
    <w:rsid w:val="00314070"/>
  </w:style>
  <w:style w:type="paragraph" w:customStyle="1" w:styleId="CF05A8F376CF4C1193A26684CA680932">
    <w:name w:val="CF05A8F376CF4C1193A26684CA680932"/>
    <w:rsid w:val="00314070"/>
  </w:style>
  <w:style w:type="paragraph" w:customStyle="1" w:styleId="F10A3CE72B20432CBA73DE17BE79E376">
    <w:name w:val="F10A3CE72B20432CBA73DE17BE79E376"/>
    <w:rsid w:val="00314070"/>
  </w:style>
  <w:style w:type="paragraph" w:customStyle="1" w:styleId="D8BD2E8157F340A8B95D886CA6088726">
    <w:name w:val="D8BD2E8157F340A8B95D886CA6088726"/>
    <w:rsid w:val="00314070"/>
  </w:style>
  <w:style w:type="paragraph" w:customStyle="1" w:styleId="75AE1BF5BBDF4412B9237F28275C36D5">
    <w:name w:val="75AE1BF5BBDF4412B9237F28275C36D5"/>
    <w:rsid w:val="00314070"/>
  </w:style>
  <w:style w:type="paragraph" w:customStyle="1" w:styleId="9679F6E98E0A45729A526041B4073309">
    <w:name w:val="9679F6E98E0A45729A526041B4073309"/>
    <w:rsid w:val="00314070"/>
  </w:style>
  <w:style w:type="paragraph" w:customStyle="1" w:styleId="1E551F70AE7544A7B8DF06771B1A2AA8">
    <w:name w:val="1E551F70AE7544A7B8DF06771B1A2AA8"/>
    <w:rsid w:val="00314070"/>
  </w:style>
  <w:style w:type="paragraph" w:customStyle="1" w:styleId="089E4460F5A34F0E9D3DF3CD301376D9">
    <w:name w:val="089E4460F5A34F0E9D3DF3CD301376D9"/>
    <w:rsid w:val="00314070"/>
  </w:style>
  <w:style w:type="paragraph" w:customStyle="1" w:styleId="E5488583EF014148B1CBAFE5E8290AE3">
    <w:name w:val="E5488583EF014148B1CBAFE5E8290AE3"/>
    <w:rsid w:val="00314070"/>
  </w:style>
  <w:style w:type="paragraph" w:customStyle="1" w:styleId="3A0641B38FA040B89DC936CA5FDED1DF">
    <w:name w:val="3A0641B38FA040B89DC936CA5FDED1DF"/>
    <w:rsid w:val="00314070"/>
  </w:style>
  <w:style w:type="paragraph" w:customStyle="1" w:styleId="5E8FE1015C9B4B2EBBA98C91B0C24FE5">
    <w:name w:val="5E8FE1015C9B4B2EBBA98C91B0C24FE5"/>
    <w:rsid w:val="00314070"/>
  </w:style>
  <w:style w:type="paragraph" w:customStyle="1" w:styleId="9274EAFD21334EE6BD6DEBC5F58BA018">
    <w:name w:val="9274EAFD21334EE6BD6DEBC5F58BA018"/>
    <w:rsid w:val="00314070"/>
  </w:style>
  <w:style w:type="paragraph" w:customStyle="1" w:styleId="A0D731A8FB55406F834BA250B4DB7D10">
    <w:name w:val="A0D731A8FB55406F834BA250B4DB7D10"/>
    <w:rsid w:val="00314070"/>
  </w:style>
  <w:style w:type="paragraph" w:customStyle="1" w:styleId="3AC87388F0834755B24F003DF29E87F1">
    <w:name w:val="3AC87388F0834755B24F003DF29E87F1"/>
    <w:rsid w:val="00314070"/>
  </w:style>
  <w:style w:type="paragraph" w:customStyle="1" w:styleId="92011DE013D348CAB43041D3DF73AEFA">
    <w:name w:val="92011DE013D348CAB43041D3DF73AEFA"/>
    <w:rsid w:val="00314070"/>
  </w:style>
  <w:style w:type="paragraph" w:customStyle="1" w:styleId="BA0B19E5FCC64EF58581601E6D08CE65">
    <w:name w:val="BA0B19E5FCC64EF58581601E6D08CE65"/>
    <w:rsid w:val="00314070"/>
  </w:style>
  <w:style w:type="paragraph" w:customStyle="1" w:styleId="A7D795D251154DF2B64D95095E8AB9A5">
    <w:name w:val="A7D795D251154DF2B64D95095E8AB9A5"/>
    <w:rsid w:val="00314070"/>
  </w:style>
  <w:style w:type="paragraph" w:customStyle="1" w:styleId="81F2C15CEF654F1FA6F7DC6DCF2E52EF">
    <w:name w:val="81F2C15CEF654F1FA6F7DC6DCF2E52EF"/>
    <w:rsid w:val="00314070"/>
  </w:style>
  <w:style w:type="paragraph" w:customStyle="1" w:styleId="FDBE4F2804344169B05334A9033A65F4">
    <w:name w:val="FDBE4F2804344169B05334A9033A65F4"/>
    <w:rsid w:val="00314070"/>
  </w:style>
  <w:style w:type="paragraph" w:customStyle="1" w:styleId="55C569B0222244308018815C44301E4E">
    <w:name w:val="55C569B0222244308018815C44301E4E"/>
    <w:rsid w:val="00314070"/>
  </w:style>
  <w:style w:type="paragraph" w:customStyle="1" w:styleId="5A16E24417324F38899C0AFDC5E10288">
    <w:name w:val="5A16E24417324F38899C0AFDC5E10288"/>
    <w:rsid w:val="00314070"/>
  </w:style>
  <w:style w:type="paragraph" w:customStyle="1" w:styleId="78DFA069430240428622138827A5521E">
    <w:name w:val="78DFA069430240428622138827A5521E"/>
    <w:rsid w:val="00314070"/>
  </w:style>
  <w:style w:type="paragraph" w:customStyle="1" w:styleId="6A9C614DE25A4BB8B0BACD3347F74A4D">
    <w:name w:val="6A9C614DE25A4BB8B0BACD3347F74A4D"/>
    <w:rsid w:val="00314070"/>
  </w:style>
  <w:style w:type="paragraph" w:customStyle="1" w:styleId="BCF128C1EE0D4A408F1D55EAAA0C2591">
    <w:name w:val="BCF128C1EE0D4A408F1D55EAAA0C2591"/>
    <w:rsid w:val="00314070"/>
  </w:style>
  <w:style w:type="paragraph" w:customStyle="1" w:styleId="DA4CB964B8F240DEBB42F78255BBD4E1">
    <w:name w:val="DA4CB964B8F240DEBB42F78255BBD4E1"/>
    <w:rsid w:val="00314070"/>
  </w:style>
  <w:style w:type="paragraph" w:customStyle="1" w:styleId="DF93F16304BC4DB6B1EB778C195D1D56">
    <w:name w:val="DF93F16304BC4DB6B1EB778C195D1D56"/>
    <w:rsid w:val="00314070"/>
  </w:style>
  <w:style w:type="paragraph" w:customStyle="1" w:styleId="0E8944EC51344662BBD2EA740DCEFCFD">
    <w:name w:val="0E8944EC51344662BBD2EA740DCEFCFD"/>
    <w:rsid w:val="00314070"/>
  </w:style>
  <w:style w:type="paragraph" w:customStyle="1" w:styleId="FEE657E2E7E9444FA18A63F38CEFEB8C">
    <w:name w:val="FEE657E2E7E9444FA18A63F38CEFEB8C"/>
    <w:rsid w:val="00314070"/>
  </w:style>
  <w:style w:type="paragraph" w:customStyle="1" w:styleId="2C8BFE5B0D7C45DCB31FA117DADFF012">
    <w:name w:val="2C8BFE5B0D7C45DCB31FA117DADFF012"/>
    <w:rsid w:val="00314070"/>
  </w:style>
  <w:style w:type="paragraph" w:customStyle="1" w:styleId="5107990FFF6C4B65B95AE79C12442E41">
    <w:name w:val="5107990FFF6C4B65B95AE79C12442E41"/>
    <w:rsid w:val="00314070"/>
  </w:style>
  <w:style w:type="paragraph" w:customStyle="1" w:styleId="2ABEB926A57E4E28A483110BEA493E55">
    <w:name w:val="2ABEB926A57E4E28A483110BEA493E55"/>
    <w:rsid w:val="00314070"/>
  </w:style>
  <w:style w:type="paragraph" w:customStyle="1" w:styleId="2469073FF43941AAB1B2822A469EFB06">
    <w:name w:val="2469073FF43941AAB1B2822A469EFB06"/>
    <w:rsid w:val="00314070"/>
  </w:style>
  <w:style w:type="paragraph" w:customStyle="1" w:styleId="FA313470E78B414590A4D8BF9DDE1ABB">
    <w:name w:val="FA313470E78B414590A4D8BF9DDE1ABB"/>
    <w:rsid w:val="00314070"/>
  </w:style>
  <w:style w:type="paragraph" w:customStyle="1" w:styleId="B227798AF3694FEB8671758DC19C9A43">
    <w:name w:val="B227798AF3694FEB8671758DC19C9A43"/>
    <w:rsid w:val="003140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2A85EB-4B67-4CF6-9048-76D75AEA01B5}">
  <we:reference id="wa104380955" version="3.16.2.1" store="pt-BR" storeType="OMEX"/>
  <we:alternateReferences>
    <we:reference id="wa104380955" version="3.16.2.1" store="WA104380955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Requerente</b:Tag>
    <b:RefOrder>1</b:RefOrder>
  </b:Source>
</b:Sources>
</file>

<file path=customXml/itemProps1.xml><?xml version="1.0" encoding="utf-8"?>
<ds:datastoreItem xmlns:ds="http://schemas.openxmlformats.org/officeDocument/2006/customXml" ds:itemID="{DAC6D832-B289-4018-9DFD-150A73D2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3.202X.00XXXX_N - RAPS - parcelamento_do_solo</Template>
  <TotalTime>1876</TotalTime>
  <Pages>13</Pages>
  <Words>5188</Words>
  <Characters>28016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Cenzi De Ré</dc:creator>
  <cp:keywords/>
  <dc:description/>
  <cp:lastModifiedBy>Francisco Cenzi de Ré</cp:lastModifiedBy>
  <cp:revision>103</cp:revision>
  <cp:lastPrinted>2026-03-26T19:50:00Z</cp:lastPrinted>
  <dcterms:created xsi:type="dcterms:W3CDTF">2026-03-25T11:59:00Z</dcterms:created>
  <dcterms:modified xsi:type="dcterms:W3CDTF">2026-03-26T19:50:00Z</dcterms:modified>
</cp:coreProperties>
</file>