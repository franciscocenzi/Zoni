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2"/>
    <w:bookmarkEnd w:id="5"/>
    <w:bookmarkEnd w:id="6"/>
    <w:bookmarkEnd w:id="7"/>
    <w:bookmarkEnd w:id="4"/>
    <w:p>
      <w:pPr>
        <w:jc w:val="center"/>
      </w:pPr>
      <w:r>
        <w:rPr>
          <w:b/>
          <w:sz w:val="28"/>
          <w:u w:val="single"/>
        </w:rPr>
        <w:t>RELATÓRIO TÉCNICO DE ANÁLISE URBANÍSTICA</w:t>
      </w:r>
    </w:p>
    <w:p>
      <w:pPr>
        <w:jc w:val="center"/>
      </w:pPr>
      <w:r>
        <w:rPr>
          <w:b/>
          <w:sz w:val="24"/>
        </w:rPr>
        <w:t xml:space="preserve">Lote</w:t>
      </w:r>
    </w:p>
    <w:p>
      <w:pPr/>
      <w:r>
        <w:t xml:space="preserve">Emissão: 31/03/2026 às </w:t>
      </w:r>
    </w:p>
    <w:p/>
    <w:p>
      <w:pPr>
        <w:pStyle w:val="ZoniHeading"/>
      </w:pPr>
      <w:r>
        <w:t>1. DADOS CADASTRAIS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Proprietário</w:t>
            </w:r>
          </w:p>
        </w:tc>
        <w:tc>
          <w:tcPr>
            <w:tcW w:type="dxa" w:w="1757"/>
          </w:tcPr>
          <w:p>
            <w:r>
              <w:rPr>
                <w:b/>
              </w:rPr>
              <w:t>Inscrição</w:t>
            </w:r>
          </w:p>
        </w:tc>
        <w:tc>
          <w:tcPr>
            <w:tcW w:type="dxa" w:w="1757"/>
          </w:tcPr>
          <w:p>
            <w:r>
              <w:rPr>
                <w:b/>
              </w:rPr>
              <w:t>Endereço Completo</w:t>
            </w:r>
          </w:p>
        </w:tc>
        <w:tc>
          <w:tcPr>
            <w:tcW w:type="dxa" w:w="1757"/>
          </w:tcPr>
          <w:p>
            <w:r>
              <w:rPr>
                <w:b/>
              </w:rPr>
              <w:t>Loteamento</w:t>
            </w:r>
          </w:p>
        </w:tc>
        <w:tc>
          <w:tcPr>
            <w:tcW w:type="dxa" w:w="1757"/>
          </w:tcPr>
          <w:p>
            <w:r>
              <w:rPr>
                <w:b/>
              </w:rPr>
              <w:t>Área (m²)</w:t>
            </w:r>
          </w:p>
        </w:tc>
      </w:tr>
      <w:tr>
        <w:tc>
          <w:tcPr>
            <w:tcW w:type="dxa" w:w="1757"/>
          </w:tcPr>
          <w:p>
            <w:r>
              <w:t xml:space="preserve">Hg Empreendimentos S/S LTDA</w:t>
            </w:r>
          </w:p>
        </w:tc>
        <w:tc>
          <w:tcPr>
            <w:tcW w:type="dxa" w:w="1757"/>
          </w:tcPr>
          <w:p>
            <w:r>
              <w:t xml:space="preserve">01.02.060.0735 / 13443.0</w:t>
            </w:r>
          </w:p>
        </w:tc>
        <w:tc>
          <w:tcPr>
            <w:tcW w:type="dxa" w:w="1757"/>
          </w:tcPr>
          <w:p>
            <w:r>
              <w:t xml:space="preserve">Avenida Hironido Conceição dos Santos, SN</w:t>
            </w:r>
          </w:p>
        </w:tc>
        <w:tc>
          <w:tcPr>
            <w:tcW w:type="dxa" w:w="1757"/>
          </w:tcPr>
          <w:p>
            <w:r>
              <w:t xml:space="preserve">None Qd:None Lt:None</w:t>
            </w:r>
          </w:p>
        </w:tc>
        <w:tc>
          <w:tcPr>
            <w:tcW w:type="dxa" w:w="1757"/>
          </w:tcPr>
          <w:p>
            <w:r>
              <w:t xml:space="preserve">38873.6609</w:t>
            </w:r>
          </w:p>
        </w:tc>
      </w:tr>
    </w:tbl>
    <w:p/>
    <w:p>
      <w:pPr>
        <w:pStyle w:val="ZoniHeading"/>
      </w:pPr>
      <w:r>
        <w:t>2. LIMITES DO TERRENO (TESTADAS E DIVISAS)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>
        <w:tc>
          <w:tcPr>
            <w:tcW w:type="dxa" w:w="4393"/>
          </w:tcPr>
          <w:p>
            <w:r>
              <w:rPr>
                <w:b/>
              </w:rPr>
              <w:t>Limite / Logradouro</w:t>
            </w:r>
          </w:p>
        </w:tc>
        <w:tc>
          <w:tcPr>
            <w:tcW w:type="dxa" w:w="4393"/>
          </w:tcPr>
          <w:p>
            <w:r>
              <w:rPr>
                <w:b/>
              </w:rPr>
              <w:t>Comprimento (m)</w:t>
            </w:r>
          </w:p>
        </w:tc>
      </w:tr>
      <w:tr>
        <w:tc>
          <w:tcPr>
            <w:tcW w:type="dxa" w:w="4393"/>
          </w:tcPr>
          <w:p>
            <w:r>
              <w:t xml:space="preserve">DIVISA</w:t>
            </w:r>
          </w:p>
        </w:tc>
        <w:tc>
          <w:tcPr>
            <w:tcW w:type="dxa" w:w="4393"/>
          </w:tcPr>
          <w:p>
            <w:r>
              <w:t xml:space="preserve">101.68Avenida Hironido Conceição dos Santos</w:t>
            </w:r>
          </w:p>
        </w:tc>
        <w:tc>
          <w:tcPr>
            <w:tcW w:type="dxa" w:w="4393"/>
          </w:tcPr>
          <w:p>
            <w:r>
              <w:t xml:space="preserve">116.94Avenida Santino Ludovino Voltolini</w:t>
            </w:r>
          </w:p>
        </w:tc>
        <w:tc>
          <w:tcPr>
            <w:tcW w:type="dxa" w:w="4393"/>
          </w:tcPr>
          <w:p>
            <w:r>
              <w:t xml:space="preserve">234.06DIVISA</w:t>
            </w:r>
          </w:p>
        </w:tc>
        <w:tc>
          <w:tcPr>
            <w:tcW w:type="dxa" w:w="4393"/>
          </w:tcPr>
          <w:p>
            <w:r>
              <w:t xml:space="preserve">39.94DIVISA</w:t>
            </w:r>
          </w:p>
        </w:tc>
        <w:tc>
          <w:tcPr>
            <w:tcW w:type="dxa" w:w="4393"/>
          </w:tcPr>
          <w:p>
            <w:r>
              <w:t xml:space="preserve">15.01DIVISA</w:t>
            </w:r>
          </w:p>
        </w:tc>
        <w:tc>
          <w:tcPr>
            <w:tcW w:type="dxa" w:w="4393"/>
          </w:tcPr>
          <w:p>
            <w:r>
              <w:t xml:space="preserve">5.51DIVISA</w:t>
            </w:r>
          </w:p>
        </w:tc>
        <w:tc>
          <w:tcPr>
            <w:tcW w:type="dxa" w:w="4393"/>
          </w:tcPr>
          <w:p>
            <w:r>
              <w:t xml:space="preserve">14.72DIVISA</w:t>
            </w:r>
          </w:p>
        </w:tc>
        <w:tc>
          <w:tcPr>
            <w:tcW w:type="dxa" w:w="4393"/>
          </w:tcPr>
          <w:p>
            <w:r>
              <w:t xml:space="preserve">4.02DIVISA</w:t>
            </w:r>
          </w:p>
        </w:tc>
        <w:tc>
          <w:tcPr>
            <w:tcW w:type="dxa" w:w="4393"/>
          </w:tcPr>
          <w:p>
            <w:r>
              <w:t xml:space="preserve">12.22DIVISA</w:t>
            </w:r>
          </w:p>
        </w:tc>
        <w:tc>
          <w:tcPr>
            <w:tcW w:type="dxa" w:w="4393"/>
          </w:tcPr>
          <w:p>
            <w:r>
              <w:t xml:space="preserve">8.01DIVISA</w:t>
            </w:r>
          </w:p>
        </w:tc>
        <w:tc>
          <w:tcPr>
            <w:tcW w:type="dxa" w:w="4393"/>
          </w:tcPr>
          <w:p>
            <w:r>
              <w:t xml:space="preserve">15.52DIVISA</w:t>
            </w:r>
          </w:p>
        </w:tc>
        <w:tc>
          <w:tcPr>
            <w:tcW w:type="dxa" w:w="4393"/>
          </w:tcPr>
          <w:p>
            <w:r>
              <w:t xml:space="preserve">23.75DIVISA</w:t>
            </w:r>
          </w:p>
        </w:tc>
        <w:tc>
          <w:tcPr>
            <w:tcW w:type="dxa" w:w="4393"/>
          </w:tcPr>
          <w:p>
            <w:r>
              <w:t xml:space="preserve">38.34DIVISA</w:t>
            </w:r>
          </w:p>
        </w:tc>
        <w:tc>
          <w:tcPr>
            <w:tcW w:type="dxa" w:w="4393"/>
          </w:tcPr>
          <w:p>
            <w:r>
              <w:t xml:space="preserve">10.00DIVISA</w:t>
            </w:r>
          </w:p>
        </w:tc>
        <w:tc>
          <w:tcPr>
            <w:tcW w:type="dxa" w:w="4393"/>
          </w:tcPr>
          <w:p>
            <w:r>
              <w:t xml:space="preserve">23.33DIVISA</w:t>
            </w:r>
          </w:p>
        </w:tc>
        <w:tc>
          <w:tcPr>
            <w:tcW w:type="dxa" w:w="4393"/>
          </w:tcPr>
          <w:p>
            <w:r>
              <w:t xml:space="preserve">13.30DIVISA</w:t>
            </w:r>
          </w:p>
        </w:tc>
        <w:tc>
          <w:tcPr>
            <w:tcW w:type="dxa" w:w="4393"/>
          </w:tcPr>
          <w:p>
            <w:r>
              <w:t xml:space="preserve">21.93DIVISA</w:t>
            </w:r>
          </w:p>
        </w:tc>
        <w:tc>
          <w:tcPr>
            <w:tcW w:type="dxa" w:w="4393"/>
          </w:tcPr>
          <w:p>
            <w:r>
              <w:t xml:space="preserve">20.94DIVISA</w:t>
            </w:r>
          </w:p>
        </w:tc>
        <w:tc>
          <w:tcPr>
            <w:tcW w:type="dxa" w:w="4393"/>
          </w:tcPr>
          <w:p>
            <w:r>
              <w:t xml:space="preserve">1.92DIVISA</w:t>
            </w:r>
          </w:p>
        </w:tc>
        <w:tc>
          <w:tcPr>
            <w:tcW w:type="dxa" w:w="4393"/>
          </w:tcPr>
          <w:p>
            <w:r>
              <w:t xml:space="preserve">31.42DIVISA</w:t>
            </w:r>
          </w:p>
        </w:tc>
        <w:tc>
          <w:tcPr>
            <w:tcW w:type="dxa" w:w="4393"/>
          </w:tcPr>
          <w:p>
            <w:r>
              <w:t xml:space="preserve">29.73DIVISA</w:t>
            </w:r>
          </w:p>
        </w:tc>
        <w:tc>
          <w:tcPr>
            <w:tcW w:type="dxa" w:w="4393"/>
          </w:tcPr>
          <w:p>
            <w:r>
              <w:t xml:space="preserve">1.80DIVISA</w:t>
            </w:r>
          </w:p>
        </w:tc>
        <w:tc>
          <w:tcPr>
            <w:tcW w:type="dxa" w:w="4393"/>
          </w:tcPr>
          <w:p>
            <w:r>
              <w:t xml:space="preserve">29.68Rua Estrela Dalva</w:t>
            </w:r>
          </w:p>
        </w:tc>
        <w:tc>
          <w:tcPr>
            <w:tcW w:type="dxa" w:w="4393"/>
          </w:tcPr>
          <w:p>
            <w:r>
              <w:t xml:space="preserve">12.82Rua Estrela Dalva</w:t>
            </w:r>
          </w:p>
        </w:tc>
        <w:tc>
          <w:tcPr>
            <w:tcW w:type="dxa" w:w="4393"/>
          </w:tcPr>
          <w:p>
            <w:r>
              <w:t xml:space="preserve">11.24Rua Estrela Dalva</w:t>
            </w:r>
          </w:p>
        </w:tc>
        <w:tc>
          <w:tcPr>
            <w:tcW w:type="dxa" w:w="4393"/>
          </w:tcPr>
          <w:p>
            <w:r>
              <w:t xml:space="preserve">12.23DIVISA</w:t>
            </w:r>
          </w:p>
        </w:tc>
        <w:tc>
          <w:tcPr>
            <w:tcW w:type="dxa" w:w="4393"/>
          </w:tcPr>
          <w:p>
            <w:r>
              <w:t xml:space="preserve">29.65DIVISA</w:t>
            </w:r>
          </w:p>
        </w:tc>
        <w:tc>
          <w:tcPr>
            <w:tcW w:type="dxa" w:w="4393"/>
          </w:tcPr>
          <w:p>
            <w:r>
              <w:t xml:space="preserve">12.34DIVISA</w:t>
            </w:r>
          </w:p>
        </w:tc>
        <w:tc>
          <w:tcPr>
            <w:tcW w:type="dxa" w:w="4393"/>
          </w:tcPr>
          <w:p>
            <w:r>
              <w:t xml:space="preserve">7.49DIVISA</w:t>
            </w:r>
          </w:p>
        </w:tc>
        <w:tc>
          <w:tcPr>
            <w:tcW w:type="dxa" w:w="4393"/>
          </w:tcPr>
          <w:p>
            <w:r>
              <w:t xml:space="preserve">30.36</w:t>
            </w:r>
          </w:p>
        </w:tc>
      </w:tr>
    </w:tbl>
    <w:p/>
    <w:p>
      <w:pPr>
        <w:pStyle w:val="ZoniHeading"/>
      </w:pPr>
      <w:r>
        <w:t>3. ZONEAMENTO INCIDENTE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393"/>
        <w:gridCol w:w="4393"/>
      </w:tblGrid>
      <w:tr>
        <w:tc>
          <w:tcPr>
            <w:tcW w:type="dxa" w:w="4393"/>
          </w:tcPr>
          <w:p>
            <w:r>
              <w:t>C.A. Máximo</w:t>
            </w:r>
          </w:p>
        </w:tc>
        <w:tc>
          <w:tcPr>
            <w:tcW w:type="dxa" w:w="4393"/>
          </w:tcPr>
          <w:p>
            <w:r>
              <w:t xml:space="preserve"/>
            </w:r>
          </w:p>
        </w:tc>
      </w:tr>
      <w:tr>
        <w:tc>
          <w:tcPr>
            <w:tcW w:type="dxa" w:w="4393"/>
          </w:tcPr>
          <w:p>
            <w:r>
              <w:t>C.A. Básico</w:t>
            </w:r>
          </w:p>
        </w:tc>
        <w:tc>
          <w:tcPr>
            <w:tcW w:type="dxa" w:w="4393"/>
          </w:tcPr>
          <w:p>
            <w:r>
              <w:t xml:space="preserve"/>
            </w:r>
          </w:p>
        </w:tc>
      </w:tr>
      <w:tr>
        <w:tc>
          <w:tcPr>
            <w:tcW w:type="dxa" w:w="4393"/>
          </w:tcPr>
          <w:p>
            <w:r>
              <w:t>Taxa Permeabilidade (TPS)</w:t>
            </w:r>
          </w:p>
        </w:tc>
        <w:tc>
          <w:tcPr>
            <w:tcW w:type="dxa" w:w="4393"/>
          </w:tcPr>
          <w:p>
            <w:r>
              <w:t xml:space="preserve"/>
            </w:r>
          </w:p>
        </w:tc>
      </w:tr>
      <w:tr>
        <w:tc>
          <w:tcPr>
            <w:tcW w:type="dxa" w:w="4393"/>
          </w:tcPr>
          <w:p>
            <w:r>
              <w:t>Taxa de Ocupação (TOS)</w:t>
            </w:r>
          </w:p>
        </w:tc>
        <w:tc>
          <w:tcPr>
            <w:tcW w:type="dxa" w:w="4393"/>
          </w:tcPr>
          <w:p>
            <w:r>
              <w:t xml:space="preserve"/>
            </w:r>
          </w:p>
        </w:tc>
      </w:tr>
      <w:tr>
        <w:tc>
          <w:tcPr>
            <w:tcW w:type="dxa" w:w="4393"/>
          </w:tcPr>
          <w:p>
            <w:r>
              <w:t>Recuo Frontal</w:t>
            </w:r>
          </w:p>
        </w:tc>
        <w:tc>
          <w:tcPr>
            <w:tcW w:type="dxa" w:w="4393"/>
          </w:tcPr>
          <w:p>
            <w:r>
              <w:t xml:space="preserve"/>
            </w:r>
          </w:p>
        </w:tc>
      </w:tr>
      <w:tr>
        <w:tc>
          <w:tcPr>
            <w:tcW w:type="dxa" w:w="4393"/>
          </w:tcPr>
          <w:p>
            <w:r>
              <w:t>Nº de Pavimentos</w:t>
            </w:r>
          </w:p>
        </w:tc>
        <w:tc>
          <w:tcPr>
            <w:tcW w:type="dxa" w:w="4393"/>
          </w:tcPr>
          <w:p>
            <w:r>
              <w:t xml:space="preserve"/>
            </w:r>
          </w:p>
        </w:tc>
      </w:tr>
    </w:tbl>
    <w:p/>
    <w:p>
      <w:pPr>
        <w:pStyle w:val="ZoniHeading"/>
      </w:pPr>
      <w:r>
        <w:t>4. ÁREAS DE PRESERVAÇÃO PERMANENTE (APP)</w:t>
      </w:r>
    </w:p>
    <w:p>
      <w:r>
        <w:t xml:space="preserve">Faixa NUIC:  () - </w:t>
      </w:r>
    </w:p>
    <w:p>
      <w:r>
        <w:t xml:space="preserve">Manguezal:  - </w:t>
      </w:r>
    </w:p>
    <w:p/>
    <w:p>
      <w:pPr>
        <w:pStyle w:val="ZoniHeading"/>
      </w:pPr>
      <w:r>
        <w:t>5. RISCOS GEOAMBIENTAIS</w:t>
      </w:r>
    </w:p>
    <w:p>
      <w:r>
        <w:t xml:space="preserve">Risco de Inundação:  - Grau: </w:t>
      </w:r>
    </w:p>
    <w:p>
      <w:r>
        <w:t xml:space="preserve">Recomendação: </w:t>
      </w:r>
    </w:p>
    <w:p>
      <w:r>
        <w:t xml:space="preserve">Risco Movimento Massa:  - Grau: </w:t>
      </w:r>
    </w:p>
    <w:p>
      <w:r>
        <w:t xml:space="preserve">Recomendação: </w:t>
      </w:r>
    </w:p>
    <w:p/>
    <w:p>
      <w:pPr>
        <w:pStyle w:val="ZoniHeading"/>
      </w:pPr>
      <w:r>
        <w:t>6. INCLINAÇÃO DO TERRENO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</w:tblGrid>
      <w:tr>
        <w:tc>
          <w:tcPr>
            <w:tcW w:type="dxa" w:w="2197"/>
          </w:tcPr>
          <w:p>
            <w:r>
              <w:rPr>
                <w:b/>
              </w:rPr>
              <w:t>Faixa de Inclinação</w:t>
            </w:r>
          </w:p>
        </w:tc>
        <w:tc>
          <w:tcPr>
            <w:tcW w:type="dxa" w:w="2197"/>
          </w:tcPr>
          <w:p>
            <w:r>
              <w:rPr>
                <w:b/>
              </w:rPr>
              <w:t>Área (m²)</w:t>
            </w:r>
          </w:p>
        </w:tc>
        <w:tc>
          <w:tcPr>
            <w:tcW w:type="dxa" w:w="2197"/>
          </w:tcPr>
          <w:p>
            <w:r>
              <w:rPr>
                <w:b/>
              </w:rPr>
              <w:t>% da Área</w:t>
            </w:r>
          </w:p>
        </w:tc>
        <w:tc>
          <w:tcPr>
            <w:tcW w:type="dxa" w:w="2197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197"/>
          </w:tcPr>
          <w:p>
            <w:r>
              <w:t xml:space="preserve">≤ 3°</w:t>
            </w:r>
          </w:p>
        </w:tc>
        <w:tc>
          <w:tcPr>
            <w:tcW w:type="dxa" w:w="2197"/>
          </w:tcPr>
          <w:p>
            <w:r>
              <w:t xml:space="preserve">20354.00</w:t>
            </w:r>
          </w:p>
        </w:tc>
        <w:tc>
          <w:tcPr>
            <w:tcW w:type="dxa" w:w="2197"/>
          </w:tcPr>
          <w:p>
            <w:r>
              <w:t xml:space="preserve">55.7</w:t>
            </w:r>
          </w:p>
        </w:tc>
        <w:tc>
          <w:tcPr>
            <w:tcW w:type="dxa" w:w="2197"/>
          </w:tcPr>
          <w:p>
            <w:r>
              <w:t xml:space="preserve">-3° - 8°</w:t>
            </w:r>
          </w:p>
        </w:tc>
        <w:tc>
          <w:tcPr>
            <w:tcW w:type="dxa" w:w="2197"/>
          </w:tcPr>
          <w:p>
            <w:r>
              <w:t xml:space="preserve">13633.00</w:t>
            </w:r>
          </w:p>
        </w:tc>
        <w:tc>
          <w:tcPr>
            <w:tcW w:type="dxa" w:w="2197"/>
          </w:tcPr>
          <w:p>
            <w:r>
              <w:t xml:space="preserve">37.3</w:t>
            </w:r>
          </w:p>
        </w:tc>
        <w:tc>
          <w:tcPr>
            <w:tcW w:type="dxa" w:w="2197"/>
          </w:tcPr>
          <w:p>
            <w:r>
              <w:t xml:space="preserve">-8° - 15°</w:t>
            </w:r>
          </w:p>
        </w:tc>
        <w:tc>
          <w:tcPr>
            <w:tcW w:type="dxa" w:w="2197"/>
          </w:tcPr>
          <w:p>
            <w:r>
              <w:t xml:space="preserve">2555.00</w:t>
            </w:r>
          </w:p>
        </w:tc>
        <w:tc>
          <w:tcPr>
            <w:tcW w:type="dxa" w:w="2197"/>
          </w:tcPr>
          <w:p>
            <w:r>
              <w:t xml:space="preserve">7.0</w:t>
            </w:r>
          </w:p>
        </w:tc>
        <w:tc>
          <w:tcPr>
            <w:tcW w:type="dxa" w:w="2197"/>
          </w:tcPr>
          <w:p>
            <w:r>
              <w:t xml:space="preserve">-15° - 30°</w:t>
            </w:r>
          </w:p>
        </w:tc>
        <w:tc>
          <w:tcPr>
            <w:tcW w:type="dxa" w:w="2197"/>
          </w:tcPr>
          <w:p>
            <w:r>
              <w:t xml:space="preserve">21.00</w:t>
            </w:r>
          </w:p>
        </w:tc>
        <w:tc>
          <w:tcPr>
            <w:tcW w:type="dxa" w:w="2197"/>
          </w:tcPr>
          <w:p>
            <w:r>
              <w:t xml:space="preserve">0.1</w:t>
            </w:r>
          </w:p>
        </w:tc>
        <w:tc>
          <w:tcPr>
            <w:tcW w:type="dxa" w:w="2197"/>
          </w:tcPr>
          <w:p>
            <w:r>
              <w:t xml:space="preserve">-</w:t>
            </w:r>
          </w:p>
        </w:tc>
      </w:tr>
    </w:tbl>
    <w:p/>
    <w:p>
      <w:pPr>
        <w:pStyle w:val="ZoniHeading"/>
      </w:pPr>
      <w:r>
        <w:t>7. MAPA DE SITUAÇÃO / ANEXOS GRAFICOS</w:t>
      </w:r>
    </w:p>
    <w:p>
      <w:pPr>
        <w:jc w:val="center"/>
      </w:pPr>
      <w:r>
        <w:rPr>
          <w:i/>
        </w:rPr>
        <w:t xml:space="preserve"/>
      </w:r>
    </w:p>
    <w:sectPr w:rsidR="00025B8C" w:rsidRPr="00975099" w:rsidSect="00DA0E7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268" w:right="1418" w:bottom="1418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77EBC" w14:textId="77777777" w:rsidR="00570190" w:rsidRDefault="00570190" w:rsidP="007E0DC4">
      <w:pPr>
        <w:spacing w:after="0"/>
      </w:pPr>
      <w:r>
        <w:separator/>
      </w:r>
    </w:p>
  </w:endnote>
  <w:endnote w:type="continuationSeparator" w:id="0">
    <w:p w14:paraId="29D77B13" w14:textId="77777777" w:rsidR="00570190" w:rsidRDefault="00570190" w:rsidP="007E0D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20"/>
      </w:rPr>
      <w:id w:val="-244658464"/>
      <w:docPartObj>
        <w:docPartGallery w:val="Page Numbers (Bottom of Page)"/>
        <w:docPartUnique/>
      </w:docPartObj>
    </w:sdtPr>
    <w:sdtEndPr/>
    <w:sdtContent>
      <w:sdt>
        <w:sdtPr>
          <w:rPr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3A720E1" w14:textId="77777777" w:rsidR="00506C68" w:rsidRPr="00506C68" w:rsidRDefault="00506C68">
            <w:pPr>
              <w:pStyle w:val="Rodap"/>
              <w:rPr>
                <w:szCs w:val="20"/>
              </w:rPr>
            </w:pPr>
            <w:r w:rsidRPr="00506C68">
              <w:rPr>
                <w:szCs w:val="20"/>
              </w:rPr>
              <w:t xml:space="preserve">Página </w:t>
            </w:r>
            <w:r w:rsidRPr="00506C68">
              <w:rPr>
                <w:b/>
                <w:bCs/>
                <w:szCs w:val="20"/>
              </w:rPr>
              <w:fldChar w:fldCharType="begin"/>
            </w:r>
            <w:r w:rsidRPr="00506C68">
              <w:rPr>
                <w:b/>
                <w:bCs/>
                <w:szCs w:val="20"/>
              </w:rPr>
              <w:instrText>PAGE</w:instrText>
            </w:r>
            <w:r w:rsidRPr="00506C68">
              <w:rPr>
                <w:b/>
                <w:bCs/>
                <w:szCs w:val="20"/>
              </w:rPr>
              <w:fldChar w:fldCharType="separate"/>
            </w:r>
            <w:r w:rsidRPr="00506C68">
              <w:rPr>
                <w:b/>
                <w:bCs/>
                <w:szCs w:val="20"/>
              </w:rPr>
              <w:t>2</w:t>
            </w:r>
            <w:r w:rsidRPr="00506C68">
              <w:rPr>
                <w:b/>
                <w:bCs/>
                <w:szCs w:val="20"/>
              </w:rPr>
              <w:fldChar w:fldCharType="end"/>
            </w:r>
            <w:r w:rsidRPr="00506C68">
              <w:rPr>
                <w:szCs w:val="20"/>
              </w:rPr>
              <w:t xml:space="preserve"> de </w:t>
            </w:r>
            <w:r w:rsidRPr="00506C68">
              <w:rPr>
                <w:b/>
                <w:bCs/>
                <w:szCs w:val="20"/>
              </w:rPr>
              <w:fldChar w:fldCharType="begin"/>
            </w:r>
            <w:r w:rsidRPr="00506C68">
              <w:rPr>
                <w:b/>
                <w:bCs/>
                <w:szCs w:val="20"/>
              </w:rPr>
              <w:instrText>NUMPAGES</w:instrText>
            </w:r>
            <w:r w:rsidRPr="00506C68">
              <w:rPr>
                <w:b/>
                <w:bCs/>
                <w:szCs w:val="20"/>
              </w:rPr>
              <w:fldChar w:fldCharType="separate"/>
            </w:r>
            <w:r w:rsidRPr="00506C68">
              <w:rPr>
                <w:b/>
                <w:bCs/>
                <w:szCs w:val="20"/>
              </w:rPr>
              <w:t>2</w:t>
            </w:r>
            <w:r w:rsidRPr="00506C68">
              <w:rPr>
                <w:b/>
                <w:bCs/>
                <w:szCs w:val="20"/>
              </w:rPr>
              <w:fldChar w:fldCharType="end"/>
            </w:r>
          </w:p>
        </w:sdtContent>
      </w:sdt>
    </w:sdtContent>
  </w:sdt>
  <w:p w14:paraId="7DA540C9" w14:textId="77777777" w:rsidR="009B1199" w:rsidRPr="00506C68" w:rsidRDefault="009B1199" w:rsidP="009B1199">
    <w:pPr>
      <w:pStyle w:val="Rodap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20"/>
      </w:rPr>
      <w:id w:val="-78452314"/>
      <w:docPartObj>
        <w:docPartGallery w:val="Page Numbers (Bottom of Page)"/>
        <w:docPartUnique/>
      </w:docPartObj>
    </w:sdtPr>
    <w:sdtEndPr/>
    <w:sdtContent>
      <w:sdt>
        <w:sdtPr>
          <w:rPr>
            <w:szCs w:val="20"/>
          </w:rPr>
          <w:id w:val="-1125841821"/>
          <w:docPartObj>
            <w:docPartGallery w:val="Page Numbers (Top of Page)"/>
            <w:docPartUnique/>
          </w:docPartObj>
        </w:sdtPr>
        <w:sdtEndPr/>
        <w:sdtContent>
          <w:p w14:paraId="49F6CB9E" w14:textId="77777777" w:rsidR="00506C68" w:rsidRPr="00506C68" w:rsidRDefault="00506C68">
            <w:pPr>
              <w:pStyle w:val="Rodap"/>
              <w:rPr>
                <w:szCs w:val="20"/>
              </w:rPr>
            </w:pPr>
            <w:r w:rsidRPr="00506C68">
              <w:rPr>
                <w:szCs w:val="20"/>
              </w:rPr>
              <w:t xml:space="preserve">Página </w:t>
            </w:r>
            <w:r w:rsidRPr="00506C68">
              <w:rPr>
                <w:b/>
                <w:bCs/>
                <w:szCs w:val="20"/>
              </w:rPr>
              <w:fldChar w:fldCharType="begin"/>
            </w:r>
            <w:r w:rsidRPr="00506C68">
              <w:rPr>
                <w:b/>
                <w:bCs/>
                <w:szCs w:val="20"/>
              </w:rPr>
              <w:instrText>PAGE</w:instrText>
            </w:r>
            <w:r w:rsidRPr="00506C68">
              <w:rPr>
                <w:b/>
                <w:bCs/>
                <w:szCs w:val="20"/>
              </w:rPr>
              <w:fldChar w:fldCharType="separate"/>
            </w:r>
            <w:r w:rsidRPr="00506C68">
              <w:rPr>
                <w:b/>
                <w:bCs/>
                <w:szCs w:val="20"/>
              </w:rPr>
              <w:t>2</w:t>
            </w:r>
            <w:r w:rsidRPr="00506C68">
              <w:rPr>
                <w:b/>
                <w:bCs/>
                <w:szCs w:val="20"/>
              </w:rPr>
              <w:fldChar w:fldCharType="end"/>
            </w:r>
            <w:r w:rsidRPr="00506C68">
              <w:rPr>
                <w:szCs w:val="20"/>
              </w:rPr>
              <w:t xml:space="preserve"> de </w:t>
            </w:r>
            <w:r w:rsidRPr="00506C68">
              <w:rPr>
                <w:b/>
                <w:bCs/>
                <w:szCs w:val="20"/>
              </w:rPr>
              <w:fldChar w:fldCharType="begin"/>
            </w:r>
            <w:r w:rsidRPr="00506C68">
              <w:rPr>
                <w:b/>
                <w:bCs/>
                <w:szCs w:val="20"/>
              </w:rPr>
              <w:instrText>NUMPAGES</w:instrText>
            </w:r>
            <w:r w:rsidRPr="00506C68">
              <w:rPr>
                <w:b/>
                <w:bCs/>
                <w:szCs w:val="20"/>
              </w:rPr>
              <w:fldChar w:fldCharType="separate"/>
            </w:r>
            <w:r w:rsidRPr="00506C68">
              <w:rPr>
                <w:b/>
                <w:bCs/>
                <w:szCs w:val="20"/>
              </w:rPr>
              <w:t>2</w:t>
            </w:r>
            <w:r w:rsidRPr="00506C68">
              <w:rPr>
                <w:b/>
                <w:bCs/>
                <w:szCs w:val="20"/>
              </w:rPr>
              <w:fldChar w:fldCharType="end"/>
            </w:r>
          </w:p>
        </w:sdtContent>
      </w:sdt>
    </w:sdtContent>
  </w:sdt>
  <w:p w14:paraId="1BEE3B73" w14:textId="77777777" w:rsidR="00506C68" w:rsidRPr="00506C68" w:rsidRDefault="00506C68">
    <w:pPr>
      <w:pStyle w:val="Rodap"/>
      <w:rPr>
        <w:szCs w:val="20"/>
      </w:rPr>
    </w:pPr>
  </w:p>
  <w:p w14:paraId="1D6B7675" w14:textId="77777777" w:rsidR="00B7357A" w:rsidRPr="00506C68" w:rsidRDefault="00B7357A" w:rsidP="00B7357A">
    <w:pPr>
      <w:pStyle w:val="Rodap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4A50B" w14:textId="77777777" w:rsidR="00570190" w:rsidRDefault="00570190" w:rsidP="007E0DC4">
      <w:pPr>
        <w:spacing w:after="0"/>
      </w:pPr>
      <w:r>
        <w:separator/>
      </w:r>
    </w:p>
  </w:footnote>
  <w:footnote w:type="continuationSeparator" w:id="0">
    <w:p w14:paraId="6B1369F9" w14:textId="77777777" w:rsidR="00570190" w:rsidRDefault="00570190" w:rsidP="007E0DC4">
      <w:pPr>
        <w:spacing w:after="0"/>
      </w:pPr>
      <w:r>
        <w:continuationSeparator/>
      </w:r>
    </w:p>
  </w:footnote>
  <w:footnote w:id="1">
    <w:p w14:paraId="32B75051" w14:textId="77777777" w:rsidR="008F0DB8" w:rsidRPr="00E73107" w:rsidRDefault="008F0DB8" w:rsidP="008F0DB8">
      <w:pPr>
        <w:pStyle w:val="Textodenotaderodap"/>
        <w:rPr>
          <w:sz w:val="18"/>
          <w:szCs w:val="18"/>
        </w:rPr>
      </w:pPr>
      <w:r w:rsidRPr="00E73107">
        <w:rPr>
          <w:rStyle w:val="Refdenotaderodap"/>
          <w:szCs w:val="18"/>
        </w:rPr>
        <w:footnoteRef/>
      </w:r>
      <w:r w:rsidRPr="00E73107">
        <w:rPr>
          <w:sz w:val="18"/>
          <w:szCs w:val="18"/>
        </w:rPr>
        <w:t xml:space="preserve"> Lei Complementar Nº 33/2011, Art. 251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17715" w14:textId="77777777" w:rsidR="00B7357A" w:rsidRPr="00C81A32" w:rsidRDefault="00B7357A" w:rsidP="00B7357A">
    <w:pPr>
      <w:pStyle w:val="Cabealho"/>
    </w:pPr>
    <w:r>
      <w:rPr>
        <w:rFonts w:ascii="Calibri" w:hAnsi="Calibri"/>
        <w:noProof/>
      </w:rPr>
      <w:drawing>
        <wp:anchor distT="0" distB="0" distL="114300" distR="114300" simplePos="0" relativeHeight="251663360" behindDoc="0" locked="0" layoutInCell="1" allowOverlap="0" wp14:anchorId="2FC50C5D" wp14:editId="35782507">
          <wp:simplePos x="0" y="0"/>
          <wp:positionH relativeFrom="margin">
            <wp:posOffset>149</wp:posOffset>
          </wp:positionH>
          <wp:positionV relativeFrom="paragraph">
            <wp:posOffset>15240</wp:posOffset>
          </wp:positionV>
          <wp:extent cx="825539" cy="900000"/>
          <wp:effectExtent l="0" t="0" r="0" b="0"/>
          <wp:wrapSquare wrapText="bothSides"/>
          <wp:docPr id="1" name="Imagem 0" descr="Brasão do Município de Porto Belo S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0" descr="Brasão do Município de Porto Belo S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5539" cy="90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15A42">
      <w:rPr>
        <w:noProof/>
      </w:rPr>
      <w:drawing>
        <wp:anchor distT="0" distB="0" distL="114300" distR="114300" simplePos="0" relativeHeight="251664384" behindDoc="0" locked="0" layoutInCell="1" allowOverlap="1" wp14:anchorId="5D313DD4" wp14:editId="451DE860">
          <wp:simplePos x="0" y="0"/>
          <wp:positionH relativeFrom="margin">
            <wp:align>right</wp:align>
          </wp:positionH>
          <wp:positionV relativeFrom="paragraph">
            <wp:posOffset>15240</wp:posOffset>
          </wp:positionV>
          <wp:extent cx="691840" cy="828000"/>
          <wp:effectExtent l="0" t="0" r="0" b="0"/>
          <wp:wrapSquare wrapText="bothSides"/>
          <wp:docPr id="2" name="Imagem 2" descr="Logotipo da Secretaria de Planejamento de Porto Belo S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Logotipo da Secretaria de Planejamento de Porto Belo S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840" cy="82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1A32">
      <w:t>ESTADO DE SANTA CATARINA</w:t>
    </w:r>
  </w:p>
  <w:p w14:paraId="05725812" w14:textId="77777777" w:rsidR="00B7357A" w:rsidRPr="00C81A32" w:rsidRDefault="00B7357A" w:rsidP="00B7357A">
    <w:pPr>
      <w:pStyle w:val="Cabealho"/>
    </w:pPr>
    <w:r w:rsidRPr="00C81A32">
      <w:t>PREFEITURA MUNICIPAL DE PORTO BELO</w:t>
    </w:r>
  </w:p>
  <w:p w14:paraId="0EA94C56" w14:textId="77777777" w:rsidR="00B7357A" w:rsidRPr="00C81A32" w:rsidRDefault="00B7357A" w:rsidP="00B7357A">
    <w:pPr>
      <w:pStyle w:val="Cabealho"/>
    </w:pPr>
    <w:r w:rsidRPr="00C81A32">
      <w:t>SECRETARIA DE PLANEJAMENTO URBANO</w:t>
    </w:r>
  </w:p>
  <w:p w14:paraId="0FE22FA6" w14:textId="77777777" w:rsidR="00B7357A" w:rsidRPr="00C81A32" w:rsidRDefault="00B7357A" w:rsidP="00B7357A">
    <w:pPr>
      <w:pStyle w:val="Cabealho"/>
    </w:pPr>
    <w:r w:rsidRPr="00C81A32">
      <w:t>Rua Irineu José Moreira, 156, Bairro Centro, Porto Belo/SC</w:t>
    </w:r>
  </w:p>
  <w:p w14:paraId="734AB3D1" w14:textId="77777777" w:rsidR="00B7357A" w:rsidRDefault="00B7357A" w:rsidP="00B7357A">
    <w:pPr>
      <w:pStyle w:val="Cabealho"/>
    </w:pPr>
    <w:r w:rsidRPr="00C81A32">
      <w:t>CEP 88.210-000 – Telefone: (0**47) 3369-8649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4B5F5" w14:textId="77777777" w:rsidR="00C81A32" w:rsidRPr="00C81A32" w:rsidRDefault="00C81A32" w:rsidP="00C81A32">
    <w:pPr>
      <w:pStyle w:val="Cabealho"/>
    </w:pPr>
    <w:r>
      <w:rPr>
        <w:rFonts w:ascii="Calibri" w:hAnsi="Calibri"/>
        <w:noProof/>
      </w:rPr>
      <w:drawing>
        <wp:anchor distT="0" distB="0" distL="114300" distR="114300" simplePos="0" relativeHeight="251659264" behindDoc="0" locked="0" layoutInCell="1" allowOverlap="0" wp14:anchorId="2768761B" wp14:editId="6D87AB5E">
          <wp:simplePos x="0" y="0"/>
          <wp:positionH relativeFrom="margin">
            <wp:posOffset>149</wp:posOffset>
          </wp:positionH>
          <wp:positionV relativeFrom="paragraph">
            <wp:posOffset>15240</wp:posOffset>
          </wp:positionV>
          <wp:extent cx="825539" cy="900000"/>
          <wp:effectExtent l="0" t="0" r="0" b="0"/>
          <wp:wrapSquare wrapText="bothSides"/>
          <wp:docPr id="3" name="Imagem 0" descr="Brasão do Município de Porto Belo S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0" descr="Brasão do Município de Porto Belo S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5539" cy="90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15A42">
      <w:rPr>
        <w:noProof/>
      </w:rPr>
      <w:drawing>
        <wp:anchor distT="0" distB="0" distL="114300" distR="114300" simplePos="0" relativeHeight="251661312" behindDoc="0" locked="0" layoutInCell="1" allowOverlap="1" wp14:anchorId="08C632E2" wp14:editId="369AB3C9">
          <wp:simplePos x="0" y="0"/>
          <wp:positionH relativeFrom="margin">
            <wp:align>right</wp:align>
          </wp:positionH>
          <wp:positionV relativeFrom="paragraph">
            <wp:posOffset>15240</wp:posOffset>
          </wp:positionV>
          <wp:extent cx="691840" cy="828000"/>
          <wp:effectExtent l="0" t="0" r="0" b="0"/>
          <wp:wrapSquare wrapText="bothSides"/>
          <wp:docPr id="4" name="Imagem 4" descr="Logotipo da Secretaria de Planejamento de Porto Belo S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Logotipo da Secretaria de Planejamento de Porto Belo S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840" cy="82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1A32">
      <w:t>ESTADO DE SANTA CATARINA</w:t>
    </w:r>
  </w:p>
  <w:p w14:paraId="43A54C86" w14:textId="77777777" w:rsidR="00C81A32" w:rsidRPr="00C81A32" w:rsidRDefault="00C81A32" w:rsidP="00C81A32">
    <w:pPr>
      <w:pStyle w:val="Cabealho"/>
    </w:pPr>
    <w:r w:rsidRPr="00C81A32">
      <w:t>PREFEITURA MUNICIPAL DE PORTO BELO</w:t>
    </w:r>
  </w:p>
  <w:p w14:paraId="37758653" w14:textId="77777777" w:rsidR="00C81A32" w:rsidRPr="00C81A32" w:rsidRDefault="00C81A32" w:rsidP="00C81A32">
    <w:pPr>
      <w:pStyle w:val="Cabealho"/>
    </w:pPr>
    <w:r w:rsidRPr="00C81A32">
      <w:t>SECRETARIA DE PLANEJAMENTO URBANO</w:t>
    </w:r>
  </w:p>
  <w:p w14:paraId="32AEE93B" w14:textId="77777777" w:rsidR="00C81A32" w:rsidRPr="00C81A32" w:rsidRDefault="00C81A32" w:rsidP="00C81A32">
    <w:pPr>
      <w:pStyle w:val="Cabealho"/>
    </w:pPr>
    <w:r w:rsidRPr="00C81A32">
      <w:t>Rua Irineu José Moreira, 156, Bairro Centro, Porto Belo/SC</w:t>
    </w:r>
  </w:p>
  <w:p w14:paraId="7B36566B" w14:textId="77777777" w:rsidR="007E0DC4" w:rsidRDefault="00C81A32" w:rsidP="00C81A32">
    <w:pPr>
      <w:pStyle w:val="Cabealho"/>
    </w:pPr>
    <w:r w:rsidRPr="00C81A32">
      <w:t>CEP 88.210-000 – Telefone: (0**47) 3369-8649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0248FB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C7E7B05"/>
    <w:multiLevelType w:val="multilevel"/>
    <w:tmpl w:val="59126EE2"/>
    <w:styleLink w:val="ListaRAPA"/>
    <w:lvl w:ilvl="0">
      <w:start w:val="1"/>
      <w:numFmt w:val="upperRoman"/>
      <w:lvlText w:val="%1."/>
      <w:lvlJc w:val="right"/>
      <w:pPr>
        <w:ind w:left="0" w:firstLine="0"/>
      </w:pPr>
      <w:rPr>
        <w:rFonts w:ascii="Arial" w:hAnsi="Arial" w:hint="default"/>
        <w:b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lvlText w:val="%2."/>
      <w:lvlJc w:val="right"/>
      <w:pPr>
        <w:ind w:left="357" w:firstLine="0"/>
      </w:pPr>
      <w:rPr>
        <w:rFonts w:ascii="Arial" w:hAnsi="Arial" w:hint="default"/>
        <w:b/>
        <w:caps w:val="0"/>
        <w:strike w:val="0"/>
        <w:dstrike w:val="0"/>
        <w:vanish w:val="0"/>
        <w:sz w:val="22"/>
        <w:u w:val="none"/>
        <w:vertAlign w:val="baseline"/>
      </w:rPr>
    </w:lvl>
    <w:lvl w:ilvl="2">
      <w:start w:val="1"/>
      <w:numFmt w:val="decimal"/>
      <w:lvlText w:val="%2.%3."/>
      <w:lvlJc w:val="right"/>
      <w:pPr>
        <w:ind w:left="714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3">
      <w:start w:val="1"/>
      <w:numFmt w:val="lowerLetter"/>
      <w:suff w:val="space"/>
      <w:lvlText w:val="%4)"/>
      <w:lvlJc w:val="right"/>
      <w:pPr>
        <w:ind w:left="1071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4">
      <w:start w:val="1"/>
      <w:numFmt w:val="lowerLetter"/>
      <w:suff w:val="space"/>
      <w:lvlText w:val="%5."/>
      <w:lvlJc w:val="right"/>
      <w:pPr>
        <w:ind w:left="1428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5">
      <w:start w:val="1"/>
      <w:numFmt w:val="lowerRoman"/>
      <w:lvlText w:val="%6."/>
      <w:lvlJc w:val="righ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righ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righ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56" w:firstLine="0"/>
      </w:pPr>
      <w:rPr>
        <w:rFonts w:hint="default"/>
      </w:rPr>
    </w:lvl>
  </w:abstractNum>
  <w:abstractNum w:abstractNumId="2" w15:restartNumberingAfterBreak="0">
    <w:nsid w:val="0DFB0223"/>
    <w:multiLevelType w:val="multilevel"/>
    <w:tmpl w:val="59126EE2"/>
    <w:numStyleLink w:val="ListaRAPA"/>
  </w:abstractNum>
  <w:abstractNum w:abstractNumId="3" w15:restartNumberingAfterBreak="0">
    <w:nsid w:val="10AE2608"/>
    <w:multiLevelType w:val="multilevel"/>
    <w:tmpl w:val="24AEACFA"/>
    <w:styleLink w:val="RAPA"/>
    <w:lvl w:ilvl="0">
      <w:start w:val="1"/>
      <w:numFmt w:val="upperRoman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suff w:val="space"/>
      <w:lvlText w:val="%2-"/>
      <w:lvlJc w:val="left"/>
      <w:pPr>
        <w:ind w:left="0" w:firstLine="0"/>
      </w:pPr>
      <w:rPr>
        <w:rFonts w:ascii="Arial" w:hAnsi="Arial" w:hint="default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  <w14:cntxtAlts w14:val="0"/>
      </w:rPr>
    </w:lvl>
    <w:lvl w:ilvl="2">
      <w:start w:val="1"/>
      <w:numFmt w:val="lowerLetter"/>
      <w:suff w:val="space"/>
      <w:lvlText w:val="%3)"/>
      <w:lvlJc w:val="left"/>
      <w:pPr>
        <w:ind w:left="709" w:firstLine="0"/>
      </w:pPr>
      <w:rPr>
        <w:rFonts w:ascii="Arial" w:hAnsi="Arial" w:hint="default"/>
        <w:b w:val="0"/>
        <w:i w:val="0"/>
        <w:caps w:val="0"/>
        <w:small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bullet"/>
      <w:suff w:val="space"/>
      <w:lvlText w:val="-"/>
      <w:lvlJc w:val="left"/>
      <w:pPr>
        <w:ind w:left="709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4">
      <w:start w:val="1"/>
      <w:numFmt w:val="lowerLetter"/>
      <w:suff w:val="space"/>
      <w:lvlText w:val="%5."/>
      <w:lvlJc w:val="left"/>
      <w:pPr>
        <w:ind w:left="992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5">
      <w:start w:val="1"/>
      <w:numFmt w:val="lowerRoman"/>
      <w:suff w:val="space"/>
      <w:lvlText w:val="%6."/>
      <w:lvlJc w:val="left"/>
      <w:pPr>
        <w:ind w:left="992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6">
      <w:start w:val="1"/>
      <w:numFmt w:val="decimal"/>
      <w:suff w:val="space"/>
      <w:lvlText w:val="%7."/>
      <w:lvlJc w:val="left"/>
      <w:pPr>
        <w:ind w:left="1276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7">
      <w:start w:val="1"/>
      <w:numFmt w:val="lowerLetter"/>
      <w:suff w:val="space"/>
      <w:lvlText w:val="%8."/>
      <w:lvlJc w:val="left"/>
      <w:pPr>
        <w:ind w:left="1276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8">
      <w:start w:val="1"/>
      <w:numFmt w:val="lowerRoman"/>
      <w:suff w:val="space"/>
      <w:lvlText w:val="%9."/>
      <w:lvlJc w:val="right"/>
      <w:pPr>
        <w:ind w:left="1276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</w:abstractNum>
  <w:abstractNum w:abstractNumId="4" w15:restartNumberingAfterBreak="0">
    <w:nsid w:val="11094C66"/>
    <w:multiLevelType w:val="multilevel"/>
    <w:tmpl w:val="59126EE2"/>
    <w:numStyleLink w:val="ListaRAPA"/>
  </w:abstractNum>
  <w:abstractNum w:abstractNumId="5" w15:restartNumberingAfterBreak="0">
    <w:nsid w:val="198B1EFD"/>
    <w:multiLevelType w:val="hybridMultilevel"/>
    <w:tmpl w:val="A0267BBE"/>
    <w:lvl w:ilvl="0" w:tplc="4952225C">
      <w:start w:val="1"/>
      <w:numFmt w:val="upperRoman"/>
      <w:lvlText w:val="%1."/>
      <w:lvlJc w:val="left"/>
      <w:pPr>
        <w:ind w:left="357" w:hanging="357"/>
      </w:pPr>
      <w:rPr>
        <w:rFonts w:ascii="Arial Narrow" w:hAnsi="Arial Narrow" w:hint="default"/>
        <w:b/>
        <w:i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77674"/>
    <w:multiLevelType w:val="multilevel"/>
    <w:tmpl w:val="59126EE2"/>
    <w:numStyleLink w:val="ListaRAPA"/>
  </w:abstractNum>
  <w:abstractNum w:abstractNumId="7" w15:restartNumberingAfterBreak="0">
    <w:nsid w:val="209F3510"/>
    <w:multiLevelType w:val="multilevel"/>
    <w:tmpl w:val="59126EE2"/>
    <w:numStyleLink w:val="ListaRAPA"/>
  </w:abstractNum>
  <w:abstractNum w:abstractNumId="8" w15:restartNumberingAfterBreak="0">
    <w:nsid w:val="244240CC"/>
    <w:multiLevelType w:val="multilevel"/>
    <w:tmpl w:val="59126EE2"/>
    <w:numStyleLink w:val="ListaRAPA"/>
  </w:abstractNum>
  <w:abstractNum w:abstractNumId="9" w15:restartNumberingAfterBreak="0">
    <w:nsid w:val="28365C90"/>
    <w:multiLevelType w:val="hybridMultilevel"/>
    <w:tmpl w:val="9B00ED8C"/>
    <w:lvl w:ilvl="0" w:tplc="04160013">
      <w:start w:val="1"/>
      <w:numFmt w:val="upperRoman"/>
      <w:lvlText w:val="%1."/>
      <w:lvlJc w:val="right"/>
      <w:pPr>
        <w:ind w:left="357" w:hanging="357"/>
      </w:pPr>
      <w:rPr>
        <w:rFonts w:hint="default"/>
        <w:b/>
        <w:i w:val="0"/>
        <w:sz w:val="24"/>
        <w:u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F6D51"/>
    <w:multiLevelType w:val="multilevel"/>
    <w:tmpl w:val="59126EE2"/>
    <w:numStyleLink w:val="ListaRAPA"/>
  </w:abstractNum>
  <w:abstractNum w:abstractNumId="11" w15:restartNumberingAfterBreak="0">
    <w:nsid w:val="2DBE0823"/>
    <w:multiLevelType w:val="hybridMultilevel"/>
    <w:tmpl w:val="A5985E04"/>
    <w:lvl w:ilvl="0" w:tplc="4952225C">
      <w:start w:val="1"/>
      <w:numFmt w:val="upperRoman"/>
      <w:lvlText w:val="%1."/>
      <w:lvlJc w:val="left"/>
      <w:pPr>
        <w:ind w:left="357" w:hanging="357"/>
      </w:pPr>
      <w:rPr>
        <w:rFonts w:ascii="Arial Narrow" w:hAnsi="Arial Narrow" w:hint="default"/>
        <w:b/>
        <w:i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74AF3"/>
    <w:multiLevelType w:val="multilevel"/>
    <w:tmpl w:val="59126EE2"/>
    <w:numStyleLink w:val="ListaRAPA"/>
  </w:abstractNum>
  <w:abstractNum w:abstractNumId="13" w15:restartNumberingAfterBreak="0">
    <w:nsid w:val="3CF65C82"/>
    <w:multiLevelType w:val="multilevel"/>
    <w:tmpl w:val="1C0091A4"/>
    <w:lvl w:ilvl="0">
      <w:start w:val="1"/>
      <w:numFmt w:val="upperRoman"/>
      <w:lvlText w:val="%1."/>
      <w:lvlJc w:val="right"/>
      <w:pPr>
        <w:ind w:left="0" w:firstLine="0"/>
      </w:pPr>
      <w:rPr>
        <w:rFonts w:ascii="Arial" w:hAnsi="Arial" w:hint="default"/>
        <w:b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lvlText w:val="%2."/>
      <w:lvlJc w:val="right"/>
      <w:pPr>
        <w:ind w:left="357" w:firstLine="0"/>
      </w:pPr>
      <w:rPr>
        <w:rFonts w:ascii="Arial" w:hAnsi="Arial" w:hint="default"/>
        <w:b/>
        <w:caps w:val="0"/>
        <w:strike w:val="0"/>
        <w:dstrike w:val="0"/>
        <w:vanish w:val="0"/>
        <w:sz w:val="22"/>
        <w:u w:val="none"/>
        <w:vertAlign w:val="baseline"/>
      </w:rPr>
    </w:lvl>
    <w:lvl w:ilvl="2">
      <w:start w:val="1"/>
      <w:numFmt w:val="decimal"/>
      <w:lvlRestart w:val="1"/>
      <w:lvlText w:val="%2.%3."/>
      <w:lvlJc w:val="right"/>
      <w:pPr>
        <w:ind w:left="714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3">
      <w:start w:val="1"/>
      <w:numFmt w:val="decimal"/>
      <w:lvlRestart w:val="1"/>
      <w:lvlText w:val="%2.%3.%4."/>
      <w:lvlJc w:val="right"/>
      <w:pPr>
        <w:ind w:left="1071" w:firstLine="0"/>
      </w:pPr>
      <w:rPr>
        <w:rFonts w:hint="default"/>
      </w:rPr>
    </w:lvl>
    <w:lvl w:ilvl="4">
      <w:start w:val="1"/>
      <w:numFmt w:val="lowerLetter"/>
      <w:lvlRestart w:val="1"/>
      <w:lvlText w:val="%5."/>
      <w:lvlJc w:val="right"/>
      <w:pPr>
        <w:ind w:left="142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righ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righ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56" w:firstLine="0"/>
      </w:pPr>
      <w:rPr>
        <w:rFonts w:hint="default"/>
      </w:rPr>
    </w:lvl>
  </w:abstractNum>
  <w:abstractNum w:abstractNumId="14" w15:restartNumberingAfterBreak="0">
    <w:nsid w:val="435602CF"/>
    <w:multiLevelType w:val="multilevel"/>
    <w:tmpl w:val="59126EE2"/>
    <w:numStyleLink w:val="ListaRAPA"/>
  </w:abstractNum>
  <w:abstractNum w:abstractNumId="15" w15:restartNumberingAfterBreak="0">
    <w:nsid w:val="462A741B"/>
    <w:multiLevelType w:val="multilevel"/>
    <w:tmpl w:val="09BA97BA"/>
    <w:lvl w:ilvl="0">
      <w:start w:val="1"/>
      <w:numFmt w:val="upperRoman"/>
      <w:lvlText w:val="%1."/>
      <w:lvlJc w:val="right"/>
      <w:pPr>
        <w:ind w:left="0" w:firstLine="0"/>
      </w:pPr>
      <w:rPr>
        <w:rFonts w:ascii="Arial" w:hAnsi="Arial" w:hint="default"/>
        <w:b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lvlText w:val="%2."/>
      <w:lvlJc w:val="right"/>
      <w:pPr>
        <w:ind w:left="357" w:firstLine="0"/>
      </w:pPr>
      <w:rPr>
        <w:rFonts w:ascii="Arial" w:hAnsi="Arial" w:hint="default"/>
        <w:b/>
        <w:caps w:val="0"/>
        <w:strike w:val="0"/>
        <w:dstrike w:val="0"/>
        <w:vanish w:val="0"/>
        <w:sz w:val="22"/>
        <w:u w:val="none"/>
        <w:vertAlign w:val="baseline"/>
      </w:rPr>
    </w:lvl>
    <w:lvl w:ilvl="2">
      <w:start w:val="1"/>
      <w:numFmt w:val="decimal"/>
      <w:lvlRestart w:val="1"/>
      <w:lvlText w:val="%2.%3."/>
      <w:lvlJc w:val="right"/>
      <w:pPr>
        <w:ind w:left="714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3">
      <w:start w:val="1"/>
      <w:numFmt w:val="lowerLetter"/>
      <w:lvlText w:val="%4."/>
      <w:lvlJc w:val="right"/>
      <w:pPr>
        <w:ind w:left="1431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4">
      <w:start w:val="1"/>
      <w:numFmt w:val="lowerLetter"/>
      <w:lvlRestart w:val="1"/>
      <w:lvlText w:val="%5."/>
      <w:lvlJc w:val="right"/>
      <w:pPr>
        <w:ind w:left="142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righ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righ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56" w:firstLine="0"/>
      </w:pPr>
      <w:rPr>
        <w:rFonts w:hint="default"/>
      </w:rPr>
    </w:lvl>
  </w:abstractNum>
  <w:abstractNum w:abstractNumId="16" w15:restartNumberingAfterBreak="0">
    <w:nsid w:val="47A669A7"/>
    <w:multiLevelType w:val="multilevel"/>
    <w:tmpl w:val="59126EE2"/>
    <w:numStyleLink w:val="ListaRAPA"/>
  </w:abstractNum>
  <w:abstractNum w:abstractNumId="17" w15:restartNumberingAfterBreak="0">
    <w:nsid w:val="4C0065BB"/>
    <w:multiLevelType w:val="multilevel"/>
    <w:tmpl w:val="C8A621C8"/>
    <w:lvl w:ilvl="0">
      <w:start w:val="1"/>
      <w:numFmt w:val="upperRoman"/>
      <w:pStyle w:val="Ttulo2"/>
      <w:lvlText w:val="%1."/>
      <w:lvlJc w:val="right"/>
      <w:pPr>
        <w:ind w:left="0" w:firstLine="0"/>
      </w:pPr>
      <w:rPr>
        <w:rFonts w:ascii="Arial Narrow" w:hAnsi="Arial Narrow" w:hint="default"/>
        <w:b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Ttulo3"/>
      <w:lvlText w:val="%2."/>
      <w:lvlJc w:val="right"/>
      <w:pPr>
        <w:ind w:left="357" w:firstLine="0"/>
      </w:pPr>
      <w:rPr>
        <w:rFonts w:ascii="Arial" w:hAnsi="Arial" w:hint="default"/>
        <w:b/>
        <w:caps w:val="0"/>
        <w:strike w:val="0"/>
        <w:dstrike w:val="0"/>
        <w:vanish w:val="0"/>
        <w:sz w:val="22"/>
        <w:u w:val="none"/>
        <w:vertAlign w:val="baseline"/>
      </w:rPr>
    </w:lvl>
    <w:lvl w:ilvl="2">
      <w:start w:val="1"/>
      <w:numFmt w:val="decimal"/>
      <w:pStyle w:val="ndice123"/>
      <w:lvlText w:val="%2.%3."/>
      <w:lvlJc w:val="right"/>
      <w:pPr>
        <w:ind w:left="71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3">
      <w:start w:val="1"/>
      <w:numFmt w:val="lowerLetter"/>
      <w:pStyle w:val="ndiceabc"/>
      <w:suff w:val="space"/>
      <w:lvlText w:val="%4)"/>
      <w:lvlJc w:val="right"/>
      <w:pPr>
        <w:ind w:left="1071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  <w:lvl w:ilvl="4">
      <w:start w:val="1"/>
      <w:numFmt w:val="lowerLetter"/>
      <w:pStyle w:val="ndiceabc0"/>
      <w:suff w:val="space"/>
      <w:lvlText w:val="%5."/>
      <w:lvlJc w:val="right"/>
      <w:pPr>
        <w:ind w:left="1428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5">
      <w:start w:val="1"/>
      <w:numFmt w:val="lowerRoman"/>
      <w:lvlText w:val="%6."/>
      <w:lvlJc w:val="righ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righ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righ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56" w:firstLine="0"/>
      </w:pPr>
      <w:rPr>
        <w:rFonts w:hint="default"/>
      </w:rPr>
    </w:lvl>
  </w:abstractNum>
  <w:abstractNum w:abstractNumId="18" w15:restartNumberingAfterBreak="0">
    <w:nsid w:val="4C563D60"/>
    <w:multiLevelType w:val="hybridMultilevel"/>
    <w:tmpl w:val="ED126706"/>
    <w:lvl w:ilvl="0" w:tplc="4952225C">
      <w:start w:val="1"/>
      <w:numFmt w:val="upperRoman"/>
      <w:lvlText w:val="%1."/>
      <w:lvlJc w:val="left"/>
      <w:pPr>
        <w:ind w:left="357" w:hanging="357"/>
      </w:pPr>
      <w:rPr>
        <w:rFonts w:ascii="Arial Narrow" w:hAnsi="Arial Narrow" w:hint="default"/>
        <w:b/>
        <w:i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15AD6"/>
    <w:multiLevelType w:val="hybridMultilevel"/>
    <w:tmpl w:val="8154D954"/>
    <w:lvl w:ilvl="0" w:tplc="E77AC51E">
      <w:start w:val="1"/>
      <w:numFmt w:val="upperRoman"/>
      <w:lvlText w:val="%1."/>
      <w:lvlJc w:val="left"/>
      <w:pPr>
        <w:ind w:left="720" w:hanging="360"/>
      </w:pPr>
      <w:rPr>
        <w:rFonts w:ascii="Arial Narrow" w:hAnsi="Arial Narrow" w:hint="default"/>
        <w:b/>
        <w:i w:val="0"/>
        <w:sz w:val="24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9249CF"/>
    <w:multiLevelType w:val="hybridMultilevel"/>
    <w:tmpl w:val="35322F6E"/>
    <w:lvl w:ilvl="0" w:tplc="4952225C">
      <w:start w:val="1"/>
      <w:numFmt w:val="upperRoman"/>
      <w:lvlText w:val="%1."/>
      <w:lvlJc w:val="left"/>
      <w:pPr>
        <w:ind w:left="720" w:hanging="360"/>
      </w:pPr>
      <w:rPr>
        <w:rFonts w:ascii="Arial Narrow" w:hAnsi="Arial Narrow" w:hint="default"/>
        <w:b/>
        <w:i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AC7963"/>
    <w:multiLevelType w:val="multilevel"/>
    <w:tmpl w:val="59126EE2"/>
    <w:numStyleLink w:val="ListaRAPA"/>
  </w:abstractNum>
  <w:abstractNum w:abstractNumId="22" w15:restartNumberingAfterBreak="0">
    <w:nsid w:val="6AE52D9A"/>
    <w:multiLevelType w:val="multilevel"/>
    <w:tmpl w:val="59126EE2"/>
    <w:numStyleLink w:val="ListaRAPA"/>
  </w:abstractNum>
  <w:abstractNum w:abstractNumId="23" w15:restartNumberingAfterBreak="0">
    <w:nsid w:val="6D4D705F"/>
    <w:multiLevelType w:val="multilevel"/>
    <w:tmpl w:val="59126EE2"/>
    <w:numStyleLink w:val="ListaRAPA"/>
  </w:abstractNum>
  <w:abstractNum w:abstractNumId="24" w15:restartNumberingAfterBreak="0">
    <w:nsid w:val="6F1C424D"/>
    <w:multiLevelType w:val="multilevel"/>
    <w:tmpl w:val="59126EE2"/>
    <w:numStyleLink w:val="ListaRAPA"/>
  </w:abstractNum>
  <w:abstractNum w:abstractNumId="25" w15:restartNumberingAfterBreak="0">
    <w:nsid w:val="70251531"/>
    <w:multiLevelType w:val="multilevel"/>
    <w:tmpl w:val="59126EE2"/>
    <w:numStyleLink w:val="ListaRAPA"/>
  </w:abstractNum>
  <w:abstractNum w:abstractNumId="26" w15:restartNumberingAfterBreak="0">
    <w:nsid w:val="75660850"/>
    <w:multiLevelType w:val="hybridMultilevel"/>
    <w:tmpl w:val="A484E3E2"/>
    <w:lvl w:ilvl="0" w:tplc="FFDC55F8">
      <w:start w:val="1"/>
      <w:numFmt w:val="bullet"/>
      <w:pStyle w:val="ndice-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7" w15:restartNumberingAfterBreak="0">
    <w:nsid w:val="7DE05EF8"/>
    <w:multiLevelType w:val="hybridMultilevel"/>
    <w:tmpl w:val="51083010"/>
    <w:lvl w:ilvl="0" w:tplc="4952225C">
      <w:start w:val="1"/>
      <w:numFmt w:val="upperRoman"/>
      <w:lvlText w:val="%1."/>
      <w:lvlJc w:val="left"/>
      <w:pPr>
        <w:ind w:left="357" w:hanging="357"/>
      </w:pPr>
      <w:rPr>
        <w:rFonts w:ascii="Arial Narrow" w:hAnsi="Arial Narrow" w:hint="default"/>
        <w:b/>
        <w:i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6"/>
  </w:num>
  <w:num w:numId="3">
    <w:abstractNumId w:val="3"/>
  </w:num>
  <w:num w:numId="4">
    <w:abstractNumId w:val="20"/>
  </w:num>
  <w:num w:numId="5">
    <w:abstractNumId w:val="27"/>
  </w:num>
  <w:num w:numId="6">
    <w:abstractNumId w:val="5"/>
  </w:num>
  <w:num w:numId="7">
    <w:abstractNumId w:val="11"/>
  </w:num>
  <w:num w:numId="8">
    <w:abstractNumId w:val="18"/>
  </w:num>
  <w:num w:numId="9">
    <w:abstractNumId w:val="9"/>
  </w:num>
  <w:num w:numId="10">
    <w:abstractNumId w:val="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24"/>
  </w:num>
  <w:num w:numId="14">
    <w:abstractNumId w:val="25"/>
  </w:num>
  <w:num w:numId="15">
    <w:abstractNumId w:val="14"/>
  </w:num>
  <w:num w:numId="16">
    <w:abstractNumId w:val="7"/>
  </w:num>
  <w:num w:numId="17">
    <w:abstractNumId w:val="12"/>
  </w:num>
  <w:num w:numId="18">
    <w:abstractNumId w:val="2"/>
  </w:num>
  <w:num w:numId="19">
    <w:abstractNumId w:val="10"/>
  </w:num>
  <w:num w:numId="20">
    <w:abstractNumId w:val="23"/>
  </w:num>
  <w:num w:numId="21">
    <w:abstractNumId w:val="13"/>
  </w:num>
  <w:num w:numId="22">
    <w:abstractNumId w:val="15"/>
  </w:num>
  <w:num w:numId="23">
    <w:abstractNumId w:val="22"/>
  </w:num>
  <w:num w:numId="24">
    <w:abstractNumId w:val="21"/>
    <w:lvlOverride w:ilvl="0">
      <w:lvl w:ilvl="0">
        <w:start w:val="1"/>
        <w:numFmt w:val="upperRoman"/>
        <w:lvlText w:val="%1."/>
        <w:lvlJc w:val="right"/>
        <w:pPr>
          <w:ind w:left="0" w:firstLine="0"/>
        </w:pPr>
        <w:rPr>
          <w:rFonts w:ascii="Arial" w:hAnsi="Arial" w:hint="default"/>
          <w:b/>
          <w:i w:val="0"/>
          <w:caps w:val="0"/>
          <w:small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1">
      <w:lvl w:ilvl="1">
        <w:start w:val="1"/>
        <w:numFmt w:val="decimal"/>
        <w:lvlText w:val="%2."/>
        <w:lvlJc w:val="right"/>
        <w:pPr>
          <w:ind w:left="357" w:firstLine="0"/>
        </w:pPr>
        <w:rPr>
          <w:rFonts w:ascii="Arial" w:hAnsi="Arial" w:hint="default"/>
          <w:b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</w:num>
  <w:num w:numId="25">
    <w:abstractNumId w:val="6"/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</w:num>
  <w:num w:numId="28">
    <w:abstractNumId w:val="26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26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</w:num>
  <w:num w:numId="41">
    <w:abstractNumId w:val="0"/>
  </w:num>
  <w:num w:numId="42">
    <w:abstractNumId w:val="17"/>
  </w:num>
  <w:num w:numId="43">
    <w:abstractNumId w:val="17"/>
    <w:lvlOverride w:ilvl="0">
      <w:lvl w:ilvl="0">
        <w:start w:val="1"/>
        <w:numFmt w:val="upperRoman"/>
        <w:pStyle w:val="Ttulo2"/>
        <w:lvlText w:val="%1."/>
        <w:lvlJc w:val="right"/>
        <w:pPr>
          <w:ind w:left="0" w:firstLine="0"/>
        </w:pPr>
        <w:rPr>
          <w:rFonts w:ascii="Arial" w:hAnsi="Arial" w:hint="default"/>
          <w:b/>
          <w:i w:val="0"/>
          <w:caps w:val="0"/>
          <w:small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1">
      <w:lvl w:ilvl="1">
        <w:start w:val="1"/>
        <w:numFmt w:val="decimal"/>
        <w:pStyle w:val="Ttulo3"/>
        <w:lvlText w:val="%2."/>
        <w:lvlJc w:val="right"/>
        <w:pPr>
          <w:ind w:left="357" w:firstLine="0"/>
        </w:pPr>
        <w:rPr>
          <w:rFonts w:ascii="Arial" w:hAnsi="Arial" w:hint="default"/>
          <w:b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  <w:lvlOverride w:ilvl="2">
      <w:lvl w:ilvl="2">
        <w:start w:val="1"/>
        <w:numFmt w:val="decimal"/>
        <w:pStyle w:val="ndice123"/>
        <w:lvlText w:val="%2.%3."/>
        <w:lvlJc w:val="right"/>
        <w:pPr>
          <w:ind w:left="714" w:firstLine="0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  <w:lvlOverride w:ilvl="3">
      <w:lvl w:ilvl="3">
        <w:start w:val="1"/>
        <w:numFmt w:val="lowerLetter"/>
        <w:pStyle w:val="ndiceabc"/>
        <w:suff w:val="space"/>
        <w:lvlText w:val="%4)"/>
        <w:lvlJc w:val="right"/>
        <w:pPr>
          <w:ind w:left="1071" w:firstLine="0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  <w:lvlOverride w:ilvl="4">
      <w:lvl w:ilvl="4">
        <w:start w:val="1"/>
        <w:numFmt w:val="lowerLetter"/>
        <w:pStyle w:val="ndiceabc0"/>
        <w:suff w:val="space"/>
        <w:lvlText w:val="%5."/>
        <w:lvlJc w:val="right"/>
        <w:pPr>
          <w:ind w:left="1428" w:firstLine="0"/>
        </w:pPr>
        <w:rPr>
          <w:rFonts w:ascii="Arial" w:hAnsi="Arial" w:hint="default"/>
          <w:b w:val="0"/>
          <w:i w:val="0"/>
          <w:caps w:val="0"/>
          <w:strike w:val="0"/>
          <w:dstrike w:val="0"/>
          <w:vanish w:val="0"/>
          <w:sz w:val="22"/>
          <w:vertAlign w:val="baseli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1785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right"/>
        <w:pPr>
          <w:ind w:left="2142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right"/>
        <w:pPr>
          <w:ind w:left="2499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2856" w:firstLine="0"/>
        </w:pPr>
        <w:rPr>
          <w:rFonts w:hint="default"/>
        </w:rPr>
      </w:lvl>
    </w:lvlOverride>
  </w:num>
  <w:num w:numId="44">
    <w:abstractNumId w:val="17"/>
  </w:num>
  <w:num w:numId="4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310382511"/>
  </wne:recipientData>
  <wne:recipientData>
    <wne:active wne:val="0"/>
    <wne:hash wne:val="-971926205"/>
  </wne:recipientData>
  <wne:recipientData>
    <wne:active wne:val="0"/>
    <wne:hash wne:val="-896962049"/>
  </wne:recipientData>
  <wne:recipientData>
    <wne:active wne:val="0"/>
    <wne:hash wne:val="517781765"/>
  </wne:recipientData>
  <wne:recipientData>
    <wne:active wne:val="1"/>
    <wne:hash wne:val="-1360438881"/>
  </wne:recipientData>
  <wne:recipientData>
    <wne:active wne:val="0"/>
  </wne:recipientData>
  <wne:recipientData>
    <wne:active wne:val="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D:\GD SePlan\Meu Drive\1.1.3.analise_de_projetos.parcelamento_do_solo\4.formulario_RAPS_parcelamento_do_sol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rocessos$` "/>
    <w:dataSource r:id="rId2"/>
    <w:viewMergedData/>
    <w:activeRecord w:val="5"/>
    <w:odso>
      <w:udl w:val="Provider=Microsoft.ACE.OLEDB.12.0;User ID=Admin;Data Source=D:\GD SePlan\Meu Drive\1.1.3.analise_de_projetos.parcelamento_do_solo\4.formulario_RAPS_parcelamento_do_sol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rocessos$"/>
      <w:src r:id="rId3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NDEREÇO"/>
        <w:mappedName w:val="Endereço 1"/>
        <w:column w:val="6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4"/>
    </w:odso>
  </w:mailMerge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90"/>
    <w:rsid w:val="0000319B"/>
    <w:rsid w:val="00007D9A"/>
    <w:rsid w:val="00010BD5"/>
    <w:rsid w:val="00020CFC"/>
    <w:rsid w:val="00025164"/>
    <w:rsid w:val="00025B8C"/>
    <w:rsid w:val="00031756"/>
    <w:rsid w:val="00034142"/>
    <w:rsid w:val="000428CA"/>
    <w:rsid w:val="00042FA3"/>
    <w:rsid w:val="00044060"/>
    <w:rsid w:val="000563F9"/>
    <w:rsid w:val="00056E97"/>
    <w:rsid w:val="00062839"/>
    <w:rsid w:val="00064064"/>
    <w:rsid w:val="0006579C"/>
    <w:rsid w:val="00066718"/>
    <w:rsid w:val="00066F7A"/>
    <w:rsid w:val="0006711C"/>
    <w:rsid w:val="0006760C"/>
    <w:rsid w:val="000718ED"/>
    <w:rsid w:val="0007365F"/>
    <w:rsid w:val="000745E2"/>
    <w:rsid w:val="00076AF6"/>
    <w:rsid w:val="000779FC"/>
    <w:rsid w:val="00086BE8"/>
    <w:rsid w:val="00086BF9"/>
    <w:rsid w:val="00094CFF"/>
    <w:rsid w:val="00096A11"/>
    <w:rsid w:val="000A2D67"/>
    <w:rsid w:val="000A5C5A"/>
    <w:rsid w:val="000B443C"/>
    <w:rsid w:val="000B6189"/>
    <w:rsid w:val="000D3CA4"/>
    <w:rsid w:val="000D7CAD"/>
    <w:rsid w:val="000E3ED5"/>
    <w:rsid w:val="00100DB8"/>
    <w:rsid w:val="001030B8"/>
    <w:rsid w:val="00106C71"/>
    <w:rsid w:val="00112CBE"/>
    <w:rsid w:val="00116763"/>
    <w:rsid w:val="001231CD"/>
    <w:rsid w:val="00130B07"/>
    <w:rsid w:val="00131371"/>
    <w:rsid w:val="00131E30"/>
    <w:rsid w:val="001332A4"/>
    <w:rsid w:val="00145B6F"/>
    <w:rsid w:val="00146898"/>
    <w:rsid w:val="00154AE4"/>
    <w:rsid w:val="00154F8F"/>
    <w:rsid w:val="0016356C"/>
    <w:rsid w:val="00164836"/>
    <w:rsid w:val="00164C32"/>
    <w:rsid w:val="001663AC"/>
    <w:rsid w:val="001679DE"/>
    <w:rsid w:val="001708C9"/>
    <w:rsid w:val="001709C2"/>
    <w:rsid w:val="00172425"/>
    <w:rsid w:val="00172CD9"/>
    <w:rsid w:val="00175B6F"/>
    <w:rsid w:val="00182C11"/>
    <w:rsid w:val="001839B2"/>
    <w:rsid w:val="0018636C"/>
    <w:rsid w:val="001A1C92"/>
    <w:rsid w:val="001A314B"/>
    <w:rsid w:val="001B229E"/>
    <w:rsid w:val="001B340B"/>
    <w:rsid w:val="001C199C"/>
    <w:rsid w:val="001C1B91"/>
    <w:rsid w:val="001C6912"/>
    <w:rsid w:val="001E67FA"/>
    <w:rsid w:val="001F4B07"/>
    <w:rsid w:val="001F5E45"/>
    <w:rsid w:val="001F6A17"/>
    <w:rsid w:val="001F6D84"/>
    <w:rsid w:val="002074AC"/>
    <w:rsid w:val="00211B3F"/>
    <w:rsid w:val="00211E7C"/>
    <w:rsid w:val="002141B5"/>
    <w:rsid w:val="00217B2B"/>
    <w:rsid w:val="002247C4"/>
    <w:rsid w:val="002248B0"/>
    <w:rsid w:val="00225F73"/>
    <w:rsid w:val="002376D7"/>
    <w:rsid w:val="00243EDE"/>
    <w:rsid w:val="00243FB5"/>
    <w:rsid w:val="00251D84"/>
    <w:rsid w:val="0025660B"/>
    <w:rsid w:val="00261D42"/>
    <w:rsid w:val="00266018"/>
    <w:rsid w:val="002675A5"/>
    <w:rsid w:val="00274E31"/>
    <w:rsid w:val="00276B97"/>
    <w:rsid w:val="002830FA"/>
    <w:rsid w:val="00290E27"/>
    <w:rsid w:val="002930CF"/>
    <w:rsid w:val="0029633D"/>
    <w:rsid w:val="002976B9"/>
    <w:rsid w:val="00297D6F"/>
    <w:rsid w:val="002A17AD"/>
    <w:rsid w:val="002A20F2"/>
    <w:rsid w:val="002A487D"/>
    <w:rsid w:val="002A5CB3"/>
    <w:rsid w:val="002A765F"/>
    <w:rsid w:val="002B0DFB"/>
    <w:rsid w:val="002C4FC7"/>
    <w:rsid w:val="002C53C3"/>
    <w:rsid w:val="002C7D4B"/>
    <w:rsid w:val="002D03BF"/>
    <w:rsid w:val="002D24D5"/>
    <w:rsid w:val="002D3AC6"/>
    <w:rsid w:val="002D6754"/>
    <w:rsid w:val="002E1A0B"/>
    <w:rsid w:val="002F573C"/>
    <w:rsid w:val="002F67B8"/>
    <w:rsid w:val="002F6983"/>
    <w:rsid w:val="003011B4"/>
    <w:rsid w:val="00304600"/>
    <w:rsid w:val="0031787D"/>
    <w:rsid w:val="00317BF7"/>
    <w:rsid w:val="00322161"/>
    <w:rsid w:val="00322B28"/>
    <w:rsid w:val="00323063"/>
    <w:rsid w:val="003235E9"/>
    <w:rsid w:val="0032476D"/>
    <w:rsid w:val="003352A0"/>
    <w:rsid w:val="00336266"/>
    <w:rsid w:val="00362A68"/>
    <w:rsid w:val="0036618F"/>
    <w:rsid w:val="00374232"/>
    <w:rsid w:val="00375F2C"/>
    <w:rsid w:val="003761AA"/>
    <w:rsid w:val="00377084"/>
    <w:rsid w:val="00382CD5"/>
    <w:rsid w:val="00391152"/>
    <w:rsid w:val="0039155E"/>
    <w:rsid w:val="003931E7"/>
    <w:rsid w:val="003A0EBB"/>
    <w:rsid w:val="003A53C7"/>
    <w:rsid w:val="003A7DFD"/>
    <w:rsid w:val="003B2FEB"/>
    <w:rsid w:val="003B4F62"/>
    <w:rsid w:val="003B71BA"/>
    <w:rsid w:val="003C2801"/>
    <w:rsid w:val="003C3D04"/>
    <w:rsid w:val="003D285A"/>
    <w:rsid w:val="003D6AB2"/>
    <w:rsid w:val="003E02EB"/>
    <w:rsid w:val="003E73BE"/>
    <w:rsid w:val="004042C5"/>
    <w:rsid w:val="004051F4"/>
    <w:rsid w:val="0041295A"/>
    <w:rsid w:val="00412D3C"/>
    <w:rsid w:val="004205E8"/>
    <w:rsid w:val="00420765"/>
    <w:rsid w:val="00427E7F"/>
    <w:rsid w:val="00433297"/>
    <w:rsid w:val="00436F41"/>
    <w:rsid w:val="00437E4D"/>
    <w:rsid w:val="00440086"/>
    <w:rsid w:val="004430E9"/>
    <w:rsid w:val="00445AD6"/>
    <w:rsid w:val="0045799C"/>
    <w:rsid w:val="004633E7"/>
    <w:rsid w:val="00467A9E"/>
    <w:rsid w:val="004706F0"/>
    <w:rsid w:val="004817D3"/>
    <w:rsid w:val="00484BCB"/>
    <w:rsid w:val="00493772"/>
    <w:rsid w:val="00495636"/>
    <w:rsid w:val="00495FA4"/>
    <w:rsid w:val="004A42E9"/>
    <w:rsid w:val="004A6C26"/>
    <w:rsid w:val="004B166F"/>
    <w:rsid w:val="004C0518"/>
    <w:rsid w:val="004D24A3"/>
    <w:rsid w:val="004D3185"/>
    <w:rsid w:val="004D36E4"/>
    <w:rsid w:val="004E5159"/>
    <w:rsid w:val="004E657A"/>
    <w:rsid w:val="004F0B3D"/>
    <w:rsid w:val="004F233B"/>
    <w:rsid w:val="004F33DF"/>
    <w:rsid w:val="005030B6"/>
    <w:rsid w:val="00506C68"/>
    <w:rsid w:val="005172C8"/>
    <w:rsid w:val="005230D5"/>
    <w:rsid w:val="00527641"/>
    <w:rsid w:val="0053228F"/>
    <w:rsid w:val="0054313B"/>
    <w:rsid w:val="00550CFB"/>
    <w:rsid w:val="0055361B"/>
    <w:rsid w:val="0055593A"/>
    <w:rsid w:val="00566F15"/>
    <w:rsid w:val="00570190"/>
    <w:rsid w:val="00570C59"/>
    <w:rsid w:val="005766BF"/>
    <w:rsid w:val="00577EBD"/>
    <w:rsid w:val="00581A85"/>
    <w:rsid w:val="0058348E"/>
    <w:rsid w:val="00584B31"/>
    <w:rsid w:val="005857B4"/>
    <w:rsid w:val="00586B03"/>
    <w:rsid w:val="005962FA"/>
    <w:rsid w:val="005A370F"/>
    <w:rsid w:val="005A5489"/>
    <w:rsid w:val="005A7366"/>
    <w:rsid w:val="005B1ABA"/>
    <w:rsid w:val="005B4C93"/>
    <w:rsid w:val="005C2EEB"/>
    <w:rsid w:val="005D0045"/>
    <w:rsid w:val="005D4484"/>
    <w:rsid w:val="005D48F2"/>
    <w:rsid w:val="005D4FD2"/>
    <w:rsid w:val="005E12ED"/>
    <w:rsid w:val="005E7C03"/>
    <w:rsid w:val="005F35C3"/>
    <w:rsid w:val="005F3788"/>
    <w:rsid w:val="00605E7F"/>
    <w:rsid w:val="006128F9"/>
    <w:rsid w:val="00624390"/>
    <w:rsid w:val="0063556F"/>
    <w:rsid w:val="00641E0A"/>
    <w:rsid w:val="00641E95"/>
    <w:rsid w:val="006438BE"/>
    <w:rsid w:val="00656AB1"/>
    <w:rsid w:val="00657ED4"/>
    <w:rsid w:val="0066627D"/>
    <w:rsid w:val="006728DF"/>
    <w:rsid w:val="00674F89"/>
    <w:rsid w:val="006844C8"/>
    <w:rsid w:val="00686730"/>
    <w:rsid w:val="00690C91"/>
    <w:rsid w:val="006A235F"/>
    <w:rsid w:val="006A4E85"/>
    <w:rsid w:val="006B52A4"/>
    <w:rsid w:val="006B7B52"/>
    <w:rsid w:val="006C09BD"/>
    <w:rsid w:val="006D037A"/>
    <w:rsid w:val="006D1931"/>
    <w:rsid w:val="006D22CC"/>
    <w:rsid w:val="006D5294"/>
    <w:rsid w:val="006D5AED"/>
    <w:rsid w:val="006D6A31"/>
    <w:rsid w:val="006E30FF"/>
    <w:rsid w:val="006F21D7"/>
    <w:rsid w:val="006F3369"/>
    <w:rsid w:val="006F578A"/>
    <w:rsid w:val="00704354"/>
    <w:rsid w:val="007053A2"/>
    <w:rsid w:val="00707D95"/>
    <w:rsid w:val="00715101"/>
    <w:rsid w:val="00716AB7"/>
    <w:rsid w:val="0072075C"/>
    <w:rsid w:val="00721BEB"/>
    <w:rsid w:val="00742772"/>
    <w:rsid w:val="00745540"/>
    <w:rsid w:val="00746BA4"/>
    <w:rsid w:val="00757F75"/>
    <w:rsid w:val="007602FE"/>
    <w:rsid w:val="007625DA"/>
    <w:rsid w:val="00764975"/>
    <w:rsid w:val="00767279"/>
    <w:rsid w:val="0076746F"/>
    <w:rsid w:val="00767747"/>
    <w:rsid w:val="00770684"/>
    <w:rsid w:val="00773374"/>
    <w:rsid w:val="00773428"/>
    <w:rsid w:val="007814D0"/>
    <w:rsid w:val="00782F7C"/>
    <w:rsid w:val="007A7C8D"/>
    <w:rsid w:val="007B306C"/>
    <w:rsid w:val="007B363A"/>
    <w:rsid w:val="007B4087"/>
    <w:rsid w:val="007C0DF9"/>
    <w:rsid w:val="007D61D5"/>
    <w:rsid w:val="007D690B"/>
    <w:rsid w:val="007D699E"/>
    <w:rsid w:val="007E0DC4"/>
    <w:rsid w:val="007E173F"/>
    <w:rsid w:val="007F1786"/>
    <w:rsid w:val="007F45AE"/>
    <w:rsid w:val="00804466"/>
    <w:rsid w:val="008076F2"/>
    <w:rsid w:val="008102DF"/>
    <w:rsid w:val="00812333"/>
    <w:rsid w:val="008179FC"/>
    <w:rsid w:val="00820F3E"/>
    <w:rsid w:val="00827A65"/>
    <w:rsid w:val="0083035F"/>
    <w:rsid w:val="008303EF"/>
    <w:rsid w:val="0083487A"/>
    <w:rsid w:val="00860DF0"/>
    <w:rsid w:val="008660DE"/>
    <w:rsid w:val="00867BB6"/>
    <w:rsid w:val="00870984"/>
    <w:rsid w:val="00872276"/>
    <w:rsid w:val="00882E7D"/>
    <w:rsid w:val="00885D5D"/>
    <w:rsid w:val="0089382B"/>
    <w:rsid w:val="0089453C"/>
    <w:rsid w:val="00895794"/>
    <w:rsid w:val="008A258E"/>
    <w:rsid w:val="008A308F"/>
    <w:rsid w:val="008B0C22"/>
    <w:rsid w:val="008B184B"/>
    <w:rsid w:val="008B201E"/>
    <w:rsid w:val="008B2D2F"/>
    <w:rsid w:val="008B3BD3"/>
    <w:rsid w:val="008C20CA"/>
    <w:rsid w:val="008C5C94"/>
    <w:rsid w:val="008C5F0D"/>
    <w:rsid w:val="008C60A0"/>
    <w:rsid w:val="008D27D9"/>
    <w:rsid w:val="008D500C"/>
    <w:rsid w:val="008D648B"/>
    <w:rsid w:val="008F02D1"/>
    <w:rsid w:val="008F0DB8"/>
    <w:rsid w:val="008F52F5"/>
    <w:rsid w:val="00902622"/>
    <w:rsid w:val="0090780A"/>
    <w:rsid w:val="009119AC"/>
    <w:rsid w:val="0091215C"/>
    <w:rsid w:val="00913069"/>
    <w:rsid w:val="00917463"/>
    <w:rsid w:val="009213EE"/>
    <w:rsid w:val="00921D4B"/>
    <w:rsid w:val="00925442"/>
    <w:rsid w:val="0092548E"/>
    <w:rsid w:val="009255AC"/>
    <w:rsid w:val="00930771"/>
    <w:rsid w:val="00930CF9"/>
    <w:rsid w:val="009350FB"/>
    <w:rsid w:val="009404F1"/>
    <w:rsid w:val="009414A9"/>
    <w:rsid w:val="009462D7"/>
    <w:rsid w:val="00953B1B"/>
    <w:rsid w:val="00962717"/>
    <w:rsid w:val="009661A6"/>
    <w:rsid w:val="00966FB1"/>
    <w:rsid w:val="00972A78"/>
    <w:rsid w:val="00975099"/>
    <w:rsid w:val="009960A3"/>
    <w:rsid w:val="0099658E"/>
    <w:rsid w:val="009A4D69"/>
    <w:rsid w:val="009A4DE5"/>
    <w:rsid w:val="009A7EF2"/>
    <w:rsid w:val="009B1199"/>
    <w:rsid w:val="009B17C8"/>
    <w:rsid w:val="009B1ED7"/>
    <w:rsid w:val="009B2BC3"/>
    <w:rsid w:val="009B2F43"/>
    <w:rsid w:val="009B310F"/>
    <w:rsid w:val="009B32EF"/>
    <w:rsid w:val="009C38C4"/>
    <w:rsid w:val="009D5283"/>
    <w:rsid w:val="009D6FC3"/>
    <w:rsid w:val="009D778F"/>
    <w:rsid w:val="009E0C9C"/>
    <w:rsid w:val="009E2DCA"/>
    <w:rsid w:val="009E521F"/>
    <w:rsid w:val="009E78B0"/>
    <w:rsid w:val="009F0BAA"/>
    <w:rsid w:val="009F2EC8"/>
    <w:rsid w:val="00A14569"/>
    <w:rsid w:val="00A24144"/>
    <w:rsid w:val="00A2788B"/>
    <w:rsid w:val="00A33E76"/>
    <w:rsid w:val="00A3613A"/>
    <w:rsid w:val="00A36490"/>
    <w:rsid w:val="00A37B2A"/>
    <w:rsid w:val="00A37D97"/>
    <w:rsid w:val="00A45C13"/>
    <w:rsid w:val="00A5220A"/>
    <w:rsid w:val="00A56D8F"/>
    <w:rsid w:val="00A60428"/>
    <w:rsid w:val="00A634EC"/>
    <w:rsid w:val="00A63CB1"/>
    <w:rsid w:val="00A73DE1"/>
    <w:rsid w:val="00A868FE"/>
    <w:rsid w:val="00A94102"/>
    <w:rsid w:val="00A954B6"/>
    <w:rsid w:val="00A96FD6"/>
    <w:rsid w:val="00AC072B"/>
    <w:rsid w:val="00AC0960"/>
    <w:rsid w:val="00AD7E7B"/>
    <w:rsid w:val="00AE0999"/>
    <w:rsid w:val="00AE6899"/>
    <w:rsid w:val="00AF58DA"/>
    <w:rsid w:val="00AF71B8"/>
    <w:rsid w:val="00B012B2"/>
    <w:rsid w:val="00B12917"/>
    <w:rsid w:val="00B144A4"/>
    <w:rsid w:val="00B155E4"/>
    <w:rsid w:val="00B31E36"/>
    <w:rsid w:val="00B34E16"/>
    <w:rsid w:val="00B57D3C"/>
    <w:rsid w:val="00B7357A"/>
    <w:rsid w:val="00B75B4C"/>
    <w:rsid w:val="00B80D97"/>
    <w:rsid w:val="00B811AF"/>
    <w:rsid w:val="00B82582"/>
    <w:rsid w:val="00B85FCE"/>
    <w:rsid w:val="00B92049"/>
    <w:rsid w:val="00B93A4A"/>
    <w:rsid w:val="00BA0FC5"/>
    <w:rsid w:val="00BA1651"/>
    <w:rsid w:val="00BA1A34"/>
    <w:rsid w:val="00BB4EAB"/>
    <w:rsid w:val="00BB5F5B"/>
    <w:rsid w:val="00BB7CBB"/>
    <w:rsid w:val="00BC2D2A"/>
    <w:rsid w:val="00BC4D5D"/>
    <w:rsid w:val="00BD14D6"/>
    <w:rsid w:val="00BD3653"/>
    <w:rsid w:val="00BD37E8"/>
    <w:rsid w:val="00BD6C43"/>
    <w:rsid w:val="00BE04F1"/>
    <w:rsid w:val="00BE47EC"/>
    <w:rsid w:val="00BE48A3"/>
    <w:rsid w:val="00BE6D44"/>
    <w:rsid w:val="00BF00EE"/>
    <w:rsid w:val="00BF50F7"/>
    <w:rsid w:val="00BF7162"/>
    <w:rsid w:val="00BF7FE0"/>
    <w:rsid w:val="00C00EF1"/>
    <w:rsid w:val="00C017E7"/>
    <w:rsid w:val="00C1482C"/>
    <w:rsid w:val="00C247A6"/>
    <w:rsid w:val="00C50C02"/>
    <w:rsid w:val="00C5649D"/>
    <w:rsid w:val="00C60753"/>
    <w:rsid w:val="00C649C1"/>
    <w:rsid w:val="00C65D86"/>
    <w:rsid w:val="00C67F43"/>
    <w:rsid w:val="00C7227E"/>
    <w:rsid w:val="00C81A32"/>
    <w:rsid w:val="00C87A58"/>
    <w:rsid w:val="00C87AFF"/>
    <w:rsid w:val="00C95BB8"/>
    <w:rsid w:val="00CA723D"/>
    <w:rsid w:val="00CA744A"/>
    <w:rsid w:val="00CB1F01"/>
    <w:rsid w:val="00CB2C1C"/>
    <w:rsid w:val="00CB3E48"/>
    <w:rsid w:val="00CB3E99"/>
    <w:rsid w:val="00CB70AA"/>
    <w:rsid w:val="00CC1AC0"/>
    <w:rsid w:val="00CC257F"/>
    <w:rsid w:val="00CC5BB1"/>
    <w:rsid w:val="00CD07CC"/>
    <w:rsid w:val="00CD2513"/>
    <w:rsid w:val="00CD2577"/>
    <w:rsid w:val="00CD64AB"/>
    <w:rsid w:val="00CE4DA6"/>
    <w:rsid w:val="00CE7BE3"/>
    <w:rsid w:val="00CF0496"/>
    <w:rsid w:val="00CF2312"/>
    <w:rsid w:val="00D03303"/>
    <w:rsid w:val="00D03B1F"/>
    <w:rsid w:val="00D10862"/>
    <w:rsid w:val="00D1645A"/>
    <w:rsid w:val="00D31303"/>
    <w:rsid w:val="00D332AA"/>
    <w:rsid w:val="00D41820"/>
    <w:rsid w:val="00D4495D"/>
    <w:rsid w:val="00D45F73"/>
    <w:rsid w:val="00D54C90"/>
    <w:rsid w:val="00D569D9"/>
    <w:rsid w:val="00D63AFF"/>
    <w:rsid w:val="00D63EBB"/>
    <w:rsid w:val="00D712AB"/>
    <w:rsid w:val="00D76DB0"/>
    <w:rsid w:val="00D81911"/>
    <w:rsid w:val="00D82B10"/>
    <w:rsid w:val="00D83C98"/>
    <w:rsid w:val="00D8739E"/>
    <w:rsid w:val="00D94AA2"/>
    <w:rsid w:val="00D968B2"/>
    <w:rsid w:val="00DA0E76"/>
    <w:rsid w:val="00DA2855"/>
    <w:rsid w:val="00DA33A0"/>
    <w:rsid w:val="00DA72B1"/>
    <w:rsid w:val="00DB4D6D"/>
    <w:rsid w:val="00DB7C06"/>
    <w:rsid w:val="00DD00CE"/>
    <w:rsid w:val="00DD751D"/>
    <w:rsid w:val="00DF1B29"/>
    <w:rsid w:val="00DF5108"/>
    <w:rsid w:val="00DF7936"/>
    <w:rsid w:val="00E0060B"/>
    <w:rsid w:val="00E07B89"/>
    <w:rsid w:val="00E11154"/>
    <w:rsid w:val="00E124DA"/>
    <w:rsid w:val="00E129C2"/>
    <w:rsid w:val="00E140B1"/>
    <w:rsid w:val="00E20F30"/>
    <w:rsid w:val="00E25F19"/>
    <w:rsid w:val="00E43035"/>
    <w:rsid w:val="00E50AB7"/>
    <w:rsid w:val="00E54D6D"/>
    <w:rsid w:val="00E63487"/>
    <w:rsid w:val="00E73107"/>
    <w:rsid w:val="00E760CB"/>
    <w:rsid w:val="00E77A8E"/>
    <w:rsid w:val="00E825AE"/>
    <w:rsid w:val="00E83BF0"/>
    <w:rsid w:val="00E84995"/>
    <w:rsid w:val="00E857E8"/>
    <w:rsid w:val="00E85CE2"/>
    <w:rsid w:val="00E86D23"/>
    <w:rsid w:val="00E977E8"/>
    <w:rsid w:val="00EA6FC6"/>
    <w:rsid w:val="00EB59FC"/>
    <w:rsid w:val="00EB7ECB"/>
    <w:rsid w:val="00ED1A6C"/>
    <w:rsid w:val="00EE3469"/>
    <w:rsid w:val="00EF0999"/>
    <w:rsid w:val="00EF0F6B"/>
    <w:rsid w:val="00EF2D14"/>
    <w:rsid w:val="00EF3CDD"/>
    <w:rsid w:val="00F00E19"/>
    <w:rsid w:val="00F01D61"/>
    <w:rsid w:val="00F03401"/>
    <w:rsid w:val="00F03804"/>
    <w:rsid w:val="00F04710"/>
    <w:rsid w:val="00F0557E"/>
    <w:rsid w:val="00F07780"/>
    <w:rsid w:val="00F1048D"/>
    <w:rsid w:val="00F1608B"/>
    <w:rsid w:val="00F20BF3"/>
    <w:rsid w:val="00F211C1"/>
    <w:rsid w:val="00F30094"/>
    <w:rsid w:val="00F33925"/>
    <w:rsid w:val="00F3597E"/>
    <w:rsid w:val="00F47EC6"/>
    <w:rsid w:val="00F519C6"/>
    <w:rsid w:val="00F52826"/>
    <w:rsid w:val="00F56E23"/>
    <w:rsid w:val="00F65195"/>
    <w:rsid w:val="00F660D6"/>
    <w:rsid w:val="00F665F0"/>
    <w:rsid w:val="00F75088"/>
    <w:rsid w:val="00F759DB"/>
    <w:rsid w:val="00F775F5"/>
    <w:rsid w:val="00F87B05"/>
    <w:rsid w:val="00F91ABF"/>
    <w:rsid w:val="00FA2843"/>
    <w:rsid w:val="00FA35B6"/>
    <w:rsid w:val="00FA50E8"/>
    <w:rsid w:val="00FB25CB"/>
    <w:rsid w:val="00FB78CD"/>
    <w:rsid w:val="00FC1020"/>
    <w:rsid w:val="00FC5694"/>
    <w:rsid w:val="00FD046D"/>
    <w:rsid w:val="00FD110C"/>
    <w:rsid w:val="00FE0B9C"/>
    <w:rsid w:val="00FE2D53"/>
    <w:rsid w:val="00FE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9E55F"/>
  <w15:chartTrackingRefBased/>
  <w15:docId w15:val="{8B953852-1B33-41DC-A39C-1FDCA3BD0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EBB"/>
    <w:pPr>
      <w:spacing w:line="240" w:lineRule="auto"/>
      <w:mirrorIndents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B7357A"/>
    <w:pPr>
      <w:keepNext/>
      <w:keepLines/>
      <w:spacing w:after="240"/>
      <w:contextualSpacing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Corpodetexto"/>
    <w:link w:val="Ttulo2Char"/>
    <w:uiPriority w:val="9"/>
    <w:unhideWhenUsed/>
    <w:qFormat/>
    <w:rsid w:val="008C20CA"/>
    <w:pPr>
      <w:numPr>
        <w:numId w:val="44"/>
      </w:numPr>
      <w:spacing w:before="240" w:after="240"/>
      <w:outlineLvl w:val="1"/>
    </w:pPr>
    <w:rPr>
      <w:rFonts w:ascii="Arial Narrow" w:hAnsi="Arial Narrow"/>
      <w:b/>
      <w:sz w:val="24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rsid w:val="008C20CA"/>
    <w:pPr>
      <w:keepNext/>
      <w:keepLines/>
      <w:numPr>
        <w:ilvl w:val="1"/>
        <w:numId w:val="44"/>
      </w:numPr>
      <w:spacing w:after="120"/>
      <w:contextualSpacing/>
      <w:mirrorIndents w:val="0"/>
      <w:outlineLvl w:val="2"/>
    </w:pPr>
    <w:rPr>
      <w:rFonts w:ascii="Arial Narrow" w:eastAsiaTheme="majorEastAsia" w:hAnsi="Arial Narrow" w:cstheme="majorBidi"/>
      <w:b/>
      <w:sz w:val="24"/>
      <w:szCs w:val="24"/>
    </w:rPr>
  </w:style>
  <w:style w:type="paragraph" w:styleId="Ttulo4">
    <w:name w:val="heading 4"/>
    <w:basedOn w:val="Normal"/>
    <w:next w:val="Ttulo5"/>
    <w:link w:val="Ttulo4Char"/>
    <w:uiPriority w:val="9"/>
    <w:unhideWhenUsed/>
    <w:qFormat/>
    <w:rsid w:val="00B7357A"/>
    <w:pPr>
      <w:keepNext/>
      <w:keepLines/>
      <w:spacing w:after="120"/>
      <w:outlineLvl w:val="3"/>
    </w:pPr>
    <w:rPr>
      <w:rFonts w:eastAsiaTheme="majorEastAsia" w:cstheme="majorBidi"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rsid w:val="00550CFB"/>
    <w:pPr>
      <w:keepNext/>
      <w:keepLines/>
      <w:spacing w:before="40" w:after="0"/>
      <w:outlineLvl w:val="4"/>
    </w:pPr>
    <w:rPr>
      <w:rFonts w:ascii="Arial Narrow" w:eastAsiaTheme="majorEastAsia" w:hAnsi="Arial Narrow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rsid w:val="00550CF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81A32"/>
    <w:pPr>
      <w:tabs>
        <w:tab w:val="center" w:pos="4252"/>
        <w:tab w:val="right" w:pos="8504"/>
      </w:tabs>
      <w:spacing w:after="0"/>
      <w:contextualSpacing/>
      <w:jc w:val="center"/>
    </w:pPr>
    <w:rPr>
      <w:b/>
      <w:sz w:val="20"/>
    </w:rPr>
  </w:style>
  <w:style w:type="character" w:customStyle="1" w:styleId="CabealhoChar">
    <w:name w:val="Cabeçalho Char"/>
    <w:basedOn w:val="Fontepargpadro"/>
    <w:link w:val="Cabealho"/>
    <w:uiPriority w:val="99"/>
    <w:rsid w:val="00C81A32"/>
    <w:rPr>
      <w:rFonts w:ascii="Arial" w:hAnsi="Arial"/>
      <w:b/>
      <w:sz w:val="20"/>
    </w:rPr>
  </w:style>
  <w:style w:type="paragraph" w:styleId="Rodap">
    <w:name w:val="footer"/>
    <w:basedOn w:val="Normal"/>
    <w:link w:val="RodapChar"/>
    <w:uiPriority w:val="99"/>
    <w:unhideWhenUsed/>
    <w:qFormat/>
    <w:rsid w:val="00506C68"/>
    <w:pPr>
      <w:tabs>
        <w:tab w:val="center" w:pos="4252"/>
        <w:tab w:val="right" w:pos="8504"/>
      </w:tabs>
      <w:spacing w:after="0"/>
      <w:jc w:val="right"/>
    </w:pPr>
    <w:rPr>
      <w:sz w:val="20"/>
    </w:rPr>
  </w:style>
  <w:style w:type="character" w:customStyle="1" w:styleId="RodapChar">
    <w:name w:val="Rodapé Char"/>
    <w:basedOn w:val="Fontepargpadro"/>
    <w:link w:val="Rodap"/>
    <w:uiPriority w:val="99"/>
    <w:rsid w:val="00506C68"/>
    <w:rPr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B7357A"/>
    <w:rPr>
      <w:rFonts w:eastAsiaTheme="majorEastAsia" w:cstheme="majorBidi"/>
      <w:b/>
      <w:sz w:val="28"/>
      <w:szCs w:val="32"/>
    </w:rPr>
  </w:style>
  <w:style w:type="paragraph" w:styleId="Ttulo">
    <w:name w:val="Title"/>
    <w:basedOn w:val="Normal"/>
    <w:next w:val="Ttulo1"/>
    <w:link w:val="TtuloChar"/>
    <w:uiPriority w:val="10"/>
    <w:qFormat/>
    <w:rsid w:val="00B7357A"/>
    <w:pPr>
      <w:spacing w:after="120"/>
      <w:contextualSpacing/>
      <w:jc w:val="center"/>
    </w:pPr>
    <w:rPr>
      <w:b/>
      <w:sz w:val="32"/>
    </w:rPr>
  </w:style>
  <w:style w:type="character" w:customStyle="1" w:styleId="TtuloChar">
    <w:name w:val="Título Char"/>
    <w:basedOn w:val="Fontepargpadro"/>
    <w:link w:val="Ttulo"/>
    <w:uiPriority w:val="10"/>
    <w:rsid w:val="00B7357A"/>
    <w:rPr>
      <w:b/>
      <w:sz w:val="32"/>
    </w:rPr>
  </w:style>
  <w:style w:type="character" w:customStyle="1" w:styleId="Ttulo2Char">
    <w:name w:val="Título 2 Char"/>
    <w:basedOn w:val="Fontepargpadro"/>
    <w:link w:val="Ttulo2"/>
    <w:uiPriority w:val="9"/>
    <w:rsid w:val="001F5E45"/>
    <w:rPr>
      <w:rFonts w:ascii="Arial Narrow" w:hAnsi="Arial Narrow"/>
      <w:b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B7357A"/>
    <w:rPr>
      <w:rFonts w:ascii="Arial Narrow" w:eastAsiaTheme="majorEastAsia" w:hAnsi="Arial Narrow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B7357A"/>
    <w:rPr>
      <w:rFonts w:eastAsiaTheme="majorEastAsia" w:cstheme="majorBidi"/>
      <w:iCs/>
    </w:rPr>
  </w:style>
  <w:style w:type="character" w:customStyle="1" w:styleId="Ttulo5Char">
    <w:name w:val="Título 5 Char"/>
    <w:basedOn w:val="Fontepargpadro"/>
    <w:link w:val="Ttulo5"/>
    <w:uiPriority w:val="9"/>
    <w:rsid w:val="008D27D9"/>
    <w:rPr>
      <w:rFonts w:ascii="Arial Narrow" w:eastAsiaTheme="majorEastAsia" w:hAnsi="Arial Narrow" w:cstheme="majorBidi"/>
    </w:rPr>
  </w:style>
  <w:style w:type="paragraph" w:styleId="Corpodetexto">
    <w:name w:val="Body Text"/>
    <w:basedOn w:val="Normal"/>
    <w:link w:val="CorpodetextoChar"/>
    <w:uiPriority w:val="99"/>
    <w:qFormat/>
    <w:rsid w:val="009B1199"/>
    <w:pPr>
      <w:spacing w:after="120"/>
      <w:ind w:firstLine="709"/>
      <w:contextualSpacing/>
      <w:mirrorIndents w:val="0"/>
    </w:pPr>
  </w:style>
  <w:style w:type="character" w:customStyle="1" w:styleId="CorpodetextoChar">
    <w:name w:val="Corpo de texto Char"/>
    <w:basedOn w:val="Fontepargpadro"/>
    <w:link w:val="Corpodetexto"/>
    <w:uiPriority w:val="99"/>
    <w:rsid w:val="009B1199"/>
  </w:style>
  <w:style w:type="paragraph" w:customStyle="1" w:styleId="ndiceabc">
    <w:name w:val="Índice a)b)c)"/>
    <w:link w:val="ndiceabcChar"/>
    <w:qFormat/>
    <w:rsid w:val="008C20CA"/>
    <w:pPr>
      <w:numPr>
        <w:ilvl w:val="3"/>
        <w:numId w:val="35"/>
      </w:numPr>
      <w:spacing w:before="120" w:after="120" w:line="240" w:lineRule="auto"/>
      <w:ind w:left="1072"/>
      <w:contextualSpacing/>
      <w:jc w:val="both"/>
    </w:pPr>
    <w:rPr>
      <w:rFonts w:eastAsia="Calibri" w:cs="Arial"/>
      <w:bCs/>
      <w:kern w:val="0"/>
      <w:szCs w:val="20"/>
      <w14:ligatures w14:val="none"/>
    </w:rPr>
  </w:style>
  <w:style w:type="paragraph" w:customStyle="1" w:styleId="ndice-">
    <w:name w:val="Índice -"/>
    <w:qFormat/>
    <w:rsid w:val="00B7357A"/>
    <w:pPr>
      <w:keepLines/>
      <w:numPr>
        <w:numId w:val="33"/>
      </w:numPr>
      <w:spacing w:before="120" w:after="0" w:line="240" w:lineRule="auto"/>
      <w:contextualSpacing/>
      <w:jc w:val="both"/>
    </w:pPr>
    <w:rPr>
      <w:rFonts w:eastAsia="Calibri" w:cs="Arial"/>
      <w:kern w:val="0"/>
      <w:sz w:val="20"/>
      <w:szCs w:val="24"/>
      <w:lang w:eastAsia="pt-BR"/>
      <w14:ligatures w14:val="none"/>
    </w:rPr>
  </w:style>
  <w:style w:type="paragraph" w:customStyle="1" w:styleId="ndiceabc0">
    <w:name w:val="Índice a.b.c."/>
    <w:basedOn w:val="ndiceabc"/>
    <w:link w:val="ndiceabcChar0"/>
    <w:qFormat/>
    <w:rsid w:val="008C20CA"/>
    <w:pPr>
      <w:numPr>
        <w:ilvl w:val="4"/>
        <w:numId w:val="44"/>
      </w:numPr>
    </w:pPr>
  </w:style>
  <w:style w:type="character" w:customStyle="1" w:styleId="ndiceabcChar">
    <w:name w:val="Índice a)b)c) Char"/>
    <w:basedOn w:val="Fontepargpadro"/>
    <w:link w:val="ndiceabc"/>
    <w:rsid w:val="008C20CA"/>
    <w:rPr>
      <w:rFonts w:eastAsia="Calibri" w:cs="Arial"/>
      <w:bCs/>
      <w:kern w:val="0"/>
      <w:szCs w:val="20"/>
      <w14:ligatures w14:val="none"/>
    </w:rPr>
  </w:style>
  <w:style w:type="character" w:customStyle="1" w:styleId="ndiceabcChar0">
    <w:name w:val="Índice a.b.c. Char"/>
    <w:basedOn w:val="ndiceabcChar"/>
    <w:link w:val="ndiceabc0"/>
    <w:rsid w:val="00B7357A"/>
    <w:rPr>
      <w:rFonts w:eastAsia="Calibri" w:cs="Arial"/>
      <w:bCs/>
      <w:kern w:val="0"/>
      <w:sz w:val="20"/>
      <w:szCs w:val="20"/>
      <w14:ligatures w14:val="none"/>
    </w:rPr>
  </w:style>
  <w:style w:type="numbering" w:customStyle="1" w:styleId="RAPA">
    <w:name w:val="RAPA"/>
    <w:uiPriority w:val="99"/>
    <w:rsid w:val="00E825AE"/>
    <w:pPr>
      <w:numPr>
        <w:numId w:val="3"/>
      </w:numPr>
    </w:pPr>
  </w:style>
  <w:style w:type="paragraph" w:customStyle="1" w:styleId="ndice123">
    <w:name w:val="Índice 1.2.3."/>
    <w:basedOn w:val="Normal"/>
    <w:qFormat/>
    <w:rsid w:val="008C20CA"/>
    <w:pPr>
      <w:numPr>
        <w:ilvl w:val="2"/>
        <w:numId w:val="44"/>
      </w:numPr>
      <w:spacing w:after="120"/>
      <w:ind w:left="714"/>
      <w:mirrorIndents w:val="0"/>
    </w:pPr>
  </w:style>
  <w:style w:type="numbering" w:customStyle="1" w:styleId="ListaRAPA">
    <w:name w:val="Lista RAPA"/>
    <w:uiPriority w:val="99"/>
    <w:rsid w:val="003B71BA"/>
    <w:pPr>
      <w:numPr>
        <w:numId w:val="10"/>
      </w:numPr>
    </w:pPr>
  </w:style>
  <w:style w:type="character" w:customStyle="1" w:styleId="Ttulo6Char">
    <w:name w:val="Título 6 Char"/>
    <w:basedOn w:val="Fontepargpadro"/>
    <w:link w:val="Ttulo6"/>
    <w:uiPriority w:val="9"/>
    <w:semiHidden/>
    <w:rsid w:val="00A37D97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ssinatura">
    <w:name w:val="Signature"/>
    <w:link w:val="AssinaturaChar"/>
    <w:uiPriority w:val="99"/>
    <w:qFormat/>
    <w:rsid w:val="00B7357A"/>
    <w:pPr>
      <w:spacing w:before="840" w:after="0" w:line="240" w:lineRule="auto"/>
      <w:contextualSpacing/>
      <w:jc w:val="center"/>
    </w:pPr>
    <w:rPr>
      <w:kern w:val="0"/>
      <w:sz w:val="20"/>
      <w:szCs w:val="20"/>
      <w14:ligatures w14:val="none"/>
    </w:rPr>
  </w:style>
  <w:style w:type="character" w:customStyle="1" w:styleId="AssinaturaChar">
    <w:name w:val="Assinatura Char"/>
    <w:basedOn w:val="Fontepargpadro"/>
    <w:link w:val="Assinatura"/>
    <w:uiPriority w:val="99"/>
    <w:rsid w:val="00B7357A"/>
    <w:rPr>
      <w:kern w:val="0"/>
      <w:sz w:val="20"/>
      <w:szCs w:val="20"/>
      <w14:ligatures w14:val="none"/>
    </w:rPr>
  </w:style>
  <w:style w:type="paragraph" w:customStyle="1" w:styleId="nfase2">
    <w:name w:val="Ênfase 2"/>
    <w:next w:val="Normal"/>
    <w:link w:val="nfase2Char"/>
    <w:rsid w:val="00BF7162"/>
    <w:pPr>
      <w:keepNext/>
      <w:spacing w:before="360" w:after="360" w:line="240" w:lineRule="auto"/>
      <w:contextualSpacing/>
      <w:jc w:val="center"/>
    </w:pPr>
    <w:rPr>
      <w:rFonts w:eastAsia="Calibri" w:cs="Arial"/>
      <w:b/>
      <w:bCs/>
      <w:kern w:val="0"/>
      <w:sz w:val="20"/>
      <w:szCs w:val="24"/>
      <w:lang w:eastAsia="pt-BR"/>
      <w14:ligatures w14:val="none"/>
    </w:rPr>
  </w:style>
  <w:style w:type="character" w:customStyle="1" w:styleId="nfase2Char">
    <w:name w:val="Ênfase 2 Char"/>
    <w:basedOn w:val="Fontepargpadro"/>
    <w:link w:val="nfase2"/>
    <w:rsid w:val="00BF7162"/>
    <w:rPr>
      <w:rFonts w:eastAsia="Calibri" w:cs="Arial"/>
      <w:b/>
      <w:bCs/>
      <w:kern w:val="0"/>
      <w:sz w:val="20"/>
      <w:szCs w:val="24"/>
      <w:lang w:eastAsia="pt-BR"/>
      <w14:ligatures w14:val="none"/>
    </w:rPr>
  </w:style>
  <w:style w:type="character" w:styleId="nfase">
    <w:name w:val="Emphasis"/>
    <w:uiPriority w:val="20"/>
    <w:qFormat/>
    <w:rsid w:val="00B7357A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73107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7310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73107"/>
    <w:rPr>
      <w:rFonts w:ascii="Arial" w:hAnsi="Arial"/>
      <w:b w:val="0"/>
      <w:i w:val="0"/>
      <w:caps w:val="0"/>
      <w:smallCaps w:val="0"/>
      <w:strike w:val="0"/>
      <w:dstrike w:val="0"/>
      <w:vanish w:val="0"/>
      <w:sz w:val="18"/>
      <w:u w:val="none"/>
      <w:vertAlign w:val="superscript"/>
    </w:rPr>
  </w:style>
  <w:style w:type="character" w:styleId="TextodoEspaoReservado">
    <w:name w:val="Placeholder Text"/>
    <w:basedOn w:val="Fontepargpadro"/>
    <w:uiPriority w:val="99"/>
    <w:semiHidden/>
    <w:rsid w:val="00566F15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F660D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660D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660D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60D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660D6"/>
    <w:rPr>
      <w:b/>
      <w:bCs/>
      <w:sz w:val="20"/>
      <w:szCs w:val="20"/>
    </w:rPr>
  </w:style>
  <w:style w:type="table" w:styleId="TabeladeGradeClara">
    <w:name w:val="Grid Table Light"/>
    <w:basedOn w:val="Tabelanormal"/>
    <w:uiPriority w:val="40"/>
    <w:rsid w:val="00DF1B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ela-Ttulo">
    <w:name w:val="Tabela - Título"/>
    <w:basedOn w:val="Corpodetexto"/>
    <w:next w:val="Tabela-Corpo"/>
    <w:qFormat/>
    <w:rsid w:val="00175B6F"/>
    <w:pPr>
      <w:spacing w:before="120"/>
      <w:ind w:firstLine="0"/>
      <w:contextualSpacing w:val="0"/>
      <w:jc w:val="center"/>
    </w:pPr>
    <w:rPr>
      <w:rFonts w:eastAsiaTheme="majorEastAsia" w:cs="Arial"/>
      <w:b/>
      <w:iCs/>
      <w:szCs w:val="24"/>
    </w:rPr>
  </w:style>
  <w:style w:type="paragraph" w:customStyle="1" w:styleId="Tabela-Corpo">
    <w:name w:val="Tabela - Corpo"/>
    <w:basedOn w:val="Tabela-Ttulo"/>
    <w:qFormat/>
    <w:rsid w:val="006C09BD"/>
    <w:pPr>
      <w:spacing w:before="0" w:after="0"/>
    </w:pPr>
    <w:rPr>
      <w:b w:val="0"/>
      <w:bCs/>
      <w:sz w:val="20"/>
    </w:rPr>
  </w:style>
  <w:style w:type="paragraph" w:styleId="NormalWeb">
    <w:name w:val="Normal (Web)"/>
    <w:basedOn w:val="Normal"/>
    <w:uiPriority w:val="99"/>
    <w:semiHidden/>
    <w:unhideWhenUsed/>
    <w:rsid w:val="00782F7C"/>
    <w:pPr>
      <w:spacing w:before="100" w:beforeAutospacing="1" w:after="100" w:afterAutospacing="1"/>
      <w:mirrorIndents w:val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8C20CA"/>
    <w:pPr>
      <w:spacing w:before="200"/>
      <w:ind w:left="3402"/>
      <w:contextualSpacing/>
      <w:mirrorIndents w:val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8C20CA"/>
    <w:rPr>
      <w:iCs/>
      <w:sz w:val="20"/>
    </w:rPr>
  </w:style>
  <w:style w:type="table" w:styleId="TabelaSimples5">
    <w:name w:val="Plain Table 5"/>
    <w:basedOn w:val="Tabelanormal"/>
    <w:uiPriority w:val="45"/>
    <w:rsid w:val="000A5C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6A235F"/>
    <w:pPr>
      <w:spacing w:before="120" w:after="120" w:line="240" w:lineRule="auto"/>
      <w:ind w:left="714"/>
      <w:contextualSpacing/>
      <w:jc w:val="both"/>
    </w:pPr>
  </w:style>
  <w:style w:type="table" w:styleId="Tabelacomgrade">
    <w:name w:val="Table Grid"/>
    <w:basedOn w:val="Tabelanormal"/>
    <w:uiPriority w:val="39"/>
    <w:rsid w:val="00243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oniHeading">
    <w:name w:val="ZoniHeading"/>
    <w:basedOn w:val="Ttulo1"/>
    <w:rPr>
      <w:rFonts w:ascii="Arial" w:hAnsi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D:\GD%20SePlan\Meu%20Drive\1.1.3.analise_de_projetos.parcelamento_do_solo\4.formulario_RAPS_parcelamento_do_solo.xlsx" TargetMode="External"/><Relationship Id="rId2" Type="http://schemas.openxmlformats.org/officeDocument/2006/relationships/mailMergeSource" Target="file:///D:\GD%20SePlan\Meu%20Drive\1.1.3.analise_de_projetos.parcelamento_do_solo\4.formulario_RAPS_parcelamento_do_solo.xlsx" TargetMode="External"/><Relationship Id="rId1" Type="http://schemas.openxmlformats.org/officeDocument/2006/relationships/attachedTemplate" Target="file:///D:\GD%20SePlan\Meu%20Drive\1.1.3.analise_de_projetos.parcelamento_do_solo\3.202X.00XXXX_N%20-%20RAPS%20-%20parcelamento_do_solo.dotx" TargetMode="External"/><Relationship Id="rId4" Type="http://schemas.openxmlformats.org/officeDocument/2006/relationships/recipientData" Target="recipientData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F318942D6547B29878B9620A8B8A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CFD8EF-C89A-472D-8317-CFB565347D1A}"/>
      </w:docPartPr>
      <w:docPartBody>
        <w:p w:rsidR="00000000" w:rsidRDefault="00314070">
          <w:pPr>
            <w:pStyle w:val="B7F318942D6547B29878B9620A8B8A59"/>
          </w:pPr>
          <w:r w:rsidRPr="005E5FDC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D6D894425944DFCB551758D39B469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9361CC-86C2-444D-874E-74B9DE183318}"/>
      </w:docPartPr>
      <w:docPartBody>
        <w:p w:rsidR="00000000" w:rsidRDefault="00314070">
          <w:pPr>
            <w:pStyle w:val="ED6D894425944DFCB551758D39B469FD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62793FC8B79488B82A9C7696E266D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7AD612-87C6-4348-80A1-21E9AB417C46}"/>
      </w:docPartPr>
      <w:docPartBody>
        <w:p w:rsidR="00000000" w:rsidRDefault="00314070">
          <w:pPr>
            <w:pStyle w:val="562793FC8B79488B82A9C7696E266DE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DD1629AEE8A46B18895D653A8A5A7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463358-C020-4D01-96C9-9D2902065755}"/>
      </w:docPartPr>
      <w:docPartBody>
        <w:p w:rsidR="00000000" w:rsidRDefault="00314070">
          <w:pPr>
            <w:pStyle w:val="3DD1629AEE8A46B18895D653A8A5A73E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6E9553F54CC64E1AA82A36A2DA2A511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DFF77D-54D2-479D-831A-584010EA443C}"/>
      </w:docPartPr>
      <w:docPartBody>
        <w:p w:rsidR="00000000" w:rsidRDefault="00314070">
          <w:pPr>
            <w:pStyle w:val="6E9553F54CC64E1AA82A36A2DA2A511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CDD6F35B11F4E3D8F605704CB6505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81EFC3-DF65-41AE-9D2C-833280927B45}"/>
      </w:docPartPr>
      <w:docPartBody>
        <w:p w:rsidR="00000000" w:rsidRDefault="00314070">
          <w:pPr>
            <w:pStyle w:val="4CDD6F35B11F4E3D8F605704CB65055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8CAEAA61E583408291DC1788C553F2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5BFD87-03C2-4364-AE52-103186DE1E6F}"/>
      </w:docPartPr>
      <w:docPartBody>
        <w:p w:rsidR="00000000" w:rsidRDefault="00314070">
          <w:pPr>
            <w:pStyle w:val="8CAEAA61E583408291DC1788C553F21F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B01A53369A04ADFA18FE7C0117563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7C7F47-5CE6-4304-9A49-C9F321145E81}"/>
      </w:docPartPr>
      <w:docPartBody>
        <w:p w:rsidR="00000000" w:rsidRDefault="00314070">
          <w:pPr>
            <w:pStyle w:val="BB01A53369A04ADFA18FE7C01175639B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EE9DC5211354261B351263980BCCE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1A8B9B-27D1-4309-8C85-726B482FE4AB}"/>
      </w:docPartPr>
      <w:docPartBody>
        <w:p w:rsidR="00000000" w:rsidRDefault="00314070">
          <w:pPr>
            <w:pStyle w:val="BEE9DC5211354261B351263980BCCE1E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2B0979CF5DE941BE95D043BCE66575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1321F0-EF6E-49D9-83AC-8B8E25FC44AC}"/>
      </w:docPartPr>
      <w:docPartBody>
        <w:p w:rsidR="00000000" w:rsidRDefault="00314070">
          <w:pPr>
            <w:pStyle w:val="2B0979CF5DE941BE95D043BCE66575EB"/>
          </w:pPr>
          <w:r w:rsidRPr="005E5FDC">
            <w:rPr>
              <w:rStyle w:val="TextodoEspaoReservado"/>
            </w:rPr>
            <w:t>Esco</w:t>
          </w:r>
          <w:r w:rsidRPr="005E5FDC">
            <w:rPr>
              <w:rStyle w:val="TextodoEspaoReservado"/>
            </w:rPr>
            <w:t>lher um item.</w:t>
          </w:r>
        </w:p>
      </w:docPartBody>
    </w:docPart>
    <w:docPart>
      <w:docPartPr>
        <w:name w:val="7064EEC404004FDCB2EC1B387A2EA0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F4BF395-002A-47C0-B364-BC93EE71E3B5}"/>
      </w:docPartPr>
      <w:docPartBody>
        <w:p w:rsidR="00000000" w:rsidRDefault="00314070">
          <w:pPr>
            <w:pStyle w:val="7064EEC404004FDCB2EC1B387A2EA0D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DFD0C7B3EE24893B0CD0F932A6EB1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7CA3562-E164-45FE-83FB-013D59055BEF}"/>
      </w:docPartPr>
      <w:docPartBody>
        <w:p w:rsidR="00000000" w:rsidRDefault="00314070">
          <w:pPr>
            <w:pStyle w:val="4DFD0C7B3EE24893B0CD0F932A6EB16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D99E86814ED74FD4B5789BF0D95FD3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64D5457-F364-498C-A5C2-85AAD838FBF2}"/>
      </w:docPartPr>
      <w:docPartBody>
        <w:p w:rsidR="00000000" w:rsidRDefault="00314070">
          <w:pPr>
            <w:pStyle w:val="D99E86814ED74FD4B5789BF0D95FD31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B7E994ED3314D23AA1806486F395E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B7F66C-A424-4681-8AC3-34B33053DE3D}"/>
      </w:docPartPr>
      <w:docPartBody>
        <w:p w:rsidR="00000000" w:rsidRDefault="00314070">
          <w:pPr>
            <w:pStyle w:val="BB7E994ED3314D23AA1806486F395EBD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C53D682E2413442BBA073492074E51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31ED34-A4CC-4736-B439-D94336F0FBE0}"/>
      </w:docPartPr>
      <w:docPartBody>
        <w:p w:rsidR="00000000" w:rsidRDefault="00314070">
          <w:pPr>
            <w:pStyle w:val="C53D682E2413442BBA073492074E5196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FFA7804126F54E018120B9870DAF80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26D625-20B3-43A1-83E1-B879104326C1}"/>
      </w:docPartPr>
      <w:docPartBody>
        <w:p w:rsidR="00000000" w:rsidRDefault="00314070">
          <w:pPr>
            <w:pStyle w:val="FFA7804126F54E018120B9870DAF805C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F57CD7631614C019BDFD5EB359F64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634D2F-7DDB-4D46-9E55-FEC0E51F0391}"/>
      </w:docPartPr>
      <w:docPartBody>
        <w:p w:rsidR="00000000" w:rsidRDefault="00314070">
          <w:pPr>
            <w:pStyle w:val="DF57CD7631614C019BDFD5EB359F64B8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A74164982EA54596A5C03CE565F2ED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16115B-7A02-432B-844D-479DF503CD72}"/>
      </w:docPartPr>
      <w:docPartBody>
        <w:p w:rsidR="00000000" w:rsidRDefault="00314070">
          <w:pPr>
            <w:pStyle w:val="A74164982EA54596A5C03CE565F2EDBC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01D0DE40025B46D38838AA2F83FCBD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6C4981-AEFB-4709-B644-915F96D47867}"/>
      </w:docPartPr>
      <w:docPartBody>
        <w:p w:rsidR="00000000" w:rsidRDefault="00314070">
          <w:pPr>
            <w:pStyle w:val="01D0DE40025B46D38838AA2F83FCBD2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6BFC9D78E8F8427FB986D7AF953775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79C510-0AD8-4725-860E-5A3AE179517A}"/>
      </w:docPartPr>
      <w:docPartBody>
        <w:p w:rsidR="00000000" w:rsidRDefault="00314070">
          <w:pPr>
            <w:pStyle w:val="6BFC9D78E8F8427FB986D7AF953775C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F84E18A584A7445FA1B29D5F2B18EC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DD1804-D16D-4DB1-B5A3-34424C7DD136}"/>
      </w:docPartPr>
      <w:docPartBody>
        <w:p w:rsidR="00000000" w:rsidRDefault="00314070">
          <w:pPr>
            <w:pStyle w:val="F84E18A584A7445FA1B29D5F2B18EC24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1F40A6CA6B0B424C89EF2B70C01069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51D192-DE2E-4E56-B0B1-87BA288FE372}"/>
      </w:docPartPr>
      <w:docPartBody>
        <w:p w:rsidR="00000000" w:rsidRDefault="00314070">
          <w:pPr>
            <w:pStyle w:val="1F40A6CA6B0B424C89EF2B70C010695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DF97385AB92340D19DA0018FDABEDD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2A02AC-BE3F-4C45-BC26-5661373BCE0C}"/>
      </w:docPartPr>
      <w:docPartBody>
        <w:p w:rsidR="00000000" w:rsidRDefault="00314070">
          <w:pPr>
            <w:pStyle w:val="DF97385AB92340D19DA0018FDABEDDC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86E1383348A4F41A96DED2FF34BB6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84C079-880D-441E-91A7-1AA50BF1B291}"/>
      </w:docPartPr>
      <w:docPartBody>
        <w:p w:rsidR="00000000" w:rsidRDefault="00314070">
          <w:pPr>
            <w:pStyle w:val="486E1383348A4F41A96DED2FF34BB64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11126942D52E4AE08B0DBD2D227571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526580-E7F5-41BF-9D72-C392BCE5AA20}"/>
      </w:docPartPr>
      <w:docPartBody>
        <w:p w:rsidR="00000000" w:rsidRDefault="00314070">
          <w:pPr>
            <w:pStyle w:val="11126942D52E4AE08B0DBD2D227571F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9B1156056C3C4203B06CFF12863711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B633A6-7389-4746-B3DF-EF6CC99F5CAC}"/>
      </w:docPartPr>
      <w:docPartBody>
        <w:p w:rsidR="00000000" w:rsidRDefault="00314070">
          <w:pPr>
            <w:pStyle w:val="9B1156056C3C4203B06CFF12863711D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AC7DC9ADFB4747A29B8AC91523DB48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268203-678E-4AB9-B5E7-51841AA4BF7D}"/>
      </w:docPartPr>
      <w:docPartBody>
        <w:p w:rsidR="00000000" w:rsidRDefault="00314070">
          <w:pPr>
            <w:pStyle w:val="AC7DC9ADFB4747A29B8AC91523DB4839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0305A1DC24934284BAEF937F663E33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90BC31-883F-4DEC-A7D0-E65639B97DD0}"/>
      </w:docPartPr>
      <w:docPartBody>
        <w:p w:rsidR="00000000" w:rsidRDefault="00314070">
          <w:pPr>
            <w:pStyle w:val="0305A1DC24934284BAEF937F663E339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9D6F3D109EA41A1A422829A04C332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753176-19F3-4525-B7A9-C5679D76EB87}"/>
      </w:docPartPr>
      <w:docPartBody>
        <w:p w:rsidR="00000000" w:rsidRDefault="00314070">
          <w:pPr>
            <w:pStyle w:val="59D6F3D109EA41A1A422829A04C332E9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E8B28D9372064D30A1D93E5A6D3867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543CF87-D536-4C07-A9FC-8D257ABB826A}"/>
      </w:docPartPr>
      <w:docPartBody>
        <w:p w:rsidR="00000000" w:rsidRDefault="00314070">
          <w:pPr>
            <w:pStyle w:val="E8B28D9372064D30A1D93E5A6D38677F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EE9A199134064C48854749DA28372E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66E58D-850C-463A-96D1-022D136B76F6}"/>
      </w:docPartPr>
      <w:docPartBody>
        <w:p w:rsidR="00000000" w:rsidRDefault="00314070">
          <w:pPr>
            <w:pStyle w:val="EE9A199134064C48854749DA28372E09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0B8B5176B52747D5B56F20B6DB26E1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AB4F1D-3D77-458A-BAD7-22ACF4B96600}"/>
      </w:docPartPr>
      <w:docPartBody>
        <w:p w:rsidR="00000000" w:rsidRDefault="00314070" w:rsidP="00314070">
          <w:pPr>
            <w:pStyle w:val="0B8B5176B52747D5B56F20B6DB26E18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CE57566A383493181F0A1C71AA1ED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82E155-F8EE-4AC3-8824-8DD003D7F355}"/>
      </w:docPartPr>
      <w:docPartBody>
        <w:p w:rsidR="00000000" w:rsidRDefault="00314070" w:rsidP="00314070">
          <w:pPr>
            <w:pStyle w:val="DCE57566A383493181F0A1C71AA1EDE5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9C05E2674F6C4FAB9BFC0C48F49A09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9D4E17-01DE-47BB-8BB4-A6F28512EAC8}"/>
      </w:docPartPr>
      <w:docPartBody>
        <w:p w:rsidR="00000000" w:rsidRDefault="00314070" w:rsidP="00314070">
          <w:pPr>
            <w:pStyle w:val="9C05E2674F6C4FAB9BFC0C48F49A0988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B0E10981A55C464C8BD2EACA8582A6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DC704F-FA00-4B32-8F7C-0D8CC6454E62}"/>
      </w:docPartPr>
      <w:docPartBody>
        <w:p w:rsidR="00000000" w:rsidRDefault="00314070" w:rsidP="00314070">
          <w:pPr>
            <w:pStyle w:val="B0E10981A55C464C8BD2EACA8582A67C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B493F7EABD348A69525CA3CBDC3F3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FA882A0-6AEA-407D-B040-FEA5F549A0E1}"/>
      </w:docPartPr>
      <w:docPartBody>
        <w:p w:rsidR="00000000" w:rsidRDefault="00314070" w:rsidP="00314070">
          <w:pPr>
            <w:pStyle w:val="BB493F7EABD348A69525CA3CBDC3F3AB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C3E23C7A63FD450E917A1C68366659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5D3D408-0BD9-45E3-A70D-1A8A15EA0B0D}"/>
      </w:docPartPr>
      <w:docPartBody>
        <w:p w:rsidR="00000000" w:rsidRDefault="00314070" w:rsidP="00314070">
          <w:pPr>
            <w:pStyle w:val="C3E23C7A63FD450E917A1C68366659CE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6F1BE0306183470CA9D5B2D4CA2BD2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46A17A-8BFA-4422-969E-ACBA699BB4DD}"/>
      </w:docPartPr>
      <w:docPartBody>
        <w:p w:rsidR="00000000" w:rsidRDefault="00314070" w:rsidP="00314070">
          <w:pPr>
            <w:pStyle w:val="6F1BE0306183470CA9D5B2D4CA2BD26B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96478E3A822D464AA1B7563768B30DC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D9B676B-194A-483B-8030-A657835F8C6D}"/>
      </w:docPartPr>
      <w:docPartBody>
        <w:p w:rsidR="00000000" w:rsidRDefault="00314070" w:rsidP="00314070">
          <w:pPr>
            <w:pStyle w:val="96478E3A822D464AA1B7563768B30DC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4783F2B34EF94FEC980D76FD722B0B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76BBDF-6F94-4FC7-AC4C-586EF4385DBF}"/>
      </w:docPartPr>
      <w:docPartBody>
        <w:p w:rsidR="00000000" w:rsidRDefault="00314070" w:rsidP="00314070">
          <w:pPr>
            <w:pStyle w:val="4783F2B34EF94FEC980D76FD722B0B0A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CBCB082DB0B4E14B676CF3687D013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5680FD-483D-4FC6-895A-10F1770C5C17}"/>
      </w:docPartPr>
      <w:docPartBody>
        <w:p w:rsidR="00000000" w:rsidRDefault="00314070" w:rsidP="00314070">
          <w:pPr>
            <w:pStyle w:val="DCBCB082DB0B4E14B676CF3687D01392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F7F22B7F6BF0401992E6DB75B0641C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8CA3E5-6FA3-4DA5-A2EB-33E5A6363A87}"/>
      </w:docPartPr>
      <w:docPartBody>
        <w:p w:rsidR="00000000" w:rsidRDefault="00314070" w:rsidP="00314070">
          <w:pPr>
            <w:pStyle w:val="F7F22B7F6BF0401992E6DB75B0641C6D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FFE4012F96EA41CC8CFFA68BB0BCF2E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F78740-D218-4305-B7D8-1A4AABC51F99}"/>
      </w:docPartPr>
      <w:docPartBody>
        <w:p w:rsidR="00000000" w:rsidRDefault="00314070" w:rsidP="00314070">
          <w:pPr>
            <w:pStyle w:val="FFE4012F96EA41CC8CFFA68BB0BCF2E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27819C2AA0FA4432BBE1BD825936FE3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FDA44B-4E83-4EBB-AA33-68A0371161F0}"/>
      </w:docPartPr>
      <w:docPartBody>
        <w:p w:rsidR="00000000" w:rsidRDefault="00314070" w:rsidP="00314070">
          <w:pPr>
            <w:pStyle w:val="27819C2AA0FA4432BBE1BD825936FE30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F7BA750ED28D4F378575F9708893D6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2689C4-6723-43B1-A308-5D6D33B6A42F}"/>
      </w:docPartPr>
      <w:docPartBody>
        <w:p w:rsidR="00000000" w:rsidRDefault="00314070" w:rsidP="00314070">
          <w:pPr>
            <w:pStyle w:val="F7BA750ED28D4F378575F9708893D696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8B6B40D0FCA64734A0DF266980AB78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862A25-F9C7-44AE-8ACB-C804734192FF}"/>
      </w:docPartPr>
      <w:docPartBody>
        <w:p w:rsidR="00000000" w:rsidRDefault="00314070" w:rsidP="00314070">
          <w:pPr>
            <w:pStyle w:val="8B6B40D0FCA64734A0DF266980AB7875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658E19D8FF094C109F7FF3EA2CABEC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31A4F1-5022-408E-8468-B63C7DE24160}"/>
      </w:docPartPr>
      <w:docPartBody>
        <w:p w:rsidR="00000000" w:rsidRDefault="00314070" w:rsidP="00314070">
          <w:pPr>
            <w:pStyle w:val="658E19D8FF094C109F7FF3EA2CABEC28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616E6A0D7EF43A68B9961C1547CBC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1F8D5B-C6AC-43CA-B26F-DE59B6639730}"/>
      </w:docPartPr>
      <w:docPartBody>
        <w:p w:rsidR="00000000" w:rsidRDefault="00314070" w:rsidP="00314070">
          <w:pPr>
            <w:pStyle w:val="3616E6A0D7EF43A68B9961C1547CBC72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7D4FCC792BB8421D9E57DE23220E0A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A8AF8D-5C20-4022-AB88-AEEB0E3EAED9}"/>
      </w:docPartPr>
      <w:docPartBody>
        <w:p w:rsidR="00000000" w:rsidRDefault="00314070" w:rsidP="00314070">
          <w:pPr>
            <w:pStyle w:val="7D4FCC792BB8421D9E57DE23220E0A46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73059964D15A44588D74F26EA6A373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2ACAE0-87FD-426B-AE6A-A552539EA097}"/>
      </w:docPartPr>
      <w:docPartBody>
        <w:p w:rsidR="00000000" w:rsidRDefault="00314070" w:rsidP="00314070">
          <w:pPr>
            <w:pStyle w:val="73059964D15A44588D74F26EA6A37373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087F6E15A6D14EF9816B49BE4EF1F6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81701D-62AC-4A48-BA48-0440A8B2EEEA}"/>
      </w:docPartPr>
      <w:docPartBody>
        <w:p w:rsidR="00000000" w:rsidRDefault="00314070" w:rsidP="00314070">
          <w:pPr>
            <w:pStyle w:val="087F6E15A6D14EF9816B49BE4EF1F63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23557C1681E4DBFBBB60DBF6DF998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3037B0-A239-4C0D-BD3F-C650F23A2F96}"/>
      </w:docPartPr>
      <w:docPartBody>
        <w:p w:rsidR="00000000" w:rsidRDefault="00314070" w:rsidP="00314070">
          <w:pPr>
            <w:pStyle w:val="523557C1681E4DBFBBB60DBF6DF9989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2D001735BCB4B83B6DA453915CBDE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14477C-C0CF-4E80-BE56-D7456100D18C}"/>
      </w:docPartPr>
      <w:docPartBody>
        <w:p w:rsidR="00000000" w:rsidRDefault="00314070" w:rsidP="00314070">
          <w:pPr>
            <w:pStyle w:val="F2D001735BCB4B83B6DA453915CBDEB3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A3729C96F5D4AA6933A8FDC43577E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9D866A-0BFE-4219-9AD5-F1330C6A570F}"/>
      </w:docPartPr>
      <w:docPartBody>
        <w:p w:rsidR="00000000" w:rsidRDefault="00314070" w:rsidP="00314070">
          <w:pPr>
            <w:pStyle w:val="BA3729C96F5D4AA6933A8FDC43577E42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DD667499F6FD47A7B22CDB6399F7F9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46BD68-649D-4483-9B4A-D70B1FCDE307}"/>
      </w:docPartPr>
      <w:docPartBody>
        <w:p w:rsidR="00000000" w:rsidRDefault="00314070" w:rsidP="00314070">
          <w:pPr>
            <w:pStyle w:val="DD667499F6FD47A7B22CDB6399F7F92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9A0EF6019224B699A3760C28C51FA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153712-A7AD-4130-949B-8C010673DB76}"/>
      </w:docPartPr>
      <w:docPartBody>
        <w:p w:rsidR="00000000" w:rsidRDefault="00314070" w:rsidP="00314070">
          <w:pPr>
            <w:pStyle w:val="39A0EF6019224B699A3760C28C51FA1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884F7A0791B41978EC18619AB9E16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E92AD4A-D2A7-45AC-B174-86FC6CB1E7A6}"/>
      </w:docPartPr>
      <w:docPartBody>
        <w:p w:rsidR="00000000" w:rsidRDefault="00314070" w:rsidP="00314070">
          <w:pPr>
            <w:pStyle w:val="F884F7A0791B41978EC18619AB9E163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867346BD70AC4019BEB94A0A6845AA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285DEF-2A6F-4C06-89D5-5442EA8BDC5D}"/>
      </w:docPartPr>
      <w:docPartBody>
        <w:p w:rsidR="00000000" w:rsidRDefault="00314070" w:rsidP="00314070">
          <w:pPr>
            <w:pStyle w:val="867346BD70AC4019BEB94A0A6845AA71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037A6B18F07046919FA11B864DFD04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A80F59-6E7F-4320-85EF-C96F87957593}"/>
      </w:docPartPr>
      <w:docPartBody>
        <w:p w:rsidR="00000000" w:rsidRDefault="00314070" w:rsidP="00314070">
          <w:pPr>
            <w:pStyle w:val="037A6B18F07046919FA11B864DFD043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7E91D43415BF4219A2A30F11404EA6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2C76D2-532D-4900-9E45-43BEA10BDCEC}"/>
      </w:docPartPr>
      <w:docPartBody>
        <w:p w:rsidR="00000000" w:rsidRDefault="00314070" w:rsidP="00314070">
          <w:pPr>
            <w:pStyle w:val="7E91D43415BF4219A2A30F11404EA6E3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9210726C4C484B758DE10A96B87180B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6AA7BC-027D-4AF4-8D87-380F06F90FCE}"/>
      </w:docPartPr>
      <w:docPartBody>
        <w:p w:rsidR="00000000" w:rsidRDefault="00314070" w:rsidP="00314070">
          <w:pPr>
            <w:pStyle w:val="9210726C4C484B758DE10A96B87180B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3457E7E6E164483B06140AA5166A03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6DC83D-7DB4-405B-9AC2-D8C6C3D8785F}"/>
      </w:docPartPr>
      <w:docPartBody>
        <w:p w:rsidR="00000000" w:rsidRDefault="00314070" w:rsidP="00314070">
          <w:pPr>
            <w:pStyle w:val="B3457E7E6E164483B06140AA5166A033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8ADEA749C16A44409738692CED8753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709DEF-BA62-47BE-89CF-5B077DEA5F41}"/>
      </w:docPartPr>
      <w:docPartBody>
        <w:p w:rsidR="00000000" w:rsidRDefault="00314070" w:rsidP="00314070">
          <w:pPr>
            <w:pStyle w:val="8ADEA749C16A44409738692CED8753A9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87938B86F9FC442689CDDFADB44A25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5523AF-D63D-430A-8D57-C7B153986E5C}"/>
      </w:docPartPr>
      <w:docPartBody>
        <w:p w:rsidR="00000000" w:rsidRDefault="00314070" w:rsidP="00314070">
          <w:pPr>
            <w:pStyle w:val="87938B86F9FC442689CDDFADB44A253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0CBD7862E714D969A32162E2A48DD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613C41-92D6-4F87-8780-CBD532B345CF}"/>
      </w:docPartPr>
      <w:docPartBody>
        <w:p w:rsidR="00000000" w:rsidRDefault="00314070" w:rsidP="00314070">
          <w:pPr>
            <w:pStyle w:val="30CBD7862E714D969A32162E2A48DDF2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01DF5563D584F14A719CE472842EE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455B2D-126D-46E1-92C2-EF5A285793D7}"/>
      </w:docPartPr>
      <w:docPartBody>
        <w:p w:rsidR="00000000" w:rsidRDefault="00314070" w:rsidP="00314070">
          <w:pPr>
            <w:pStyle w:val="301DF5563D584F14A719CE472842EE6C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023BB38DA1F34C4BB13D98E65A955B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A58DB99-1659-4742-9E81-3DCD56DE5BF2}"/>
      </w:docPartPr>
      <w:docPartBody>
        <w:p w:rsidR="00000000" w:rsidRDefault="00314070" w:rsidP="00314070">
          <w:pPr>
            <w:pStyle w:val="023BB38DA1F34C4BB13D98E65A955B36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F291314E146C414EA1637A7FBFB7DE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D96FFB-058D-464C-B4D7-A347D76C8576}"/>
      </w:docPartPr>
      <w:docPartBody>
        <w:p w:rsidR="00000000" w:rsidRDefault="00314070" w:rsidP="00314070">
          <w:pPr>
            <w:pStyle w:val="F291314E146C414EA1637A7FBFB7DEF6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C8AD59AED6274E67A7BE59B582F5C4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C2D4A2-FD2A-4FEE-AF6C-91243A1920D0}"/>
      </w:docPartPr>
      <w:docPartBody>
        <w:p w:rsidR="00000000" w:rsidRDefault="00314070" w:rsidP="00314070">
          <w:pPr>
            <w:pStyle w:val="C8AD59AED6274E67A7BE59B582F5C434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09DA89C0651F4492831E0AC52F1517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BF4D45-2EEC-472D-92B9-ADD7F5E0CEF1}"/>
      </w:docPartPr>
      <w:docPartBody>
        <w:p w:rsidR="00000000" w:rsidRDefault="00314070" w:rsidP="00314070">
          <w:pPr>
            <w:pStyle w:val="09DA89C0651F4492831E0AC52F151701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B812DBDD7FCF4E68B2328F3B36E710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8809B6-BB43-4863-B334-B609F4147350}"/>
      </w:docPartPr>
      <w:docPartBody>
        <w:p w:rsidR="00000000" w:rsidRDefault="00314070" w:rsidP="00314070">
          <w:pPr>
            <w:pStyle w:val="B812DBDD7FCF4E68B2328F3B36E710FB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ECBAFCBA67B94DEE8AE4F569889DE6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50EDBB-BA95-4F31-A2B4-8927B6253B71}"/>
      </w:docPartPr>
      <w:docPartBody>
        <w:p w:rsidR="00000000" w:rsidRDefault="00314070" w:rsidP="00314070">
          <w:pPr>
            <w:pStyle w:val="ECBAFCBA67B94DEE8AE4F569889DE601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61CD978BC8443318BDD6E7422540F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BF743D-64A2-4139-85B2-0448AAD8D6C9}"/>
      </w:docPartPr>
      <w:docPartBody>
        <w:p w:rsidR="00000000" w:rsidRDefault="00314070" w:rsidP="00314070">
          <w:pPr>
            <w:pStyle w:val="D61CD978BC8443318BDD6E7422540FDA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759060F1EF1F4BE58A7CA54775626F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D45E1C-0FF9-44FE-889D-8407CDA063F3}"/>
      </w:docPartPr>
      <w:docPartBody>
        <w:p w:rsidR="00000000" w:rsidRDefault="00314070" w:rsidP="00314070">
          <w:pPr>
            <w:pStyle w:val="759060F1EF1F4BE58A7CA54775626FF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F43E7F96DED4786AFF91DA672FD7C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056AAB-CB21-4644-9F4B-C713E3F57F34}"/>
      </w:docPartPr>
      <w:docPartBody>
        <w:p w:rsidR="00000000" w:rsidRDefault="00314070" w:rsidP="00314070">
          <w:pPr>
            <w:pStyle w:val="BF43E7F96DED4786AFF91DA672FD7CA9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10EB83B7C8CB4AAF8321A7EAA6F082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BF3749-E5B4-41E6-AC43-3929624F5706}"/>
      </w:docPartPr>
      <w:docPartBody>
        <w:p w:rsidR="00000000" w:rsidRDefault="00314070" w:rsidP="00314070">
          <w:pPr>
            <w:pStyle w:val="10EB83B7C8CB4AAF8321A7EAA6F0821F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0EECB4F10B7B4449B8DBEB976228A2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E0E2AA-C42F-4D19-B13E-5C0F9F6F77CE}"/>
      </w:docPartPr>
      <w:docPartBody>
        <w:p w:rsidR="00000000" w:rsidRDefault="00314070" w:rsidP="00314070">
          <w:pPr>
            <w:pStyle w:val="0EECB4F10B7B4449B8DBEB976228A23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6E638A54AB1C498DB66EBE1D93C5F3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3F022F-A252-4D0E-A478-B1EB240C6E6E}"/>
      </w:docPartPr>
      <w:docPartBody>
        <w:p w:rsidR="00000000" w:rsidRDefault="00314070" w:rsidP="00314070">
          <w:pPr>
            <w:pStyle w:val="6E638A54AB1C498DB66EBE1D93C5F34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1D06BB03A73A44938EBC888F04EA125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E577F4-770C-48E3-A363-0D756F469B48}"/>
      </w:docPartPr>
      <w:docPartBody>
        <w:p w:rsidR="00000000" w:rsidRDefault="00314070" w:rsidP="00314070">
          <w:pPr>
            <w:pStyle w:val="1D06BB03A73A44938EBC888F04EA125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C5613B687D484DE189C3BD0EBF535E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DE5E41-5A3C-44F6-BDA8-4DAA8EC90587}"/>
      </w:docPartPr>
      <w:docPartBody>
        <w:p w:rsidR="00000000" w:rsidRDefault="00314070" w:rsidP="00314070">
          <w:pPr>
            <w:pStyle w:val="C5613B687D484DE189C3BD0EBF535EA5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3FF33BEE226048F18056ECAAA3E569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B0A5AD-88D4-4717-809A-B171A75516D0}"/>
      </w:docPartPr>
      <w:docPartBody>
        <w:p w:rsidR="00000000" w:rsidRDefault="00314070" w:rsidP="00314070">
          <w:pPr>
            <w:pStyle w:val="3FF33BEE226048F18056ECAAA3E569AE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131023C970AB47A280B6FF526E5A47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1BBB72-C201-489F-AC00-3D7BEAE1168F}"/>
      </w:docPartPr>
      <w:docPartBody>
        <w:p w:rsidR="00000000" w:rsidRDefault="00314070" w:rsidP="00314070">
          <w:pPr>
            <w:pStyle w:val="131023C970AB47A280B6FF526E5A472C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01AC7527541B4F4B807799879C33D9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5F065C-D642-4EA6-8133-62A9455816D0}"/>
      </w:docPartPr>
      <w:docPartBody>
        <w:p w:rsidR="00000000" w:rsidRDefault="00314070" w:rsidP="00314070">
          <w:pPr>
            <w:pStyle w:val="01AC7527541B4F4B807799879C33D9BE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E2EE41256FDA40E5ACD5B4CF7295E2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C148AA-B2A9-4070-AF4E-67B72CA8D52A}"/>
      </w:docPartPr>
      <w:docPartBody>
        <w:p w:rsidR="00000000" w:rsidRDefault="00314070" w:rsidP="00314070">
          <w:pPr>
            <w:pStyle w:val="E2EE41256FDA40E5ACD5B4CF7295E2D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9C02C95CC03A4EFDA1161AF21EFE35D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4E3809-15E7-4600-A3E5-E6A9ACB6667C}"/>
      </w:docPartPr>
      <w:docPartBody>
        <w:p w:rsidR="00000000" w:rsidRDefault="00314070" w:rsidP="00314070">
          <w:pPr>
            <w:pStyle w:val="9C02C95CC03A4EFDA1161AF21EFE35DE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DBC4308317A7448594D75BD585E305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B50543-97B9-4C10-AA46-B111BB0FF679}"/>
      </w:docPartPr>
      <w:docPartBody>
        <w:p w:rsidR="00000000" w:rsidRDefault="00314070" w:rsidP="00314070">
          <w:pPr>
            <w:pStyle w:val="DBC4308317A7448594D75BD585E30543"/>
          </w:pPr>
          <w:r w:rsidRPr="005B03DB">
            <w:rPr>
              <w:rStyle w:val="TextodoEspaoReservado"/>
            </w:rPr>
            <w:t>Escolher um item.</w:t>
          </w:r>
        </w:p>
      </w:docPartBody>
    </w:docPart>
    <w:docPart>
      <w:docPartPr>
        <w:name w:val="7E91648B753340ACBC74F310ED2F3A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69B999-661C-47BE-81A2-4B65F4974DCB}"/>
      </w:docPartPr>
      <w:docPartBody>
        <w:p w:rsidR="00000000" w:rsidRDefault="00314070" w:rsidP="00314070">
          <w:pPr>
            <w:pStyle w:val="7E91648B753340ACBC74F310ED2F3A3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1FD7FCE2A1B84174B599BB3E855FB2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F3A0A7-7715-4866-8658-1B39D390C6A3}"/>
      </w:docPartPr>
      <w:docPartBody>
        <w:p w:rsidR="00000000" w:rsidRDefault="00314070" w:rsidP="00314070">
          <w:pPr>
            <w:pStyle w:val="1FD7FCE2A1B84174B599BB3E855FB257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780DC2AFEE4842978B98A969929472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AC63D8-DE60-4747-9389-078F4FA66B5B}"/>
      </w:docPartPr>
      <w:docPartBody>
        <w:p w:rsidR="00000000" w:rsidRDefault="00314070" w:rsidP="00314070">
          <w:pPr>
            <w:pStyle w:val="780DC2AFEE4842978B98A9699294727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3754E64C80D4595AA938443FC5502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46677B-FBA4-46C6-B275-6CBC7F63FCB9}"/>
      </w:docPartPr>
      <w:docPartBody>
        <w:p w:rsidR="00000000" w:rsidRDefault="00314070" w:rsidP="00314070">
          <w:pPr>
            <w:pStyle w:val="F3754E64C80D4595AA938443FC550290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5B4E614A7C84DB28FF9A55CCF5220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A610F1-E3D0-4E2D-A13E-F5C6F945BFE3}"/>
      </w:docPartPr>
      <w:docPartBody>
        <w:p w:rsidR="00000000" w:rsidRDefault="00314070" w:rsidP="00314070">
          <w:pPr>
            <w:pStyle w:val="B5B4E614A7C84DB28FF9A55CCF5220A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C4436A8B59CA41E18E6DBB62636FDB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2BCAC3-56D4-48A4-897C-425C524B7A93}"/>
      </w:docPartPr>
      <w:docPartBody>
        <w:p w:rsidR="00000000" w:rsidRDefault="00314070" w:rsidP="00314070">
          <w:pPr>
            <w:pStyle w:val="C4436A8B59CA41E18E6DBB62636FDBD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08642D294894868BA76F69CAA34F5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1AC21A-116F-4C79-A015-E899C361B917}"/>
      </w:docPartPr>
      <w:docPartBody>
        <w:p w:rsidR="00000000" w:rsidRDefault="00314070" w:rsidP="00314070">
          <w:pPr>
            <w:pStyle w:val="508642D294894868BA76F69CAA34F592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33719C87B1724AA28A80495B09EB2F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53FC3E-B13A-470F-8FE4-12A22CF81C32}"/>
      </w:docPartPr>
      <w:docPartBody>
        <w:p w:rsidR="00000000" w:rsidRDefault="00314070" w:rsidP="00314070">
          <w:pPr>
            <w:pStyle w:val="33719C87B1724AA28A80495B09EB2FD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CF05A8F376CF4C1193A26684CA6809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C03AC4-9DE6-4EC0-A1EC-907773BC59A1}"/>
      </w:docPartPr>
      <w:docPartBody>
        <w:p w:rsidR="00000000" w:rsidRDefault="00314070" w:rsidP="00314070">
          <w:pPr>
            <w:pStyle w:val="CF05A8F376CF4C1193A26684CA680932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10A3CE72B20432CBA73DE17BE79E3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7AD40C-AB86-4F4B-97F3-E891CBBDE713}"/>
      </w:docPartPr>
      <w:docPartBody>
        <w:p w:rsidR="00000000" w:rsidRDefault="00314070" w:rsidP="00314070">
          <w:pPr>
            <w:pStyle w:val="F10A3CE72B20432CBA73DE17BE79E376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D8BD2E8157F340A8B95D886CA60887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458F21-E81C-4ACB-8273-95B3A5506794}"/>
      </w:docPartPr>
      <w:docPartBody>
        <w:p w:rsidR="00000000" w:rsidRDefault="00314070" w:rsidP="00314070">
          <w:pPr>
            <w:pStyle w:val="D8BD2E8157F340A8B95D886CA6088726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75AE1BF5BBDF4412B9237F28275C36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68347F-465B-4313-879C-4327D92D071D}"/>
      </w:docPartPr>
      <w:docPartBody>
        <w:p w:rsidR="00000000" w:rsidRDefault="00314070" w:rsidP="00314070">
          <w:pPr>
            <w:pStyle w:val="75AE1BF5BBDF4412B9237F28275C36D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9679F6E98E0A45729A526041B40733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F93566-B7CE-4293-92AB-8A43B3AF36C7}"/>
      </w:docPartPr>
      <w:docPartBody>
        <w:p w:rsidR="00000000" w:rsidRDefault="00314070" w:rsidP="00314070">
          <w:pPr>
            <w:pStyle w:val="9679F6E98E0A45729A526041B4073309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92011DE013D348CAB43041D3DF73AE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92F800-1870-4BE7-97E3-E80FDF1300C2}"/>
      </w:docPartPr>
      <w:docPartBody>
        <w:p w:rsidR="00000000" w:rsidRDefault="00314070" w:rsidP="00314070">
          <w:pPr>
            <w:pStyle w:val="92011DE013D348CAB43041D3DF73AEFA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A0B19E5FCC64EF58581601E6D08CE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3C4EB1-5A29-438C-9B57-619395B97336}"/>
      </w:docPartPr>
      <w:docPartBody>
        <w:p w:rsidR="00000000" w:rsidRDefault="00314070" w:rsidP="00314070">
          <w:pPr>
            <w:pStyle w:val="BA0B19E5FCC64EF58581601E6D08CE6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A7D795D251154DF2B64D95095E8AB9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4562D8-17FC-456E-9126-16939031B65C}"/>
      </w:docPartPr>
      <w:docPartBody>
        <w:p w:rsidR="00000000" w:rsidRDefault="00314070" w:rsidP="00314070">
          <w:pPr>
            <w:pStyle w:val="A7D795D251154DF2B64D95095E8AB9A5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81F2C15CEF654F1FA6F7DC6DCF2E52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853C7D-597A-4C92-A61D-A0C8F284FFF9}"/>
      </w:docPartPr>
      <w:docPartBody>
        <w:p w:rsidR="00000000" w:rsidRDefault="00314070" w:rsidP="00314070">
          <w:pPr>
            <w:pStyle w:val="81F2C15CEF654F1FA6F7DC6DCF2E52EF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DBE4F2804344169B05334A9033A65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F6B793-1611-477B-A7F9-4E54BDC6A614}"/>
      </w:docPartPr>
      <w:docPartBody>
        <w:p w:rsidR="00000000" w:rsidRDefault="00314070" w:rsidP="00314070">
          <w:pPr>
            <w:pStyle w:val="FDBE4F2804344169B05334A9033A65F4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5C569B0222244308018815C44301E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C21C90-5925-4DA5-9189-604FB94E8B7C}"/>
      </w:docPartPr>
      <w:docPartBody>
        <w:p w:rsidR="00000000" w:rsidRDefault="00314070" w:rsidP="00314070">
          <w:pPr>
            <w:pStyle w:val="55C569B0222244308018815C44301E4E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5A16E24417324F38899C0AFDC5E102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C7BB2C-4F5F-4CA0-9921-97FBE3F42242}"/>
      </w:docPartPr>
      <w:docPartBody>
        <w:p w:rsidR="00000000" w:rsidRDefault="00314070" w:rsidP="00314070">
          <w:pPr>
            <w:pStyle w:val="5A16E24417324F38899C0AFDC5E10288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78DFA069430240428622138827A552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65162F-2FAA-439B-AF21-E5F5718B3B3E}"/>
      </w:docPartPr>
      <w:docPartBody>
        <w:p w:rsidR="00000000" w:rsidRDefault="00314070" w:rsidP="00314070">
          <w:pPr>
            <w:pStyle w:val="78DFA069430240428622138827A5521E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6A9C614DE25A4BB8B0BACD3347F74A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92FF9F-6FCA-46F2-A948-6849A5D94955}"/>
      </w:docPartPr>
      <w:docPartBody>
        <w:p w:rsidR="00000000" w:rsidRDefault="00314070" w:rsidP="00314070">
          <w:pPr>
            <w:pStyle w:val="6A9C614DE25A4BB8B0BACD3347F74A4D"/>
          </w:pPr>
          <w:r w:rsidRPr="00704229">
            <w:rPr>
              <w:rStyle w:val="TextodoEspaoReservado"/>
            </w:rPr>
            <w:t>Escolher um item.</w:t>
          </w:r>
        </w:p>
      </w:docPartBody>
    </w:docPart>
    <w:docPart>
      <w:docPartPr>
        <w:name w:val="DA4CB964B8F240DEBB42F78255BBD4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011549-710C-4DDC-9673-76CDC91395A6}"/>
      </w:docPartPr>
      <w:docPartBody>
        <w:p w:rsidR="00000000" w:rsidRDefault="00314070" w:rsidP="00314070">
          <w:pPr>
            <w:pStyle w:val="DA4CB964B8F240DEBB42F78255BBD4E1"/>
          </w:pPr>
          <w:r w:rsidRPr="00704229">
            <w:rPr>
              <w:rStyle w:val="TextodoEspaoReservado"/>
            </w:rPr>
            <w:t>Escolher um item.</w:t>
          </w:r>
        </w:p>
      </w:docPartBody>
    </w:docPart>
    <w:docPart>
      <w:docPartPr>
        <w:name w:val="0E8944EC51344662BBD2EA740DCEFC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DD364C-8491-4BC7-A74F-3D44F7BBA812}"/>
      </w:docPartPr>
      <w:docPartBody>
        <w:p w:rsidR="00000000" w:rsidRDefault="00314070" w:rsidP="00314070">
          <w:pPr>
            <w:pStyle w:val="0E8944EC51344662BBD2EA740DCEFCFD"/>
          </w:pPr>
          <w:r w:rsidRPr="00704229">
            <w:rPr>
              <w:rStyle w:val="TextodoEspaoReservado"/>
            </w:rPr>
            <w:t>Escolher um item.</w:t>
          </w:r>
        </w:p>
      </w:docPartBody>
    </w:docPart>
    <w:docPart>
      <w:docPartPr>
        <w:name w:val="2C8BFE5B0D7C45DCB31FA117DADFF01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EF954C-EE2D-4F66-831A-2831ADC44C91}"/>
      </w:docPartPr>
      <w:docPartBody>
        <w:p w:rsidR="00000000" w:rsidRDefault="00314070" w:rsidP="00314070">
          <w:pPr>
            <w:pStyle w:val="2C8BFE5B0D7C45DCB31FA117DADFF012"/>
          </w:pPr>
          <w:r w:rsidRPr="00704229">
            <w:rPr>
              <w:rStyle w:val="TextodoEspaoReservado"/>
            </w:rPr>
            <w:t>Escolher um item.</w:t>
          </w:r>
        </w:p>
      </w:docPartBody>
    </w:docPart>
    <w:docPart>
      <w:docPartPr>
        <w:name w:val="5107990FFF6C4B65B95AE79C12442E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4B1043-F62A-4761-A8DA-BF8384246758}"/>
      </w:docPartPr>
      <w:docPartBody>
        <w:p w:rsidR="00000000" w:rsidRDefault="00314070" w:rsidP="00314070">
          <w:pPr>
            <w:pStyle w:val="5107990FFF6C4B65B95AE79C12442E41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FA313470E78B414590A4D8BF9DDE1A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2A0D16-8039-414D-A77E-E47016F46695}"/>
      </w:docPartPr>
      <w:docPartBody>
        <w:p w:rsidR="00000000" w:rsidRDefault="00314070" w:rsidP="00314070">
          <w:pPr>
            <w:pStyle w:val="FA313470E78B414590A4D8BF9DDE1ABB"/>
          </w:pPr>
          <w:r w:rsidRPr="005E5FDC">
            <w:rPr>
              <w:rStyle w:val="TextodoEspaoReservado"/>
            </w:rPr>
            <w:t>Escolher um item.</w:t>
          </w:r>
        </w:p>
      </w:docPartBody>
    </w:docPart>
    <w:docPart>
      <w:docPartPr>
        <w:name w:val="B227798AF3694FEB8671758DC19C9A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C48BC5-4EA8-4963-A37E-A6287C040463}"/>
      </w:docPartPr>
      <w:docPartBody>
        <w:p w:rsidR="00000000" w:rsidRDefault="00314070" w:rsidP="00314070">
          <w:pPr>
            <w:pStyle w:val="B227798AF3694FEB8671758DC19C9A43"/>
          </w:pPr>
          <w:r w:rsidRPr="005E5FDC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70"/>
    <w:rsid w:val="0031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14070"/>
    <w:rPr>
      <w:color w:val="808080"/>
    </w:rPr>
  </w:style>
  <w:style w:type="paragraph" w:customStyle="1" w:styleId="B7F318942D6547B29878B9620A8B8A59">
    <w:name w:val="B7F318942D6547B29878B9620A8B8A59"/>
  </w:style>
  <w:style w:type="paragraph" w:customStyle="1" w:styleId="ED6D894425944DFCB551758D39B469FD">
    <w:name w:val="ED6D894425944DFCB551758D39B469FD"/>
  </w:style>
  <w:style w:type="paragraph" w:customStyle="1" w:styleId="562793FC8B79488B82A9C7696E266DE5">
    <w:name w:val="562793FC8B79488B82A9C7696E266DE5"/>
  </w:style>
  <w:style w:type="paragraph" w:customStyle="1" w:styleId="3DD1629AEE8A46B18895D653A8A5A73E">
    <w:name w:val="3DD1629AEE8A46B18895D653A8A5A73E"/>
  </w:style>
  <w:style w:type="paragraph" w:customStyle="1" w:styleId="6E9553F54CC64E1AA82A36A2DA2A5114">
    <w:name w:val="6E9553F54CC64E1AA82A36A2DA2A5114"/>
  </w:style>
  <w:style w:type="paragraph" w:customStyle="1" w:styleId="4CDD6F35B11F4E3D8F605704CB650559">
    <w:name w:val="4CDD6F35B11F4E3D8F605704CB650559"/>
  </w:style>
  <w:style w:type="paragraph" w:customStyle="1" w:styleId="8CAEAA61E583408291DC1788C553F21F">
    <w:name w:val="8CAEAA61E583408291DC1788C553F21F"/>
  </w:style>
  <w:style w:type="paragraph" w:customStyle="1" w:styleId="D4DBBC5B18144949821327A217BAD475">
    <w:name w:val="D4DBBC5B18144949821327A217BAD475"/>
  </w:style>
  <w:style w:type="paragraph" w:customStyle="1" w:styleId="0E7152E0EBB64C53BE983A39D447BCF6">
    <w:name w:val="0E7152E0EBB64C53BE983A39D447BCF6"/>
  </w:style>
  <w:style w:type="paragraph" w:customStyle="1" w:styleId="6DB3E42BB5C64E228CE0FDB61F4F8B32">
    <w:name w:val="6DB3E42BB5C64E228CE0FDB61F4F8B32"/>
  </w:style>
  <w:style w:type="paragraph" w:customStyle="1" w:styleId="D09B1D9B330B41878622AC36C2725B0A">
    <w:name w:val="D09B1D9B330B41878622AC36C2725B0A"/>
  </w:style>
  <w:style w:type="paragraph" w:customStyle="1" w:styleId="01F3039E8658475B80784683AAA4B161">
    <w:name w:val="01F3039E8658475B80784683AAA4B161"/>
  </w:style>
  <w:style w:type="paragraph" w:customStyle="1" w:styleId="4488092D8C1443D5A8D7D86525C24161">
    <w:name w:val="4488092D8C1443D5A8D7D86525C24161"/>
  </w:style>
  <w:style w:type="paragraph" w:customStyle="1" w:styleId="EAE557013083428F9702C3A15AEE8346">
    <w:name w:val="EAE557013083428F9702C3A15AEE8346"/>
  </w:style>
  <w:style w:type="paragraph" w:customStyle="1" w:styleId="9526E38C399E4BABB5588B09818259D5">
    <w:name w:val="9526E38C399E4BABB5588B09818259D5"/>
  </w:style>
  <w:style w:type="paragraph" w:customStyle="1" w:styleId="98AA41EDD0BB491EB8B95E997C39DB13">
    <w:name w:val="98AA41EDD0BB491EB8B95E997C39DB13"/>
  </w:style>
  <w:style w:type="paragraph" w:customStyle="1" w:styleId="3132A59359014ADD88161607189681DB">
    <w:name w:val="3132A59359014ADD88161607189681DB"/>
  </w:style>
  <w:style w:type="paragraph" w:customStyle="1" w:styleId="3411FA09CC5B43EDACE62439603AC94D">
    <w:name w:val="3411FA09CC5B43EDACE62439603AC94D"/>
  </w:style>
  <w:style w:type="paragraph" w:customStyle="1" w:styleId="A198DFE014CF41FD894D2C4E160B5664">
    <w:name w:val="A198DFE014CF41FD894D2C4E160B5664"/>
  </w:style>
  <w:style w:type="paragraph" w:customStyle="1" w:styleId="2168AE4E8CE945DB947DCDD917CE1EA7">
    <w:name w:val="2168AE4E8CE945DB947DCDD917CE1EA7"/>
  </w:style>
  <w:style w:type="paragraph" w:customStyle="1" w:styleId="8C3777B13F6246BFB5E761C2585E44C3">
    <w:name w:val="8C3777B13F6246BFB5E761C2585E44C3"/>
  </w:style>
  <w:style w:type="paragraph" w:customStyle="1" w:styleId="4897AC31BE17410492D7252790597959">
    <w:name w:val="4897AC31BE17410492D7252790597959"/>
  </w:style>
  <w:style w:type="paragraph" w:customStyle="1" w:styleId="7B4F90B4BAE440B2A17F58573513A281">
    <w:name w:val="7B4F90B4BAE440B2A17F58573513A281"/>
  </w:style>
  <w:style w:type="paragraph" w:customStyle="1" w:styleId="C7E49F8349F34668B168B57B05B24600">
    <w:name w:val="C7E49F8349F34668B168B57B05B24600"/>
  </w:style>
  <w:style w:type="paragraph" w:customStyle="1" w:styleId="E951F412E3B54392AEF90703067B5C28">
    <w:name w:val="E951F412E3B54392AEF90703067B5C28"/>
  </w:style>
  <w:style w:type="paragraph" w:customStyle="1" w:styleId="45A4F39D983E49CF8D16C2570A53EC44">
    <w:name w:val="45A4F39D983E49CF8D16C2570A53EC44"/>
  </w:style>
  <w:style w:type="paragraph" w:customStyle="1" w:styleId="F2AA3FC0991F4D108E4C099B396EC58C">
    <w:name w:val="F2AA3FC0991F4D108E4C099B396EC58C"/>
  </w:style>
  <w:style w:type="paragraph" w:customStyle="1" w:styleId="C5D6E006D9094CADA8EC6168C98CD1C0">
    <w:name w:val="C5D6E006D9094CADA8EC6168C98CD1C0"/>
  </w:style>
  <w:style w:type="paragraph" w:customStyle="1" w:styleId="95F6FBB6F57949F0A7679811C6EA79C7">
    <w:name w:val="95F6FBB6F57949F0A7679811C6EA79C7"/>
  </w:style>
  <w:style w:type="paragraph" w:customStyle="1" w:styleId="B23081BE2E324D1DB32AEF90F8B714C0">
    <w:name w:val="B23081BE2E324D1DB32AEF90F8B714C0"/>
  </w:style>
  <w:style w:type="paragraph" w:customStyle="1" w:styleId="3FAC99CBBD2C466FBBD3652B80C9874E">
    <w:name w:val="3FAC99CBBD2C466FBBD3652B80C9874E"/>
  </w:style>
  <w:style w:type="paragraph" w:customStyle="1" w:styleId="6027FB11DCFC4F448BDE89C1CEC197B7">
    <w:name w:val="6027FB11DCFC4F448BDE89C1CEC197B7"/>
  </w:style>
  <w:style w:type="paragraph" w:customStyle="1" w:styleId="0847667DE553434095E0AA403C242580">
    <w:name w:val="0847667DE553434095E0AA403C242580"/>
  </w:style>
  <w:style w:type="paragraph" w:customStyle="1" w:styleId="7C62CDAF395F4ED6BDBD4FDB81853176">
    <w:name w:val="7C62CDAF395F4ED6BDBD4FDB81853176"/>
  </w:style>
  <w:style w:type="paragraph" w:customStyle="1" w:styleId="7DAABABED411485E812142AAC79D41FA">
    <w:name w:val="7DAABABED411485E812142AAC79D41FA"/>
  </w:style>
  <w:style w:type="paragraph" w:customStyle="1" w:styleId="76CE09CF64624FE4863B0390E6797D43">
    <w:name w:val="76CE09CF64624FE4863B0390E6797D43"/>
  </w:style>
  <w:style w:type="paragraph" w:customStyle="1" w:styleId="2E149F036A614F458EAFC4D03D3F92A9">
    <w:name w:val="2E149F036A614F458EAFC4D03D3F92A9"/>
  </w:style>
  <w:style w:type="paragraph" w:customStyle="1" w:styleId="2A8BA7375CD34317BD9AF5A616C63518">
    <w:name w:val="2A8BA7375CD34317BD9AF5A616C63518"/>
  </w:style>
  <w:style w:type="paragraph" w:customStyle="1" w:styleId="BB01A53369A04ADFA18FE7C01175639B">
    <w:name w:val="BB01A53369A04ADFA18FE7C01175639B"/>
  </w:style>
  <w:style w:type="paragraph" w:customStyle="1" w:styleId="BEE9DC5211354261B351263980BCCE1E">
    <w:name w:val="BEE9DC5211354261B351263980BCCE1E"/>
  </w:style>
  <w:style w:type="paragraph" w:customStyle="1" w:styleId="2B0979CF5DE941BE95D043BCE66575EB">
    <w:name w:val="2B0979CF5DE941BE95D043BCE66575EB"/>
  </w:style>
  <w:style w:type="paragraph" w:customStyle="1" w:styleId="7064EEC404004FDCB2EC1B387A2EA0DA">
    <w:name w:val="7064EEC404004FDCB2EC1B387A2EA0DA"/>
  </w:style>
  <w:style w:type="paragraph" w:customStyle="1" w:styleId="E1A1DF64B3F9467C8E8651A5C72012E6">
    <w:name w:val="E1A1DF64B3F9467C8E8651A5C72012E6"/>
  </w:style>
  <w:style w:type="paragraph" w:customStyle="1" w:styleId="AAD4C0EF0AE14613960CC5C5FFCFEB7B">
    <w:name w:val="AAD4C0EF0AE14613960CC5C5FFCFEB7B"/>
  </w:style>
  <w:style w:type="paragraph" w:customStyle="1" w:styleId="BEA7766825794FBB8504C8CE8EB6B37A">
    <w:name w:val="BEA7766825794FBB8504C8CE8EB6B37A"/>
  </w:style>
  <w:style w:type="paragraph" w:customStyle="1" w:styleId="FA88AF3E527440F6BD2BFC2FC3BCA657">
    <w:name w:val="FA88AF3E527440F6BD2BFC2FC3BCA657"/>
  </w:style>
  <w:style w:type="paragraph" w:customStyle="1" w:styleId="E733A051D2F146F5A8F77146AF234AE6">
    <w:name w:val="E733A051D2F146F5A8F77146AF234AE6"/>
  </w:style>
  <w:style w:type="paragraph" w:customStyle="1" w:styleId="5E1DF6036B9D4655A84977B0B6F38F97">
    <w:name w:val="5E1DF6036B9D4655A84977B0B6F38F97"/>
  </w:style>
  <w:style w:type="paragraph" w:customStyle="1" w:styleId="8E123989E6C54DFF85B95335D1774994">
    <w:name w:val="8E123989E6C54DFF85B95335D1774994"/>
  </w:style>
  <w:style w:type="paragraph" w:customStyle="1" w:styleId="D71805A20AC146F99C769166A9793201">
    <w:name w:val="D71805A20AC146F99C769166A9793201"/>
  </w:style>
  <w:style w:type="paragraph" w:customStyle="1" w:styleId="2E44903F510749CFA99A8D5F3AF1B34E">
    <w:name w:val="2E44903F510749CFA99A8D5F3AF1B34E"/>
  </w:style>
  <w:style w:type="paragraph" w:customStyle="1" w:styleId="4DFD0C7B3EE24893B0CD0F932A6EB167">
    <w:name w:val="4DFD0C7B3EE24893B0CD0F932A6EB167"/>
  </w:style>
  <w:style w:type="paragraph" w:customStyle="1" w:styleId="D99E86814ED74FD4B5789BF0D95FD311">
    <w:name w:val="D99E86814ED74FD4B5789BF0D95FD311"/>
  </w:style>
  <w:style w:type="paragraph" w:customStyle="1" w:styleId="BB7E994ED3314D23AA1806486F395EBD">
    <w:name w:val="BB7E994ED3314D23AA1806486F395EBD"/>
  </w:style>
  <w:style w:type="paragraph" w:customStyle="1" w:styleId="C53D682E2413442BBA073492074E5196">
    <w:name w:val="C53D682E2413442BBA073492074E5196"/>
  </w:style>
  <w:style w:type="paragraph" w:customStyle="1" w:styleId="FFA7804126F54E018120B9870DAF805C">
    <w:name w:val="FFA7804126F54E018120B9870DAF805C"/>
  </w:style>
  <w:style w:type="paragraph" w:customStyle="1" w:styleId="DF57CD7631614C019BDFD5EB359F64B8">
    <w:name w:val="DF57CD7631614C019BDFD5EB359F64B8"/>
  </w:style>
  <w:style w:type="paragraph" w:customStyle="1" w:styleId="A74164982EA54596A5C03CE565F2EDBC">
    <w:name w:val="A74164982EA54596A5C03CE565F2EDBC"/>
  </w:style>
  <w:style w:type="paragraph" w:customStyle="1" w:styleId="01D0DE40025B46D38838AA2F83FCBD27">
    <w:name w:val="01D0DE40025B46D38838AA2F83FCBD27"/>
  </w:style>
  <w:style w:type="paragraph" w:customStyle="1" w:styleId="6BFC9D78E8F8427FB986D7AF953775C9">
    <w:name w:val="6BFC9D78E8F8427FB986D7AF953775C9"/>
  </w:style>
  <w:style w:type="paragraph" w:customStyle="1" w:styleId="F84E18A584A7445FA1B29D5F2B18EC24">
    <w:name w:val="F84E18A584A7445FA1B29D5F2B18EC24"/>
  </w:style>
  <w:style w:type="paragraph" w:customStyle="1" w:styleId="1F40A6CA6B0B424C89EF2B70C0106955">
    <w:name w:val="1F40A6CA6B0B424C89EF2B70C0106955"/>
  </w:style>
  <w:style w:type="paragraph" w:customStyle="1" w:styleId="DF97385AB92340D19DA0018FDABEDDC4">
    <w:name w:val="DF97385AB92340D19DA0018FDABEDDC4"/>
  </w:style>
  <w:style w:type="paragraph" w:customStyle="1" w:styleId="486E1383348A4F41A96DED2FF34BB641">
    <w:name w:val="486E1383348A4F41A96DED2FF34BB641"/>
  </w:style>
  <w:style w:type="paragraph" w:customStyle="1" w:styleId="2E4CD576D751431CBBFB0E6E4527AA1F">
    <w:name w:val="2E4CD576D751431CBBFB0E6E4527AA1F"/>
  </w:style>
  <w:style w:type="paragraph" w:customStyle="1" w:styleId="9EC43193D54B441587D5DFFEAF262239">
    <w:name w:val="9EC43193D54B441587D5DFFEAF262239"/>
  </w:style>
  <w:style w:type="paragraph" w:customStyle="1" w:styleId="05FF87F443CD45179A18A10F078AC82B">
    <w:name w:val="05FF87F443CD45179A18A10F078AC82B"/>
  </w:style>
  <w:style w:type="paragraph" w:customStyle="1" w:styleId="F968E56F77B9459A8DE7D4579097A7CC">
    <w:name w:val="F968E56F77B9459A8DE7D4579097A7CC"/>
  </w:style>
  <w:style w:type="paragraph" w:customStyle="1" w:styleId="48ECB5C1464347639886412FC21B6ED4">
    <w:name w:val="48ECB5C1464347639886412FC21B6ED4"/>
  </w:style>
  <w:style w:type="paragraph" w:customStyle="1" w:styleId="2102A6D746C24C76A37D4553D8B56892">
    <w:name w:val="2102A6D746C24C76A37D4553D8B56892"/>
  </w:style>
  <w:style w:type="paragraph" w:customStyle="1" w:styleId="B5AB37F8D72E44E5A0A5611B277D4D93">
    <w:name w:val="B5AB37F8D72E44E5A0A5611B277D4D93"/>
  </w:style>
  <w:style w:type="paragraph" w:customStyle="1" w:styleId="0DAF832141674CE28BD30B28ACAF750F">
    <w:name w:val="0DAF832141674CE28BD30B28ACAF750F"/>
  </w:style>
  <w:style w:type="paragraph" w:customStyle="1" w:styleId="BC8C33F947A24A41AABF45A477348A88">
    <w:name w:val="BC8C33F947A24A41AABF45A477348A88"/>
  </w:style>
  <w:style w:type="paragraph" w:customStyle="1" w:styleId="E1635029331B42C6884040414EB6D55D">
    <w:name w:val="E1635029331B42C6884040414EB6D55D"/>
  </w:style>
  <w:style w:type="paragraph" w:customStyle="1" w:styleId="E5A3916771764396B089A6139AD61573">
    <w:name w:val="E5A3916771764396B089A6139AD61573"/>
  </w:style>
  <w:style w:type="paragraph" w:customStyle="1" w:styleId="635B429395B648E382B816489C3059FC">
    <w:name w:val="635B429395B648E382B816489C3059FC"/>
  </w:style>
  <w:style w:type="paragraph" w:customStyle="1" w:styleId="EDDF8B7616F04507894CAD4AD8BD0424">
    <w:name w:val="EDDF8B7616F04507894CAD4AD8BD0424"/>
  </w:style>
  <w:style w:type="paragraph" w:customStyle="1" w:styleId="8B43D3DC70434519A373918BE10A9911">
    <w:name w:val="8B43D3DC70434519A373918BE10A9911"/>
  </w:style>
  <w:style w:type="paragraph" w:customStyle="1" w:styleId="AFECC5907E39412591BF046CDEBEBB3F">
    <w:name w:val="AFECC5907E39412591BF046CDEBEBB3F"/>
  </w:style>
  <w:style w:type="paragraph" w:customStyle="1" w:styleId="D7AC871BCA64468AB1CCD63253AF0BF5">
    <w:name w:val="D7AC871BCA64468AB1CCD63253AF0BF5"/>
  </w:style>
  <w:style w:type="paragraph" w:customStyle="1" w:styleId="761F3F13ACC7438FB7BE9212DE7FC7AC">
    <w:name w:val="761F3F13ACC7438FB7BE9212DE7FC7AC"/>
  </w:style>
  <w:style w:type="paragraph" w:customStyle="1" w:styleId="2494F77BA0C445A09FCF6815A8F70FEB">
    <w:name w:val="2494F77BA0C445A09FCF6815A8F70FEB"/>
  </w:style>
  <w:style w:type="paragraph" w:customStyle="1" w:styleId="72C79AD962EF4C2FAB60CFFB2FF283BE">
    <w:name w:val="72C79AD962EF4C2FAB60CFFB2FF283BE"/>
  </w:style>
  <w:style w:type="paragraph" w:customStyle="1" w:styleId="6125429AEC3B499DB55A195477FE1AAC">
    <w:name w:val="6125429AEC3B499DB55A195477FE1AAC"/>
  </w:style>
  <w:style w:type="paragraph" w:customStyle="1" w:styleId="48568EB0AE494E23B9E003C21E68C4BF">
    <w:name w:val="48568EB0AE494E23B9E003C21E68C4BF"/>
  </w:style>
  <w:style w:type="paragraph" w:customStyle="1" w:styleId="B546C43CB7B6479193D2F847FB1E8F30">
    <w:name w:val="B546C43CB7B6479193D2F847FB1E8F30"/>
  </w:style>
  <w:style w:type="paragraph" w:customStyle="1" w:styleId="34A36E8959304B0DA2CF53E341DC60FF">
    <w:name w:val="34A36E8959304B0DA2CF53E341DC60FF"/>
  </w:style>
  <w:style w:type="paragraph" w:customStyle="1" w:styleId="18080DE11FA949FCA03E7B2D05703E7D">
    <w:name w:val="18080DE11FA949FCA03E7B2D05703E7D"/>
  </w:style>
  <w:style w:type="paragraph" w:customStyle="1" w:styleId="F42552F13A35495EB92B66900CED17EB">
    <w:name w:val="F42552F13A35495EB92B66900CED17EB"/>
  </w:style>
  <w:style w:type="paragraph" w:customStyle="1" w:styleId="CF46DECB312F46028269C59EDBA729E3">
    <w:name w:val="CF46DECB312F46028269C59EDBA729E3"/>
  </w:style>
  <w:style w:type="paragraph" w:customStyle="1" w:styleId="144D8132B711407585D059A4B185FD94">
    <w:name w:val="144D8132B711407585D059A4B185FD94"/>
  </w:style>
  <w:style w:type="paragraph" w:customStyle="1" w:styleId="5FECF8DC510A43ECBA43B0EF38A30573">
    <w:name w:val="5FECF8DC510A43ECBA43B0EF38A30573"/>
  </w:style>
  <w:style w:type="paragraph" w:customStyle="1" w:styleId="9F796D90EED548EABCFC748E47412A2C">
    <w:name w:val="9F796D90EED548EABCFC748E47412A2C"/>
  </w:style>
  <w:style w:type="paragraph" w:customStyle="1" w:styleId="9562417972CF417F8627AD081C07E17F">
    <w:name w:val="9562417972CF417F8627AD081C07E17F"/>
  </w:style>
  <w:style w:type="paragraph" w:customStyle="1" w:styleId="69F6965D288F43369698B6C16C635246">
    <w:name w:val="69F6965D288F43369698B6C16C635246"/>
  </w:style>
  <w:style w:type="paragraph" w:customStyle="1" w:styleId="FA481E2004FC41DDB9C78F997B7A8D5C">
    <w:name w:val="FA481E2004FC41DDB9C78F997B7A8D5C"/>
  </w:style>
  <w:style w:type="paragraph" w:customStyle="1" w:styleId="0AA36B29D7EC4EFAB67D38E8D069969F">
    <w:name w:val="0AA36B29D7EC4EFAB67D38E8D069969F"/>
  </w:style>
  <w:style w:type="paragraph" w:customStyle="1" w:styleId="C0F533FC6FBB464F983F88ECF93B95E1">
    <w:name w:val="C0F533FC6FBB464F983F88ECF93B95E1"/>
  </w:style>
  <w:style w:type="paragraph" w:customStyle="1" w:styleId="5F58E58CFDFC45018C8D2D30144EB676">
    <w:name w:val="5F58E58CFDFC45018C8D2D30144EB676"/>
  </w:style>
  <w:style w:type="paragraph" w:customStyle="1" w:styleId="85A16360D21D4D1DB1AE11775DB1C740">
    <w:name w:val="85A16360D21D4D1DB1AE11775DB1C740"/>
  </w:style>
  <w:style w:type="paragraph" w:customStyle="1" w:styleId="0276A16585A7403D9A1ED5EBB39B3948">
    <w:name w:val="0276A16585A7403D9A1ED5EBB39B3948"/>
  </w:style>
  <w:style w:type="paragraph" w:customStyle="1" w:styleId="0FEA69E8C84B4950B2179EADCE46196B">
    <w:name w:val="0FEA69E8C84B4950B2179EADCE46196B"/>
  </w:style>
  <w:style w:type="paragraph" w:customStyle="1" w:styleId="6823E8B41FF5456F93463CBABDAF0BB1">
    <w:name w:val="6823E8B41FF5456F93463CBABDAF0BB1"/>
  </w:style>
  <w:style w:type="paragraph" w:customStyle="1" w:styleId="9F83E4C6621741D38B503C3B4D15E51C">
    <w:name w:val="9F83E4C6621741D38B503C3B4D15E51C"/>
  </w:style>
  <w:style w:type="paragraph" w:customStyle="1" w:styleId="AC8D45D68A5C4C5AAA9399A4E84581AA">
    <w:name w:val="AC8D45D68A5C4C5AAA9399A4E84581AA"/>
  </w:style>
  <w:style w:type="paragraph" w:customStyle="1" w:styleId="14FAA990C22F4F26AA95E3668361EC4F">
    <w:name w:val="14FAA990C22F4F26AA95E3668361EC4F"/>
  </w:style>
  <w:style w:type="paragraph" w:customStyle="1" w:styleId="63A4AD120E5344E7BF24968C6E6262A8">
    <w:name w:val="63A4AD120E5344E7BF24968C6E6262A8"/>
  </w:style>
  <w:style w:type="paragraph" w:customStyle="1" w:styleId="4C9E3E01332C4CF493277E89C3FAA43A">
    <w:name w:val="4C9E3E01332C4CF493277E89C3FAA43A"/>
  </w:style>
  <w:style w:type="paragraph" w:customStyle="1" w:styleId="97751D9A25214BD58BF26A643E78377A">
    <w:name w:val="97751D9A25214BD58BF26A643E78377A"/>
  </w:style>
  <w:style w:type="paragraph" w:customStyle="1" w:styleId="B94A430992154190AF583104E1121CD5">
    <w:name w:val="B94A430992154190AF583104E1121CD5"/>
  </w:style>
  <w:style w:type="paragraph" w:customStyle="1" w:styleId="9A50824EDBD6495998628BC448717A8B">
    <w:name w:val="9A50824EDBD6495998628BC448717A8B"/>
  </w:style>
  <w:style w:type="paragraph" w:customStyle="1" w:styleId="4E1BBC95E1B9472BB489C1BFB7FA32B7">
    <w:name w:val="4E1BBC95E1B9472BB489C1BFB7FA32B7"/>
  </w:style>
  <w:style w:type="paragraph" w:customStyle="1" w:styleId="9D42AC1AC2DC4AA6B417CE209C554042">
    <w:name w:val="9D42AC1AC2DC4AA6B417CE209C554042"/>
  </w:style>
  <w:style w:type="paragraph" w:customStyle="1" w:styleId="295531D90EBD488BBFC4E1E72E0EB26B">
    <w:name w:val="295531D90EBD488BBFC4E1E72E0EB26B"/>
  </w:style>
  <w:style w:type="paragraph" w:customStyle="1" w:styleId="88504694810E4D3699712D51EFCDEEF6">
    <w:name w:val="88504694810E4D3699712D51EFCDEEF6"/>
  </w:style>
  <w:style w:type="paragraph" w:customStyle="1" w:styleId="40A1800776C94DC59DFD26819CD64191">
    <w:name w:val="40A1800776C94DC59DFD26819CD64191"/>
  </w:style>
  <w:style w:type="paragraph" w:customStyle="1" w:styleId="CFCAE98ACADB4655AEF9B61E5D0F984B">
    <w:name w:val="CFCAE98ACADB4655AEF9B61E5D0F984B"/>
  </w:style>
  <w:style w:type="paragraph" w:customStyle="1" w:styleId="DB105A327C3449F291DBE65DAD626C0C">
    <w:name w:val="DB105A327C3449F291DBE65DAD626C0C"/>
  </w:style>
  <w:style w:type="paragraph" w:customStyle="1" w:styleId="E1D1279592654DC5A58600FFF71D448F">
    <w:name w:val="E1D1279592654DC5A58600FFF71D448F"/>
  </w:style>
  <w:style w:type="paragraph" w:customStyle="1" w:styleId="26B67C2E65514B7F93160AAE82953F0F">
    <w:name w:val="26B67C2E65514B7F93160AAE82953F0F"/>
  </w:style>
  <w:style w:type="paragraph" w:customStyle="1" w:styleId="36F522068CAD420696E0288907C360C8">
    <w:name w:val="36F522068CAD420696E0288907C360C8"/>
  </w:style>
  <w:style w:type="paragraph" w:customStyle="1" w:styleId="C2440521A2704C10A569D85D73B834F8">
    <w:name w:val="C2440521A2704C10A569D85D73B834F8"/>
  </w:style>
  <w:style w:type="paragraph" w:customStyle="1" w:styleId="5EE93BE1AFA6415080C3C1E895DCF635">
    <w:name w:val="5EE93BE1AFA6415080C3C1E895DCF635"/>
  </w:style>
  <w:style w:type="paragraph" w:customStyle="1" w:styleId="1CA529ACEB5149F58A5D4BA2A3ACC6CF">
    <w:name w:val="1CA529ACEB5149F58A5D4BA2A3ACC6CF"/>
  </w:style>
  <w:style w:type="paragraph" w:customStyle="1" w:styleId="5D59F4A357B14500924E13DEC89BD84E">
    <w:name w:val="5D59F4A357B14500924E13DEC89BD84E"/>
  </w:style>
  <w:style w:type="paragraph" w:customStyle="1" w:styleId="5C4F24EFFB0042C98CAEF7DCE84B1BBC">
    <w:name w:val="5C4F24EFFB0042C98CAEF7DCE84B1BBC"/>
  </w:style>
  <w:style w:type="paragraph" w:customStyle="1" w:styleId="6AFC25D291CC444E97D21DB682E5EA22">
    <w:name w:val="6AFC25D291CC444E97D21DB682E5EA22"/>
  </w:style>
  <w:style w:type="paragraph" w:customStyle="1" w:styleId="A3D24D2FA9484B75B6F06E7377021D21">
    <w:name w:val="A3D24D2FA9484B75B6F06E7377021D21"/>
  </w:style>
  <w:style w:type="paragraph" w:customStyle="1" w:styleId="E8D807D6C4864A4ABB5D8F2A1A9EE866">
    <w:name w:val="E8D807D6C4864A4ABB5D8F2A1A9EE866"/>
  </w:style>
  <w:style w:type="paragraph" w:customStyle="1" w:styleId="43B456DFF1884D1C9BA3990B3A875318">
    <w:name w:val="43B456DFF1884D1C9BA3990B3A875318"/>
  </w:style>
  <w:style w:type="paragraph" w:customStyle="1" w:styleId="7743F9D3FAA545218FACA846F2FBC43F">
    <w:name w:val="7743F9D3FAA545218FACA846F2FBC43F"/>
  </w:style>
  <w:style w:type="paragraph" w:customStyle="1" w:styleId="C2CACE0350164550A0D4C2E2127CFD7F">
    <w:name w:val="C2CACE0350164550A0D4C2E2127CFD7F"/>
  </w:style>
  <w:style w:type="paragraph" w:customStyle="1" w:styleId="2AC88C555ACF4080BCEF832E3AC8FBDD">
    <w:name w:val="2AC88C555ACF4080BCEF832E3AC8FBDD"/>
  </w:style>
  <w:style w:type="paragraph" w:customStyle="1" w:styleId="7FDE62E933F447CFAA8DA8857C078402">
    <w:name w:val="7FDE62E933F447CFAA8DA8857C078402"/>
  </w:style>
  <w:style w:type="paragraph" w:customStyle="1" w:styleId="B3BB6058308244AE8F2A8A68C561E72A">
    <w:name w:val="B3BB6058308244AE8F2A8A68C561E72A"/>
  </w:style>
  <w:style w:type="paragraph" w:customStyle="1" w:styleId="487EDA60A20F4B758997A0EBCBBE9FBF">
    <w:name w:val="487EDA60A20F4B758997A0EBCBBE9FBF"/>
  </w:style>
  <w:style w:type="paragraph" w:customStyle="1" w:styleId="457410A0D5C84868B5BF51B65304A400">
    <w:name w:val="457410A0D5C84868B5BF51B65304A400"/>
  </w:style>
  <w:style w:type="paragraph" w:customStyle="1" w:styleId="70BEF4ADB6354B0BAFE5DFC8A7B83D68">
    <w:name w:val="70BEF4ADB6354B0BAFE5DFC8A7B83D68"/>
  </w:style>
  <w:style w:type="paragraph" w:customStyle="1" w:styleId="8EF69530B70444B69BF49A60FCE244B0">
    <w:name w:val="8EF69530B70444B69BF49A60FCE244B0"/>
  </w:style>
  <w:style w:type="paragraph" w:customStyle="1" w:styleId="11126942D52E4AE08B0DBD2D227571F7">
    <w:name w:val="11126942D52E4AE08B0DBD2D227571F7"/>
  </w:style>
  <w:style w:type="paragraph" w:customStyle="1" w:styleId="0F4F8761D71A4193A82CF78FB93BE987">
    <w:name w:val="0F4F8761D71A4193A82CF78FB93BE987"/>
  </w:style>
  <w:style w:type="paragraph" w:customStyle="1" w:styleId="E4EB6CFC6D3D43F1B98C7A217AE0C000">
    <w:name w:val="E4EB6CFC6D3D43F1B98C7A217AE0C000"/>
  </w:style>
  <w:style w:type="paragraph" w:customStyle="1" w:styleId="9B1156056C3C4203B06CFF12863711D0">
    <w:name w:val="9B1156056C3C4203B06CFF12863711D0"/>
  </w:style>
  <w:style w:type="paragraph" w:customStyle="1" w:styleId="AC7DC9ADFB4747A29B8AC91523DB4839">
    <w:name w:val="AC7DC9ADFB4747A29B8AC91523DB4839"/>
  </w:style>
  <w:style w:type="paragraph" w:customStyle="1" w:styleId="0305A1DC24934284BAEF937F663E3390">
    <w:name w:val="0305A1DC24934284BAEF937F663E3390"/>
  </w:style>
  <w:style w:type="paragraph" w:customStyle="1" w:styleId="59D6F3D109EA41A1A422829A04C332E9">
    <w:name w:val="59D6F3D109EA41A1A422829A04C332E9"/>
  </w:style>
  <w:style w:type="paragraph" w:customStyle="1" w:styleId="E8B28D9372064D30A1D93E5A6D38677F">
    <w:name w:val="E8B28D9372064D30A1D93E5A6D38677F"/>
  </w:style>
  <w:style w:type="paragraph" w:customStyle="1" w:styleId="EE9A199134064C48854749DA28372E09">
    <w:name w:val="EE9A199134064C48854749DA28372E09"/>
  </w:style>
  <w:style w:type="paragraph" w:customStyle="1" w:styleId="E4D091EDCAF04066ADA433292AF27BE5">
    <w:name w:val="E4D091EDCAF04066ADA433292AF27BE5"/>
  </w:style>
  <w:style w:type="paragraph" w:customStyle="1" w:styleId="788E59BD30C3428EA1EF30DD3FE5E106">
    <w:name w:val="788E59BD30C3428EA1EF30DD3FE5E106"/>
  </w:style>
  <w:style w:type="paragraph" w:customStyle="1" w:styleId="45956720F6EA4DB19405CAC3B7DC2C8F">
    <w:name w:val="45956720F6EA4DB19405CAC3B7DC2C8F"/>
  </w:style>
  <w:style w:type="paragraph" w:customStyle="1" w:styleId="1D122791B12B4EDF9C2BF6830DD70253">
    <w:name w:val="1D122791B12B4EDF9C2BF6830DD70253"/>
  </w:style>
  <w:style w:type="paragraph" w:customStyle="1" w:styleId="4F4F85D80F264891BECCAAE45093DC4D">
    <w:name w:val="4F4F85D80F264891BECCAAE45093DC4D"/>
  </w:style>
  <w:style w:type="paragraph" w:customStyle="1" w:styleId="BD55C962D7334ABD8D593DF9F89D6B62">
    <w:name w:val="BD55C962D7334ABD8D593DF9F89D6B62"/>
  </w:style>
  <w:style w:type="paragraph" w:customStyle="1" w:styleId="2D6FC29A9FB34F4A8EF4FE7F41FBF293">
    <w:name w:val="2D6FC29A9FB34F4A8EF4FE7F41FBF293"/>
  </w:style>
  <w:style w:type="paragraph" w:customStyle="1" w:styleId="153FEDFFF498475D94D4502D61508467">
    <w:name w:val="153FEDFFF498475D94D4502D61508467"/>
  </w:style>
  <w:style w:type="paragraph" w:customStyle="1" w:styleId="48E3EFFC465840A1936AB6EF4935E547">
    <w:name w:val="48E3EFFC465840A1936AB6EF4935E547"/>
  </w:style>
  <w:style w:type="paragraph" w:customStyle="1" w:styleId="037DBE0D278A41138EDF8D43A893414F">
    <w:name w:val="037DBE0D278A41138EDF8D43A893414F"/>
  </w:style>
  <w:style w:type="paragraph" w:customStyle="1" w:styleId="3DDCD8747E10456E8ECEA33A4619B939">
    <w:name w:val="3DDCD8747E10456E8ECEA33A4619B939"/>
  </w:style>
  <w:style w:type="paragraph" w:customStyle="1" w:styleId="954505B6A77E4404BA543A502B655D79">
    <w:name w:val="954505B6A77E4404BA543A502B655D79"/>
  </w:style>
  <w:style w:type="paragraph" w:customStyle="1" w:styleId="9808800B79B34170AA4EACF4A43E03A1">
    <w:name w:val="9808800B79B34170AA4EACF4A43E03A1"/>
  </w:style>
  <w:style w:type="paragraph" w:customStyle="1" w:styleId="A77D7FA1A4B6445292B1BA59C5049F90">
    <w:name w:val="A77D7FA1A4B6445292B1BA59C5049F90"/>
  </w:style>
  <w:style w:type="paragraph" w:customStyle="1" w:styleId="7863D61D1CFF4401B9AC223322438BA4">
    <w:name w:val="7863D61D1CFF4401B9AC223322438BA4"/>
  </w:style>
  <w:style w:type="paragraph" w:customStyle="1" w:styleId="353E1590FEDB4A28998858B9CE220FDB">
    <w:name w:val="353E1590FEDB4A28998858B9CE220FDB"/>
  </w:style>
  <w:style w:type="paragraph" w:customStyle="1" w:styleId="CC9DE13504E34BD8850028A7DAE04B53">
    <w:name w:val="CC9DE13504E34BD8850028A7DAE04B53"/>
  </w:style>
  <w:style w:type="paragraph" w:customStyle="1" w:styleId="B0AD84E6F0B748CBA52BDDE1959F92BF">
    <w:name w:val="B0AD84E6F0B748CBA52BDDE1959F92BF"/>
  </w:style>
  <w:style w:type="paragraph" w:customStyle="1" w:styleId="51F25A2C12A3488F97D48F86799A53E2">
    <w:name w:val="51F25A2C12A3488F97D48F86799A53E2"/>
  </w:style>
  <w:style w:type="paragraph" w:customStyle="1" w:styleId="81D0457BB4AE4F428CEC732B8A2539EF">
    <w:name w:val="81D0457BB4AE4F428CEC732B8A2539EF"/>
  </w:style>
  <w:style w:type="paragraph" w:customStyle="1" w:styleId="A69AA81B87F944BE8B390037C731BA68">
    <w:name w:val="A69AA81B87F944BE8B390037C731BA68"/>
  </w:style>
  <w:style w:type="paragraph" w:customStyle="1" w:styleId="12F8E4A2D66241D999D53CABBD2714ED">
    <w:name w:val="12F8E4A2D66241D999D53CABBD2714ED"/>
  </w:style>
  <w:style w:type="paragraph" w:customStyle="1" w:styleId="15C2BBC7A4DA4E53BD24EFBEB6AE5F73">
    <w:name w:val="15C2BBC7A4DA4E53BD24EFBEB6AE5F73"/>
  </w:style>
  <w:style w:type="paragraph" w:customStyle="1" w:styleId="C70CEFC745A3480CAF4406C6A0C5BBF2">
    <w:name w:val="C70CEFC745A3480CAF4406C6A0C5BBF2"/>
  </w:style>
  <w:style w:type="paragraph" w:customStyle="1" w:styleId="B06E038986B643F0ACAD44947C97D6E9">
    <w:name w:val="B06E038986B643F0ACAD44947C97D6E9"/>
  </w:style>
  <w:style w:type="paragraph" w:customStyle="1" w:styleId="333D773C962A4030A475675F420F6823">
    <w:name w:val="333D773C962A4030A475675F420F6823"/>
  </w:style>
  <w:style w:type="paragraph" w:customStyle="1" w:styleId="D55EE0600826432EA95B8F292827D160">
    <w:name w:val="D55EE0600826432EA95B8F292827D160"/>
  </w:style>
  <w:style w:type="paragraph" w:customStyle="1" w:styleId="4A0EEB22707B41F6BC5441A55D1CDE05">
    <w:name w:val="4A0EEB22707B41F6BC5441A55D1CDE05"/>
  </w:style>
  <w:style w:type="paragraph" w:customStyle="1" w:styleId="9B4FCC86BA224F518D7F7E8596213AAB">
    <w:name w:val="9B4FCC86BA224F518D7F7E8596213AAB"/>
  </w:style>
  <w:style w:type="paragraph" w:customStyle="1" w:styleId="373DAEA5EBD540D39CB048D926512E28">
    <w:name w:val="373DAEA5EBD540D39CB048D926512E28"/>
  </w:style>
  <w:style w:type="paragraph" w:customStyle="1" w:styleId="3436707660974357952541DB5DA877B5">
    <w:name w:val="3436707660974357952541DB5DA877B5"/>
  </w:style>
  <w:style w:type="paragraph" w:customStyle="1" w:styleId="B5C6336C957046CCADF93A3575DE23E7">
    <w:name w:val="B5C6336C957046CCADF93A3575DE23E7"/>
  </w:style>
  <w:style w:type="paragraph" w:customStyle="1" w:styleId="590432CD5B784B37B3FED24D38E7B1B2">
    <w:name w:val="590432CD5B784B37B3FED24D38E7B1B2"/>
  </w:style>
  <w:style w:type="paragraph" w:customStyle="1" w:styleId="D9FE9FF277094C59B849EF0F5D92ED37">
    <w:name w:val="D9FE9FF277094C59B849EF0F5D92ED37"/>
  </w:style>
  <w:style w:type="paragraph" w:customStyle="1" w:styleId="C056D5DDC0EA46EBACA5C89BEFB00F20">
    <w:name w:val="C056D5DDC0EA46EBACA5C89BEFB00F20"/>
  </w:style>
  <w:style w:type="paragraph" w:customStyle="1" w:styleId="41E899A9F6A94A8199769EF090896FCD">
    <w:name w:val="41E899A9F6A94A8199769EF090896FCD"/>
  </w:style>
  <w:style w:type="paragraph" w:customStyle="1" w:styleId="2FA119AD10E7444C8353DB0EFEFFA841">
    <w:name w:val="2FA119AD10E7444C8353DB0EFEFFA841"/>
  </w:style>
  <w:style w:type="paragraph" w:customStyle="1" w:styleId="32DC991734CB4F19BCD6F8AD8DB13F49">
    <w:name w:val="32DC991734CB4F19BCD6F8AD8DB13F49"/>
  </w:style>
  <w:style w:type="paragraph" w:customStyle="1" w:styleId="50AAE4C83E8B4EE7A1C6C84F5ACC52C0">
    <w:name w:val="50AAE4C83E8B4EE7A1C6C84F5ACC52C0"/>
  </w:style>
  <w:style w:type="paragraph" w:customStyle="1" w:styleId="3A6B0422E79B4362A2719A3301DC6692">
    <w:name w:val="3A6B0422E79B4362A2719A3301DC6692"/>
  </w:style>
  <w:style w:type="paragraph" w:customStyle="1" w:styleId="0B8B5176B52747D5B56F20B6DB26E189">
    <w:name w:val="0B8B5176B52747D5B56F20B6DB26E189"/>
    <w:rsid w:val="00314070"/>
  </w:style>
  <w:style w:type="paragraph" w:customStyle="1" w:styleId="DCE57566A383493181F0A1C71AA1EDE5">
    <w:name w:val="DCE57566A383493181F0A1C71AA1EDE5"/>
    <w:rsid w:val="00314070"/>
  </w:style>
  <w:style w:type="paragraph" w:customStyle="1" w:styleId="9C05E2674F6C4FAB9BFC0C48F49A0988">
    <w:name w:val="9C05E2674F6C4FAB9BFC0C48F49A0988"/>
    <w:rsid w:val="00314070"/>
  </w:style>
  <w:style w:type="paragraph" w:customStyle="1" w:styleId="B0E10981A55C464C8BD2EACA8582A67C">
    <w:name w:val="B0E10981A55C464C8BD2EACA8582A67C"/>
    <w:rsid w:val="00314070"/>
  </w:style>
  <w:style w:type="paragraph" w:customStyle="1" w:styleId="BB493F7EABD348A69525CA3CBDC3F3AB">
    <w:name w:val="BB493F7EABD348A69525CA3CBDC3F3AB"/>
    <w:rsid w:val="00314070"/>
  </w:style>
  <w:style w:type="paragraph" w:customStyle="1" w:styleId="C3E23C7A63FD450E917A1C68366659CE">
    <w:name w:val="C3E23C7A63FD450E917A1C68366659CE"/>
    <w:rsid w:val="00314070"/>
  </w:style>
  <w:style w:type="paragraph" w:customStyle="1" w:styleId="6F1BE0306183470CA9D5B2D4CA2BD26B">
    <w:name w:val="6F1BE0306183470CA9D5B2D4CA2BD26B"/>
    <w:rsid w:val="00314070"/>
  </w:style>
  <w:style w:type="paragraph" w:customStyle="1" w:styleId="96478E3A822D464AA1B7563768B30DC7">
    <w:name w:val="96478E3A822D464AA1B7563768B30DC7"/>
    <w:rsid w:val="00314070"/>
  </w:style>
  <w:style w:type="paragraph" w:customStyle="1" w:styleId="4783F2B34EF94FEC980D76FD722B0B0A">
    <w:name w:val="4783F2B34EF94FEC980D76FD722B0B0A"/>
    <w:rsid w:val="00314070"/>
  </w:style>
  <w:style w:type="paragraph" w:customStyle="1" w:styleId="DCBCB082DB0B4E14B676CF3687D01392">
    <w:name w:val="DCBCB082DB0B4E14B676CF3687D01392"/>
    <w:rsid w:val="00314070"/>
  </w:style>
  <w:style w:type="paragraph" w:customStyle="1" w:styleId="F7F22B7F6BF0401992E6DB75B0641C6D">
    <w:name w:val="F7F22B7F6BF0401992E6DB75B0641C6D"/>
    <w:rsid w:val="00314070"/>
  </w:style>
  <w:style w:type="paragraph" w:customStyle="1" w:styleId="FFE4012F96EA41CC8CFFA68BB0BCF2E7">
    <w:name w:val="FFE4012F96EA41CC8CFFA68BB0BCF2E7"/>
    <w:rsid w:val="00314070"/>
  </w:style>
  <w:style w:type="paragraph" w:customStyle="1" w:styleId="27819C2AA0FA4432BBE1BD825936FE30">
    <w:name w:val="27819C2AA0FA4432BBE1BD825936FE30"/>
    <w:rsid w:val="00314070"/>
  </w:style>
  <w:style w:type="paragraph" w:customStyle="1" w:styleId="F7BA750ED28D4F378575F9708893D696">
    <w:name w:val="F7BA750ED28D4F378575F9708893D696"/>
    <w:rsid w:val="00314070"/>
  </w:style>
  <w:style w:type="paragraph" w:customStyle="1" w:styleId="8B6B40D0FCA64734A0DF266980AB7875">
    <w:name w:val="8B6B40D0FCA64734A0DF266980AB7875"/>
    <w:rsid w:val="00314070"/>
  </w:style>
  <w:style w:type="paragraph" w:customStyle="1" w:styleId="658E19D8FF094C109F7FF3EA2CABEC28">
    <w:name w:val="658E19D8FF094C109F7FF3EA2CABEC28"/>
    <w:rsid w:val="00314070"/>
  </w:style>
  <w:style w:type="paragraph" w:customStyle="1" w:styleId="3616E6A0D7EF43A68B9961C1547CBC72">
    <w:name w:val="3616E6A0D7EF43A68B9961C1547CBC72"/>
    <w:rsid w:val="00314070"/>
  </w:style>
  <w:style w:type="paragraph" w:customStyle="1" w:styleId="7D4FCC792BB8421D9E57DE23220E0A46">
    <w:name w:val="7D4FCC792BB8421D9E57DE23220E0A46"/>
    <w:rsid w:val="00314070"/>
  </w:style>
  <w:style w:type="paragraph" w:customStyle="1" w:styleId="73059964D15A44588D74F26EA6A37373">
    <w:name w:val="73059964D15A44588D74F26EA6A37373"/>
    <w:rsid w:val="00314070"/>
  </w:style>
  <w:style w:type="paragraph" w:customStyle="1" w:styleId="087F6E15A6D14EF9816B49BE4EF1F634">
    <w:name w:val="087F6E15A6D14EF9816B49BE4EF1F634"/>
    <w:rsid w:val="00314070"/>
  </w:style>
  <w:style w:type="paragraph" w:customStyle="1" w:styleId="523557C1681E4DBFBBB60DBF6DF99894">
    <w:name w:val="523557C1681E4DBFBBB60DBF6DF99894"/>
    <w:rsid w:val="00314070"/>
  </w:style>
  <w:style w:type="paragraph" w:customStyle="1" w:styleId="F2D001735BCB4B83B6DA453915CBDEB3">
    <w:name w:val="F2D001735BCB4B83B6DA453915CBDEB3"/>
    <w:rsid w:val="00314070"/>
  </w:style>
  <w:style w:type="paragraph" w:customStyle="1" w:styleId="BB028164086A42FC9CF1FA5A0EDE5D09">
    <w:name w:val="BB028164086A42FC9CF1FA5A0EDE5D09"/>
    <w:rsid w:val="00314070"/>
  </w:style>
  <w:style w:type="paragraph" w:customStyle="1" w:styleId="2EF1DC12FA274252897370CB15C3F8F7">
    <w:name w:val="2EF1DC12FA274252897370CB15C3F8F7"/>
    <w:rsid w:val="00314070"/>
  </w:style>
  <w:style w:type="paragraph" w:customStyle="1" w:styleId="AD40A9D0341C462DAE12DB7953A0E8D5">
    <w:name w:val="AD40A9D0341C462DAE12DB7953A0E8D5"/>
    <w:rsid w:val="00314070"/>
  </w:style>
  <w:style w:type="paragraph" w:customStyle="1" w:styleId="C5AE00AAA1604CA7BA61D9EEF9E0D311">
    <w:name w:val="C5AE00AAA1604CA7BA61D9EEF9E0D311"/>
    <w:rsid w:val="00314070"/>
  </w:style>
  <w:style w:type="paragraph" w:customStyle="1" w:styleId="D84B3503F77244CDBE4D72EB96A1DC0F">
    <w:name w:val="D84B3503F77244CDBE4D72EB96A1DC0F"/>
    <w:rsid w:val="00314070"/>
  </w:style>
  <w:style w:type="paragraph" w:customStyle="1" w:styleId="0BEE9C97093A4C39A37EF146F3C8E0AA">
    <w:name w:val="0BEE9C97093A4C39A37EF146F3C8E0AA"/>
    <w:rsid w:val="00314070"/>
  </w:style>
  <w:style w:type="paragraph" w:customStyle="1" w:styleId="EF2F8FB57A18484F92997C5B275579FD">
    <w:name w:val="EF2F8FB57A18484F92997C5B275579FD"/>
    <w:rsid w:val="00314070"/>
  </w:style>
  <w:style w:type="paragraph" w:customStyle="1" w:styleId="8166462027D04F0D9F863A29991486DE">
    <w:name w:val="8166462027D04F0D9F863A29991486DE"/>
    <w:rsid w:val="00314070"/>
  </w:style>
  <w:style w:type="paragraph" w:customStyle="1" w:styleId="8C25D608B47E459DA022B6DC2F349370">
    <w:name w:val="8C25D608B47E459DA022B6DC2F349370"/>
    <w:rsid w:val="00314070"/>
  </w:style>
  <w:style w:type="paragraph" w:customStyle="1" w:styleId="999199F422FD412CA8A34218C2B2D11E">
    <w:name w:val="999199F422FD412CA8A34218C2B2D11E"/>
    <w:rsid w:val="00314070"/>
  </w:style>
  <w:style w:type="paragraph" w:customStyle="1" w:styleId="BA3729C96F5D4AA6933A8FDC43577E42">
    <w:name w:val="BA3729C96F5D4AA6933A8FDC43577E42"/>
    <w:rsid w:val="00314070"/>
  </w:style>
  <w:style w:type="paragraph" w:customStyle="1" w:styleId="DD667499F6FD47A7B22CDB6399F7F921">
    <w:name w:val="DD667499F6FD47A7B22CDB6399F7F921"/>
    <w:rsid w:val="00314070"/>
  </w:style>
  <w:style w:type="paragraph" w:customStyle="1" w:styleId="39A0EF6019224B699A3760C28C51FA1A">
    <w:name w:val="39A0EF6019224B699A3760C28C51FA1A"/>
    <w:rsid w:val="00314070"/>
  </w:style>
  <w:style w:type="paragraph" w:customStyle="1" w:styleId="F884F7A0791B41978EC18619AB9E1639">
    <w:name w:val="F884F7A0791B41978EC18619AB9E1639"/>
    <w:rsid w:val="00314070"/>
  </w:style>
  <w:style w:type="paragraph" w:customStyle="1" w:styleId="867346BD70AC4019BEB94A0A6845AA71">
    <w:name w:val="867346BD70AC4019BEB94A0A6845AA71"/>
    <w:rsid w:val="00314070"/>
  </w:style>
  <w:style w:type="paragraph" w:customStyle="1" w:styleId="037A6B18F07046919FA11B864DFD0439">
    <w:name w:val="037A6B18F07046919FA11B864DFD0439"/>
    <w:rsid w:val="00314070"/>
  </w:style>
  <w:style w:type="paragraph" w:customStyle="1" w:styleId="7E91D43415BF4219A2A30F11404EA6E3">
    <w:name w:val="7E91D43415BF4219A2A30F11404EA6E3"/>
    <w:rsid w:val="00314070"/>
  </w:style>
  <w:style w:type="paragraph" w:customStyle="1" w:styleId="9210726C4C484B758DE10A96B87180B0">
    <w:name w:val="9210726C4C484B758DE10A96B87180B0"/>
    <w:rsid w:val="00314070"/>
  </w:style>
  <w:style w:type="paragraph" w:customStyle="1" w:styleId="B3457E7E6E164483B06140AA5166A033">
    <w:name w:val="B3457E7E6E164483B06140AA5166A033"/>
    <w:rsid w:val="00314070"/>
  </w:style>
  <w:style w:type="paragraph" w:customStyle="1" w:styleId="8ADEA749C16A44409738692CED8753A9">
    <w:name w:val="8ADEA749C16A44409738692CED8753A9"/>
    <w:rsid w:val="00314070"/>
  </w:style>
  <w:style w:type="paragraph" w:customStyle="1" w:styleId="87938B86F9FC442689CDDFADB44A2534">
    <w:name w:val="87938B86F9FC442689CDDFADB44A2534"/>
    <w:rsid w:val="00314070"/>
  </w:style>
  <w:style w:type="paragraph" w:customStyle="1" w:styleId="30CBD7862E714D969A32162E2A48DDF2">
    <w:name w:val="30CBD7862E714D969A32162E2A48DDF2"/>
    <w:rsid w:val="00314070"/>
  </w:style>
  <w:style w:type="paragraph" w:customStyle="1" w:styleId="301DF5563D584F14A719CE472842EE6C">
    <w:name w:val="301DF5563D584F14A719CE472842EE6C"/>
    <w:rsid w:val="00314070"/>
  </w:style>
  <w:style w:type="paragraph" w:customStyle="1" w:styleId="023BB38DA1F34C4BB13D98E65A955B36">
    <w:name w:val="023BB38DA1F34C4BB13D98E65A955B36"/>
    <w:rsid w:val="00314070"/>
  </w:style>
  <w:style w:type="paragraph" w:customStyle="1" w:styleId="F291314E146C414EA1637A7FBFB7DEF6">
    <w:name w:val="F291314E146C414EA1637A7FBFB7DEF6"/>
    <w:rsid w:val="00314070"/>
  </w:style>
  <w:style w:type="paragraph" w:customStyle="1" w:styleId="C8AD59AED6274E67A7BE59B582F5C434">
    <w:name w:val="C8AD59AED6274E67A7BE59B582F5C434"/>
    <w:rsid w:val="00314070"/>
  </w:style>
  <w:style w:type="paragraph" w:customStyle="1" w:styleId="09DA89C0651F4492831E0AC52F151701">
    <w:name w:val="09DA89C0651F4492831E0AC52F151701"/>
    <w:rsid w:val="00314070"/>
  </w:style>
  <w:style w:type="paragraph" w:customStyle="1" w:styleId="B812DBDD7FCF4E68B2328F3B36E710FB">
    <w:name w:val="B812DBDD7FCF4E68B2328F3B36E710FB"/>
    <w:rsid w:val="00314070"/>
  </w:style>
  <w:style w:type="paragraph" w:customStyle="1" w:styleId="ECBAFCBA67B94DEE8AE4F569889DE601">
    <w:name w:val="ECBAFCBA67B94DEE8AE4F569889DE601"/>
    <w:rsid w:val="00314070"/>
  </w:style>
  <w:style w:type="paragraph" w:customStyle="1" w:styleId="D61CD978BC8443318BDD6E7422540FDA">
    <w:name w:val="D61CD978BC8443318BDD6E7422540FDA"/>
    <w:rsid w:val="00314070"/>
  </w:style>
  <w:style w:type="paragraph" w:customStyle="1" w:styleId="759060F1EF1F4BE58A7CA54775626FF1">
    <w:name w:val="759060F1EF1F4BE58A7CA54775626FF1"/>
    <w:rsid w:val="00314070"/>
  </w:style>
  <w:style w:type="paragraph" w:customStyle="1" w:styleId="BF43E7F96DED4786AFF91DA672FD7CA9">
    <w:name w:val="BF43E7F96DED4786AFF91DA672FD7CA9"/>
    <w:rsid w:val="00314070"/>
  </w:style>
  <w:style w:type="paragraph" w:customStyle="1" w:styleId="10EB83B7C8CB4AAF8321A7EAA6F0821F">
    <w:name w:val="10EB83B7C8CB4AAF8321A7EAA6F0821F"/>
    <w:rsid w:val="00314070"/>
  </w:style>
  <w:style w:type="paragraph" w:customStyle="1" w:styleId="0EECB4F10B7B4449B8DBEB976228A234">
    <w:name w:val="0EECB4F10B7B4449B8DBEB976228A234"/>
    <w:rsid w:val="00314070"/>
  </w:style>
  <w:style w:type="paragraph" w:customStyle="1" w:styleId="6E638A54AB1C498DB66EBE1D93C5F341">
    <w:name w:val="6E638A54AB1C498DB66EBE1D93C5F341"/>
    <w:rsid w:val="00314070"/>
  </w:style>
  <w:style w:type="paragraph" w:customStyle="1" w:styleId="1D06BB03A73A44938EBC888F04EA125A">
    <w:name w:val="1D06BB03A73A44938EBC888F04EA125A"/>
    <w:rsid w:val="00314070"/>
  </w:style>
  <w:style w:type="paragraph" w:customStyle="1" w:styleId="C5613B687D484DE189C3BD0EBF535EA5">
    <w:name w:val="C5613B687D484DE189C3BD0EBF535EA5"/>
    <w:rsid w:val="00314070"/>
  </w:style>
  <w:style w:type="paragraph" w:customStyle="1" w:styleId="3FF33BEE226048F18056ECAAA3E569AE">
    <w:name w:val="3FF33BEE226048F18056ECAAA3E569AE"/>
    <w:rsid w:val="00314070"/>
  </w:style>
  <w:style w:type="paragraph" w:customStyle="1" w:styleId="131023C970AB47A280B6FF526E5A472C">
    <w:name w:val="131023C970AB47A280B6FF526E5A472C"/>
    <w:rsid w:val="00314070"/>
  </w:style>
  <w:style w:type="paragraph" w:customStyle="1" w:styleId="01AC7527541B4F4B807799879C33D9BE">
    <w:name w:val="01AC7527541B4F4B807799879C33D9BE"/>
    <w:rsid w:val="00314070"/>
  </w:style>
  <w:style w:type="paragraph" w:customStyle="1" w:styleId="E2EE41256FDA40E5ACD5B4CF7295E2D5">
    <w:name w:val="E2EE41256FDA40E5ACD5B4CF7295E2D5"/>
    <w:rsid w:val="00314070"/>
  </w:style>
  <w:style w:type="paragraph" w:customStyle="1" w:styleId="9C02C95CC03A4EFDA1161AF21EFE35DE">
    <w:name w:val="9C02C95CC03A4EFDA1161AF21EFE35DE"/>
    <w:rsid w:val="00314070"/>
  </w:style>
  <w:style w:type="paragraph" w:customStyle="1" w:styleId="DBC4308317A7448594D75BD585E30543">
    <w:name w:val="DBC4308317A7448594D75BD585E30543"/>
    <w:rsid w:val="00314070"/>
  </w:style>
  <w:style w:type="paragraph" w:customStyle="1" w:styleId="7E91648B753340ACBC74F310ED2F3A35">
    <w:name w:val="7E91648B753340ACBC74F310ED2F3A35"/>
    <w:rsid w:val="00314070"/>
  </w:style>
  <w:style w:type="paragraph" w:customStyle="1" w:styleId="1FD7FCE2A1B84174B599BB3E855FB257">
    <w:name w:val="1FD7FCE2A1B84174B599BB3E855FB257"/>
    <w:rsid w:val="00314070"/>
  </w:style>
  <w:style w:type="paragraph" w:customStyle="1" w:styleId="780DC2AFEE4842978B98A96992947270">
    <w:name w:val="780DC2AFEE4842978B98A96992947270"/>
    <w:rsid w:val="00314070"/>
  </w:style>
  <w:style w:type="paragraph" w:customStyle="1" w:styleId="F3754E64C80D4595AA938443FC550290">
    <w:name w:val="F3754E64C80D4595AA938443FC550290"/>
    <w:rsid w:val="00314070"/>
  </w:style>
  <w:style w:type="paragraph" w:customStyle="1" w:styleId="B5B4E614A7C84DB28FF9A55CCF5220AA">
    <w:name w:val="B5B4E614A7C84DB28FF9A55CCF5220AA"/>
    <w:rsid w:val="00314070"/>
  </w:style>
  <w:style w:type="paragraph" w:customStyle="1" w:styleId="C4436A8B59CA41E18E6DBB62636FDBD1">
    <w:name w:val="C4436A8B59CA41E18E6DBB62636FDBD1"/>
    <w:rsid w:val="00314070"/>
  </w:style>
  <w:style w:type="paragraph" w:customStyle="1" w:styleId="508642D294894868BA76F69CAA34F592">
    <w:name w:val="508642D294894868BA76F69CAA34F592"/>
    <w:rsid w:val="00314070"/>
  </w:style>
  <w:style w:type="paragraph" w:customStyle="1" w:styleId="33719C87B1724AA28A80495B09EB2FD1">
    <w:name w:val="33719C87B1724AA28A80495B09EB2FD1"/>
    <w:rsid w:val="00314070"/>
  </w:style>
  <w:style w:type="paragraph" w:customStyle="1" w:styleId="CF05A8F376CF4C1193A26684CA680932">
    <w:name w:val="CF05A8F376CF4C1193A26684CA680932"/>
    <w:rsid w:val="00314070"/>
  </w:style>
  <w:style w:type="paragraph" w:customStyle="1" w:styleId="F10A3CE72B20432CBA73DE17BE79E376">
    <w:name w:val="F10A3CE72B20432CBA73DE17BE79E376"/>
    <w:rsid w:val="00314070"/>
  </w:style>
  <w:style w:type="paragraph" w:customStyle="1" w:styleId="D8BD2E8157F340A8B95D886CA6088726">
    <w:name w:val="D8BD2E8157F340A8B95D886CA6088726"/>
    <w:rsid w:val="00314070"/>
  </w:style>
  <w:style w:type="paragraph" w:customStyle="1" w:styleId="75AE1BF5BBDF4412B9237F28275C36D5">
    <w:name w:val="75AE1BF5BBDF4412B9237F28275C36D5"/>
    <w:rsid w:val="00314070"/>
  </w:style>
  <w:style w:type="paragraph" w:customStyle="1" w:styleId="9679F6E98E0A45729A526041B4073309">
    <w:name w:val="9679F6E98E0A45729A526041B4073309"/>
    <w:rsid w:val="00314070"/>
  </w:style>
  <w:style w:type="paragraph" w:customStyle="1" w:styleId="1E551F70AE7544A7B8DF06771B1A2AA8">
    <w:name w:val="1E551F70AE7544A7B8DF06771B1A2AA8"/>
    <w:rsid w:val="00314070"/>
  </w:style>
  <w:style w:type="paragraph" w:customStyle="1" w:styleId="089E4460F5A34F0E9D3DF3CD301376D9">
    <w:name w:val="089E4460F5A34F0E9D3DF3CD301376D9"/>
    <w:rsid w:val="00314070"/>
  </w:style>
  <w:style w:type="paragraph" w:customStyle="1" w:styleId="E5488583EF014148B1CBAFE5E8290AE3">
    <w:name w:val="E5488583EF014148B1CBAFE5E8290AE3"/>
    <w:rsid w:val="00314070"/>
  </w:style>
  <w:style w:type="paragraph" w:customStyle="1" w:styleId="3A0641B38FA040B89DC936CA5FDED1DF">
    <w:name w:val="3A0641B38FA040B89DC936CA5FDED1DF"/>
    <w:rsid w:val="00314070"/>
  </w:style>
  <w:style w:type="paragraph" w:customStyle="1" w:styleId="5E8FE1015C9B4B2EBBA98C91B0C24FE5">
    <w:name w:val="5E8FE1015C9B4B2EBBA98C91B0C24FE5"/>
    <w:rsid w:val="00314070"/>
  </w:style>
  <w:style w:type="paragraph" w:customStyle="1" w:styleId="9274EAFD21334EE6BD6DEBC5F58BA018">
    <w:name w:val="9274EAFD21334EE6BD6DEBC5F58BA018"/>
    <w:rsid w:val="00314070"/>
  </w:style>
  <w:style w:type="paragraph" w:customStyle="1" w:styleId="A0D731A8FB55406F834BA250B4DB7D10">
    <w:name w:val="A0D731A8FB55406F834BA250B4DB7D10"/>
    <w:rsid w:val="00314070"/>
  </w:style>
  <w:style w:type="paragraph" w:customStyle="1" w:styleId="3AC87388F0834755B24F003DF29E87F1">
    <w:name w:val="3AC87388F0834755B24F003DF29E87F1"/>
    <w:rsid w:val="00314070"/>
  </w:style>
  <w:style w:type="paragraph" w:customStyle="1" w:styleId="92011DE013D348CAB43041D3DF73AEFA">
    <w:name w:val="92011DE013D348CAB43041D3DF73AEFA"/>
    <w:rsid w:val="00314070"/>
  </w:style>
  <w:style w:type="paragraph" w:customStyle="1" w:styleId="BA0B19E5FCC64EF58581601E6D08CE65">
    <w:name w:val="BA0B19E5FCC64EF58581601E6D08CE65"/>
    <w:rsid w:val="00314070"/>
  </w:style>
  <w:style w:type="paragraph" w:customStyle="1" w:styleId="A7D795D251154DF2B64D95095E8AB9A5">
    <w:name w:val="A7D795D251154DF2B64D95095E8AB9A5"/>
    <w:rsid w:val="00314070"/>
  </w:style>
  <w:style w:type="paragraph" w:customStyle="1" w:styleId="81F2C15CEF654F1FA6F7DC6DCF2E52EF">
    <w:name w:val="81F2C15CEF654F1FA6F7DC6DCF2E52EF"/>
    <w:rsid w:val="00314070"/>
  </w:style>
  <w:style w:type="paragraph" w:customStyle="1" w:styleId="FDBE4F2804344169B05334A9033A65F4">
    <w:name w:val="FDBE4F2804344169B05334A9033A65F4"/>
    <w:rsid w:val="00314070"/>
  </w:style>
  <w:style w:type="paragraph" w:customStyle="1" w:styleId="55C569B0222244308018815C44301E4E">
    <w:name w:val="55C569B0222244308018815C44301E4E"/>
    <w:rsid w:val="00314070"/>
  </w:style>
  <w:style w:type="paragraph" w:customStyle="1" w:styleId="5A16E24417324F38899C0AFDC5E10288">
    <w:name w:val="5A16E24417324F38899C0AFDC5E10288"/>
    <w:rsid w:val="00314070"/>
  </w:style>
  <w:style w:type="paragraph" w:customStyle="1" w:styleId="78DFA069430240428622138827A5521E">
    <w:name w:val="78DFA069430240428622138827A5521E"/>
    <w:rsid w:val="00314070"/>
  </w:style>
  <w:style w:type="paragraph" w:customStyle="1" w:styleId="6A9C614DE25A4BB8B0BACD3347F74A4D">
    <w:name w:val="6A9C614DE25A4BB8B0BACD3347F74A4D"/>
    <w:rsid w:val="00314070"/>
  </w:style>
  <w:style w:type="paragraph" w:customStyle="1" w:styleId="BCF128C1EE0D4A408F1D55EAAA0C2591">
    <w:name w:val="BCF128C1EE0D4A408F1D55EAAA0C2591"/>
    <w:rsid w:val="00314070"/>
  </w:style>
  <w:style w:type="paragraph" w:customStyle="1" w:styleId="DA4CB964B8F240DEBB42F78255BBD4E1">
    <w:name w:val="DA4CB964B8F240DEBB42F78255BBD4E1"/>
    <w:rsid w:val="00314070"/>
  </w:style>
  <w:style w:type="paragraph" w:customStyle="1" w:styleId="DF93F16304BC4DB6B1EB778C195D1D56">
    <w:name w:val="DF93F16304BC4DB6B1EB778C195D1D56"/>
    <w:rsid w:val="00314070"/>
  </w:style>
  <w:style w:type="paragraph" w:customStyle="1" w:styleId="0E8944EC51344662BBD2EA740DCEFCFD">
    <w:name w:val="0E8944EC51344662BBD2EA740DCEFCFD"/>
    <w:rsid w:val="00314070"/>
  </w:style>
  <w:style w:type="paragraph" w:customStyle="1" w:styleId="FEE657E2E7E9444FA18A63F38CEFEB8C">
    <w:name w:val="FEE657E2E7E9444FA18A63F38CEFEB8C"/>
    <w:rsid w:val="00314070"/>
  </w:style>
  <w:style w:type="paragraph" w:customStyle="1" w:styleId="2C8BFE5B0D7C45DCB31FA117DADFF012">
    <w:name w:val="2C8BFE5B0D7C45DCB31FA117DADFF012"/>
    <w:rsid w:val="00314070"/>
  </w:style>
  <w:style w:type="paragraph" w:customStyle="1" w:styleId="5107990FFF6C4B65B95AE79C12442E41">
    <w:name w:val="5107990FFF6C4B65B95AE79C12442E41"/>
    <w:rsid w:val="00314070"/>
  </w:style>
  <w:style w:type="paragraph" w:customStyle="1" w:styleId="2ABEB926A57E4E28A483110BEA493E55">
    <w:name w:val="2ABEB926A57E4E28A483110BEA493E55"/>
    <w:rsid w:val="00314070"/>
  </w:style>
  <w:style w:type="paragraph" w:customStyle="1" w:styleId="2469073FF43941AAB1B2822A469EFB06">
    <w:name w:val="2469073FF43941AAB1B2822A469EFB06"/>
    <w:rsid w:val="00314070"/>
  </w:style>
  <w:style w:type="paragraph" w:customStyle="1" w:styleId="FA313470E78B414590A4D8BF9DDE1ABB">
    <w:name w:val="FA313470E78B414590A4D8BF9DDE1ABB"/>
    <w:rsid w:val="00314070"/>
  </w:style>
  <w:style w:type="paragraph" w:customStyle="1" w:styleId="B227798AF3694FEB8671758DC19C9A43">
    <w:name w:val="B227798AF3694FEB8671758DC19C9A43"/>
    <w:rsid w:val="003140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2A85EB-4B67-4CF6-9048-76D75AEA01B5}">
  <we:reference id="wa104380955" version="3.16.2.1" store="pt-BR" storeType="OMEX"/>
  <we:alternateReferences>
    <we:reference id="wa104380955" version="3.16.2.1" store="WA104380955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Requerente</b:Tag>
    <b:RefOrder>1</b:RefOrder>
  </b:Source>
</b:Sources>
</file>

<file path=customXml/itemProps1.xml><?xml version="1.0" encoding="utf-8"?>
<ds:datastoreItem xmlns:ds="http://schemas.openxmlformats.org/officeDocument/2006/customXml" ds:itemID="{DAC6D832-B289-4018-9DFD-150A73D25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3.202X.00XXXX_N - RAPS - parcelamento_do_solo</Template>
  <TotalTime>1876</TotalTime>
  <Pages>13</Pages>
  <Words>5188</Words>
  <Characters>28016</Characters>
  <Application>Microsoft Office Word</Application>
  <DocSecurity>0</DocSecurity>
  <Lines>233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Cenzi De Ré</dc:creator>
  <cp:keywords/>
  <dc:description/>
  <cp:lastModifiedBy>Francisco Cenzi de Ré</cp:lastModifiedBy>
  <cp:revision>103</cp:revision>
  <cp:lastPrinted>2026-03-26T19:50:00Z</cp:lastPrinted>
  <dcterms:created xsi:type="dcterms:W3CDTF">2026-03-25T11:59:00Z</dcterms:created>
  <dcterms:modified xsi:type="dcterms:W3CDTF">2026-03-26T19:50:00Z</dcterms:modified>
  <dc:identifier/>
  <dc:language/>
</cp:coreProperties>
</file>