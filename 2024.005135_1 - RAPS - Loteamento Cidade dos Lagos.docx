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15113" w14:textId="1433E252" w:rsidR="00056E97" w:rsidRPr="005E7C03" w:rsidRDefault="000B6189" w:rsidP="001679DE">
      <w:pPr>
        <w:pStyle w:val="Ttulo"/>
      </w:pPr>
      <w:r w:rsidRPr="005E7C03">
        <w:t xml:space="preserve">RELATÓRIO </w:t>
      </w:r>
      <w:r w:rsidR="005E7C03" w:rsidRPr="005E7C03">
        <w:rPr>
          <w:szCs w:val="32"/>
        </w:rPr>
        <w:t>02</w:t>
      </w:r>
      <w:r w:rsidRPr="005E7C03">
        <w:t>-</w:t>
      </w:r>
      <w:r w:rsidR="00D10862" w:rsidRPr="005E7C03">
        <w:fldChar w:fldCharType="begin"/>
      </w:r>
      <w:r w:rsidR="00D10862" w:rsidRPr="005E7C03">
        <w:instrText xml:space="preserve"> MERGEFIELD PROCESSO </w:instrText>
      </w:r>
      <w:r w:rsidR="00D10862" w:rsidRPr="005E7C03">
        <w:fldChar w:fldCharType="separate"/>
      </w:r>
      <w:r w:rsidR="00467A9E" w:rsidRPr="005E7C03">
        <w:rPr>
          <w:noProof/>
        </w:rPr>
        <w:t>005135</w:t>
      </w:r>
      <w:r w:rsidR="00D10862" w:rsidRPr="005E7C03">
        <w:rPr>
          <w:noProof/>
        </w:rPr>
        <w:fldChar w:fldCharType="end"/>
      </w:r>
      <w:r w:rsidRPr="005E7C03">
        <w:t>/</w:t>
      </w:r>
      <w:r w:rsidR="00D10862" w:rsidRPr="005E7C03">
        <w:fldChar w:fldCharType="begin"/>
      </w:r>
      <w:r w:rsidR="00D10862" w:rsidRPr="005E7C03">
        <w:instrText xml:space="preserve"> MERGEFIELD ANO </w:instrText>
      </w:r>
      <w:r w:rsidR="00D10862" w:rsidRPr="005E7C03">
        <w:fldChar w:fldCharType="separate"/>
      </w:r>
      <w:r w:rsidR="00467A9E" w:rsidRPr="005E7C03">
        <w:rPr>
          <w:noProof/>
        </w:rPr>
        <w:t>2024</w:t>
      </w:r>
      <w:r w:rsidR="00D10862" w:rsidRPr="005E7C03">
        <w:rPr>
          <w:noProof/>
        </w:rPr>
        <w:fldChar w:fldCharType="end"/>
      </w:r>
      <w:r w:rsidRPr="005E7C03">
        <w:t>/SePlan</w:t>
      </w:r>
    </w:p>
    <w:p w14:paraId="05002045" w14:textId="7462F9F0" w:rsidR="000B6189" w:rsidRPr="005E7C03" w:rsidRDefault="005E7C03" w:rsidP="001679DE">
      <w:pPr>
        <w:pStyle w:val="Ttulo1"/>
      </w:pPr>
      <w:r w:rsidRPr="005E7C03">
        <w:rPr>
          <w:rFonts w:eastAsiaTheme="minorHAnsi" w:cstheme="minorBidi"/>
          <w:szCs w:val="28"/>
        </w:rPr>
        <w:t>1</w:t>
      </w:r>
      <w:r w:rsidR="000B6189" w:rsidRPr="005E7C03">
        <w:t xml:space="preserve">ª Análise de Projeto </w:t>
      </w:r>
      <w:r w:rsidR="001708C9" w:rsidRPr="005E7C03">
        <w:t>de Parcelamento do Solo Urbano</w:t>
      </w:r>
    </w:p>
    <w:p w14:paraId="70E2ACCA" w14:textId="77777777" w:rsidR="00F519C6" w:rsidRPr="00975099" w:rsidRDefault="00172CD9" w:rsidP="00953B1B">
      <w:pPr>
        <w:pStyle w:val="Ttulo2"/>
      </w:pPr>
      <w:bookmarkStart w:id="0" w:name="_Ref134452660"/>
      <w:r w:rsidRPr="00975099">
        <w:t>INFORMAÇÕES PREELIMINARES</w:t>
      </w:r>
      <w:bookmarkEnd w:id="0"/>
    </w:p>
    <w:p w14:paraId="430BA44A" w14:textId="1C7DC8C8" w:rsidR="001679DE" w:rsidRPr="009B2BC3" w:rsidRDefault="001679DE" w:rsidP="00975099">
      <w:pPr>
        <w:pStyle w:val="Corpodetexto"/>
        <w:ind w:firstLine="0"/>
      </w:pPr>
      <w:r w:rsidRPr="009B2BC3">
        <w:t>Requerente:</w:t>
      </w:r>
      <w:r w:rsidR="00902622" w:rsidRPr="009B2BC3">
        <w:t xml:space="preserve"> </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Requerente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JTA Empreendimentos e Urbanismo LTDA</w:t>
      </w:r>
      <w:r w:rsidR="00D10862" w:rsidRPr="009B2BC3">
        <w:rPr>
          <w:rFonts w:eastAsia="Calibri" w:cs="Arial"/>
          <w:bCs/>
          <w:noProof/>
          <w:kern w:val="0"/>
          <w:szCs w:val="20"/>
          <w14:ligatures w14:val="none"/>
        </w:rPr>
        <w:fldChar w:fldCharType="end"/>
      </w:r>
    </w:p>
    <w:p w14:paraId="30AA7BBB" w14:textId="01FF11C9" w:rsidR="001679DE" w:rsidRPr="009B2BC3" w:rsidRDefault="001679DE" w:rsidP="00975099">
      <w:pPr>
        <w:pStyle w:val="Corpodetexto"/>
        <w:ind w:firstLine="0"/>
      </w:pPr>
      <w:r w:rsidRPr="009B2BC3">
        <w:t xml:space="preserve">Processo: </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PROCESSO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005135</w:t>
      </w:r>
      <w:r w:rsidR="00D10862" w:rsidRPr="009B2BC3">
        <w:rPr>
          <w:rFonts w:eastAsia="Calibri" w:cs="Arial"/>
          <w:bCs/>
          <w:noProof/>
          <w:kern w:val="0"/>
          <w:szCs w:val="20"/>
          <w14:ligatures w14:val="none"/>
        </w:rPr>
        <w:fldChar w:fldCharType="end"/>
      </w:r>
      <w:r w:rsidRPr="009B2BC3">
        <w:t>/</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ANO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2024</w:t>
      </w:r>
      <w:r w:rsidR="00D10862" w:rsidRPr="009B2BC3">
        <w:rPr>
          <w:rFonts w:eastAsia="Calibri" w:cs="Arial"/>
          <w:bCs/>
          <w:noProof/>
          <w:kern w:val="0"/>
          <w:szCs w:val="20"/>
          <w14:ligatures w14:val="none"/>
        </w:rPr>
        <w:fldChar w:fldCharType="end"/>
      </w:r>
    </w:p>
    <w:p w14:paraId="17598E67" w14:textId="51127326" w:rsidR="001679DE" w:rsidRPr="009B2BC3" w:rsidRDefault="001679DE" w:rsidP="00975099">
      <w:pPr>
        <w:pStyle w:val="Corpodetexto"/>
        <w:ind w:firstLine="0"/>
      </w:pPr>
      <w:r w:rsidRPr="009B2BC3">
        <w:t xml:space="preserve">Empreendimento: </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EMPREENDIMENTO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Cidade dos Lagos</w:t>
      </w:r>
      <w:r w:rsidR="00D10862" w:rsidRPr="009B2BC3">
        <w:rPr>
          <w:rFonts w:eastAsia="Calibri" w:cs="Arial"/>
          <w:bCs/>
          <w:noProof/>
          <w:kern w:val="0"/>
          <w:szCs w:val="20"/>
          <w14:ligatures w14:val="none"/>
        </w:rPr>
        <w:fldChar w:fldCharType="end"/>
      </w:r>
      <w:r w:rsidR="00746BA4" w:rsidRPr="009B2BC3">
        <w:t xml:space="preserve"> </w:t>
      </w:r>
    </w:p>
    <w:p w14:paraId="61B8B43F" w14:textId="5BC76E3F" w:rsidR="001679DE" w:rsidRPr="009B2BC3" w:rsidRDefault="001679DE" w:rsidP="00975099">
      <w:pPr>
        <w:pStyle w:val="Corpodetexto"/>
        <w:ind w:firstLine="0"/>
      </w:pPr>
      <w:r w:rsidRPr="009B2BC3">
        <w:t xml:space="preserve">Resumo: </w:t>
      </w:r>
      <w:sdt>
        <w:sdtPr>
          <w:id w:val="-572204127"/>
          <w:placeholder>
            <w:docPart w:val="B7F318942D6547B29878B9620A8B8A59"/>
          </w:placeholder>
        </w:sdtPr>
        <w:sdtEndPr/>
        <w:sdtContent>
          <w:r w:rsidR="001708C9" w:rsidRPr="009B2BC3">
            <w:t xml:space="preserve">Requerimento de Análise do Projeto Urbanístico de Parcelamento de Solo Urbano, na forma de </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USO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Loteamento</w:t>
          </w:r>
          <w:r w:rsidR="00D10862" w:rsidRPr="009B2BC3">
            <w:rPr>
              <w:rFonts w:eastAsia="Calibri" w:cs="Arial"/>
              <w:bCs/>
              <w:noProof/>
              <w:kern w:val="0"/>
              <w:szCs w:val="20"/>
              <w14:ligatures w14:val="none"/>
            </w:rPr>
            <w:fldChar w:fldCharType="end"/>
          </w:r>
          <w:r w:rsidR="001708C9" w:rsidRPr="009B2BC3">
            <w:t xml:space="preserve">, denominado </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EMPREENDIMENTO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Cidade dos Lagos</w:t>
          </w:r>
          <w:r w:rsidR="00D10862" w:rsidRPr="009B2BC3">
            <w:rPr>
              <w:rFonts w:eastAsia="Calibri" w:cs="Arial"/>
              <w:bCs/>
              <w:noProof/>
              <w:kern w:val="0"/>
              <w:szCs w:val="20"/>
              <w14:ligatures w14:val="none"/>
            </w:rPr>
            <w:fldChar w:fldCharType="end"/>
          </w:r>
          <w:r w:rsidR="001708C9" w:rsidRPr="009B2BC3">
            <w:t xml:space="preserve">. </w:t>
          </w:r>
          <w:r w:rsidRPr="009B2BC3">
            <w:t xml:space="preserve">Projeto </w:t>
          </w:r>
          <w:r w:rsidR="001708C9" w:rsidRPr="009B2BC3">
            <w:t>Urbanístico</w:t>
          </w:r>
          <w:r w:rsidRPr="009B2BC3">
            <w:t xml:space="preserve"> em </w:t>
          </w:r>
          <w:r w:rsidR="001708C9" w:rsidRPr="009B2BC3">
            <w:t>gleba</w:t>
          </w:r>
          <w:r w:rsidRPr="009B2BC3">
            <w:t xml:space="preserve"> com </w:t>
          </w:r>
          <w:r w:rsidR="00D10862" w:rsidRPr="009B2BC3">
            <w:rPr>
              <w:rFonts w:eastAsia="Calibri" w:cs="Arial"/>
              <w:bCs/>
              <w:noProof/>
              <w:kern w:val="0"/>
              <w:szCs w:val="20"/>
              <w14:ligatures w14:val="none"/>
            </w:rPr>
            <w:fldChar w:fldCharType="begin"/>
          </w:r>
          <w:r w:rsidR="00D10862" w:rsidRPr="009B2BC3">
            <w:rPr>
              <w:rFonts w:eastAsia="Calibri" w:cs="Arial"/>
              <w:bCs/>
              <w:noProof/>
              <w:kern w:val="0"/>
              <w:szCs w:val="20"/>
              <w14:ligatures w14:val="none"/>
            </w:rPr>
            <w:instrText xml:space="preserve"> MERGEFIELD "AREATERRENO" </w:instrText>
          </w:r>
          <w:r w:rsidR="00D10862" w:rsidRPr="009B2BC3">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994.698,13</w:t>
          </w:r>
          <w:r w:rsidR="00D10862" w:rsidRPr="009B2BC3">
            <w:rPr>
              <w:rFonts w:eastAsia="Calibri" w:cs="Arial"/>
              <w:bCs/>
              <w:noProof/>
              <w:kern w:val="0"/>
              <w:szCs w:val="20"/>
              <w14:ligatures w14:val="none"/>
            </w:rPr>
            <w:fldChar w:fldCharType="end"/>
          </w:r>
          <w:r w:rsidR="009B2BC3">
            <w:rPr>
              <w:rFonts w:eastAsia="Calibri" w:cs="Arial"/>
              <w:bCs/>
              <w:noProof/>
              <w:kern w:val="0"/>
              <w:szCs w:val="20"/>
              <w14:ligatures w14:val="none"/>
            </w:rPr>
            <w:t xml:space="preserve"> </w:t>
          </w:r>
          <w:r w:rsidRPr="009B2BC3">
            <w:t>m² de área</w:t>
          </w:r>
          <w:r w:rsidR="009B2BC3">
            <w:t xml:space="preserve"> da qual 60.665,22 m²</w:t>
          </w:r>
          <w:r w:rsidRPr="009B2BC3">
            <w:t xml:space="preserve"> </w:t>
          </w:r>
          <w:r w:rsidR="009B2BC3">
            <w:t xml:space="preserve">serão remanescentes, </w:t>
          </w:r>
          <w:r w:rsidRPr="009B2BC3">
            <w:t xml:space="preserve">conforme </w:t>
          </w:r>
          <w:r w:rsidR="009A4D69" w:rsidRPr="009B2BC3">
            <w:t>apresentado em projeto</w:t>
          </w:r>
          <w:r w:rsidRPr="009B2BC3">
            <w:t>.</w:t>
          </w:r>
        </w:sdtContent>
      </w:sdt>
    </w:p>
    <w:p w14:paraId="05E7C2E3" w14:textId="77777777" w:rsidR="00E825AE" w:rsidRPr="00975099" w:rsidRDefault="00E825AE" w:rsidP="00953B1B">
      <w:pPr>
        <w:pStyle w:val="Ttulo2"/>
      </w:pPr>
      <w:r w:rsidRPr="00975099">
        <w:t>DOCUMENTAÇÃO</w:t>
      </w:r>
    </w:p>
    <w:p w14:paraId="272C2475" w14:textId="77777777" w:rsidR="00E825AE" w:rsidRPr="00975099" w:rsidRDefault="00E825AE" w:rsidP="009B1199">
      <w:pPr>
        <w:pStyle w:val="Corpodetexto"/>
      </w:pPr>
      <w:r w:rsidRPr="00975099">
        <w:t>Constam os seguintes documentos atualmente no processo (os sublinhados são os documentos faltando ou com problemas):</w:t>
      </w:r>
    </w:p>
    <w:p w14:paraId="637F5380" w14:textId="77777777" w:rsidR="00164C32" w:rsidRPr="00975099" w:rsidRDefault="00164C32" w:rsidP="00164C32">
      <w:pPr>
        <w:pStyle w:val="Ttulo3"/>
      </w:pPr>
      <w:r w:rsidRPr="00975099">
        <w:t>Certidões e Taxas:</w:t>
      </w:r>
    </w:p>
    <w:p w14:paraId="26B33BC7" w14:textId="77777777" w:rsidR="00164C32" w:rsidRPr="00031756" w:rsidRDefault="00164C32" w:rsidP="00164C32">
      <w:pPr>
        <w:pStyle w:val="ndice123"/>
      </w:pPr>
      <w:r w:rsidRPr="00031756">
        <w:t>Pagamento de taxas de análise: OK.</w:t>
      </w:r>
    </w:p>
    <w:p w14:paraId="450918CF" w14:textId="4A443204" w:rsidR="00164C32" w:rsidRPr="00031756" w:rsidRDefault="00164C32" w:rsidP="00164C32">
      <w:pPr>
        <w:pStyle w:val="ndice123"/>
      </w:pPr>
      <w:r w:rsidRPr="00031756">
        <w:t>Certidão de Diretrizes</w:t>
      </w:r>
      <w:r w:rsidR="005D48F2" w:rsidRPr="00031756">
        <w:t xml:space="preserve"> </w:t>
      </w:r>
      <w:r w:rsidR="00D10862" w:rsidRPr="00031756">
        <w:rPr>
          <w:rFonts w:eastAsia="Calibri" w:cs="Arial"/>
          <w:bCs/>
          <w:noProof/>
          <w:kern w:val="0"/>
          <w:szCs w:val="20"/>
          <w14:ligatures w14:val="none"/>
        </w:rPr>
        <w:fldChar w:fldCharType="begin"/>
      </w:r>
      <w:r w:rsidR="00D10862" w:rsidRPr="00031756">
        <w:rPr>
          <w:rFonts w:eastAsia="Calibri" w:cs="Arial"/>
          <w:bCs/>
          <w:noProof/>
          <w:kern w:val="0"/>
          <w:szCs w:val="20"/>
          <w14:ligatures w14:val="none"/>
        </w:rPr>
        <w:instrText xml:space="preserve"> MERGEFIELD CDIRNUMERANO </w:instrText>
      </w:r>
      <w:r w:rsidR="00D10862" w:rsidRPr="00031756">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SEPLAN 407/2023</w:t>
      </w:r>
      <w:r w:rsidR="00D10862" w:rsidRPr="00031756">
        <w:rPr>
          <w:rFonts w:eastAsia="Calibri" w:cs="Arial"/>
          <w:bCs/>
          <w:noProof/>
          <w:kern w:val="0"/>
          <w:szCs w:val="20"/>
          <w14:ligatures w14:val="none"/>
        </w:rPr>
        <w:fldChar w:fldCharType="end"/>
      </w:r>
      <w:r w:rsidRPr="00031756">
        <w:t xml:space="preserve"> – </w:t>
      </w:r>
      <w:sdt>
        <w:sdtPr>
          <w:id w:val="-33892595"/>
          <w:placeholder>
            <w:docPart w:val="ED6D894425944DFCB551758D39B469FD"/>
          </w:placeholder>
          <w:dropDownList>
            <w:listItem w:displayText="Anexada" w:value="Anexada"/>
            <w:listItem w:displayText="Não anexada" w:value="Não anexada"/>
          </w:dropDownList>
        </w:sdtPr>
        <w:sdtEndPr/>
        <w:sdtContent>
          <w:r w:rsidR="00031756" w:rsidRPr="00031756">
            <w:t>Anexada</w:t>
          </w:r>
        </w:sdtContent>
      </w:sdt>
      <w:r w:rsidRPr="00031756">
        <w:t>;</w:t>
      </w:r>
    </w:p>
    <w:p w14:paraId="09099D09" w14:textId="4ECD9932" w:rsidR="00164C32" w:rsidRPr="00031756" w:rsidRDefault="00164C32" w:rsidP="00164C32">
      <w:pPr>
        <w:pStyle w:val="ndice123"/>
      </w:pPr>
      <w:r w:rsidRPr="00031756">
        <w:t xml:space="preserve">Consulta Prévia de Viabilidade para Parcelamento do Solo: </w:t>
      </w:r>
      <w:r w:rsidR="00D10862" w:rsidRPr="00031756">
        <w:rPr>
          <w:rFonts w:eastAsia="Calibri" w:cs="Arial"/>
          <w:bCs/>
          <w:noProof/>
          <w:kern w:val="0"/>
          <w:szCs w:val="20"/>
          <w14:ligatures w14:val="none"/>
        </w:rPr>
        <w:fldChar w:fldCharType="begin"/>
      </w:r>
      <w:r w:rsidR="00D10862" w:rsidRPr="00031756">
        <w:rPr>
          <w:rFonts w:eastAsia="Calibri" w:cs="Arial"/>
          <w:bCs/>
          <w:noProof/>
          <w:kern w:val="0"/>
          <w:szCs w:val="20"/>
          <w14:ligatures w14:val="none"/>
        </w:rPr>
        <w:instrText xml:space="preserve"> MERGEFIELD "CPVPARSOLANO" </w:instrText>
      </w:r>
      <w:r w:rsidR="00D10862" w:rsidRPr="00031756">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RT 5453/2025</w:t>
      </w:r>
      <w:r w:rsidR="00D10862" w:rsidRPr="00031756">
        <w:rPr>
          <w:rFonts w:eastAsia="Calibri" w:cs="Arial"/>
          <w:bCs/>
          <w:noProof/>
          <w:kern w:val="0"/>
          <w:szCs w:val="20"/>
          <w14:ligatures w14:val="none"/>
        </w:rPr>
        <w:fldChar w:fldCharType="end"/>
      </w:r>
      <w:r w:rsidRPr="00031756">
        <w:t xml:space="preserve"> – </w:t>
      </w:r>
      <w:sdt>
        <w:sdtPr>
          <w:id w:val="-1749335191"/>
          <w:placeholder>
            <w:docPart w:val="562793FC8B79488B82A9C7696E266DE5"/>
          </w:placeholder>
          <w:dropDownList>
            <w:listItem w:displayText="Anexada" w:value="Anexada"/>
            <w:listItem w:displayText="Não anexada" w:value="Não anexada"/>
          </w:dropDownList>
        </w:sdtPr>
        <w:sdtEndPr/>
        <w:sdtContent>
          <w:r w:rsidRPr="00031756">
            <w:t>Anexada</w:t>
          </w:r>
        </w:sdtContent>
      </w:sdt>
      <w:r w:rsidRPr="00031756">
        <w:t>.</w:t>
      </w:r>
    </w:p>
    <w:p w14:paraId="50DA21F5" w14:textId="77777777" w:rsidR="00E825AE" w:rsidRPr="00975099" w:rsidRDefault="00E825AE" w:rsidP="00953B1B">
      <w:pPr>
        <w:pStyle w:val="Ttulo3"/>
      </w:pPr>
      <w:r w:rsidRPr="00975099">
        <w:t>Documentos d</w:t>
      </w:r>
      <w:r w:rsidR="00550CFB" w:rsidRPr="00975099">
        <w:t xml:space="preserve">e </w:t>
      </w:r>
      <w:r w:rsidRPr="00975099">
        <w:t>Proprie</w:t>
      </w:r>
      <w:r w:rsidR="00550CFB" w:rsidRPr="00975099">
        <w:t>dade/Posse</w:t>
      </w:r>
      <w:r w:rsidRPr="00975099">
        <w:t>:</w:t>
      </w:r>
    </w:p>
    <w:p w14:paraId="5B559CFA" w14:textId="77777777" w:rsidR="00F665F0" w:rsidRDefault="00F665F0" w:rsidP="00F665F0">
      <w:pPr>
        <w:pStyle w:val="ndice123"/>
        <w:numPr>
          <w:ilvl w:val="2"/>
          <w:numId w:val="29"/>
        </w:numPr>
      </w:pPr>
      <w:r>
        <w:t>Requerente:</w:t>
      </w:r>
    </w:p>
    <w:p w14:paraId="7E740F03" w14:textId="519B6118" w:rsidR="00F665F0" w:rsidRPr="00031756" w:rsidRDefault="00F665F0" w:rsidP="00F665F0">
      <w:pPr>
        <w:pStyle w:val="ndiceabc"/>
        <w:numPr>
          <w:ilvl w:val="3"/>
          <w:numId w:val="29"/>
        </w:numPr>
      </w:pPr>
      <w:r w:rsidRPr="00031756">
        <w:rPr>
          <w:rFonts w:eastAsiaTheme="minorHAnsi" w:cstheme="minorBidi"/>
          <w:bCs w:val="0"/>
          <w:noProof/>
          <w:kern w:val="2"/>
          <w:szCs w:val="22"/>
          <w14:ligatures w14:val="standardContextual"/>
        </w:rPr>
        <w:fldChar w:fldCharType="begin"/>
      </w:r>
      <w:r w:rsidRPr="00031756">
        <w:rPr>
          <w:rFonts w:eastAsiaTheme="minorHAnsi" w:cstheme="minorBidi"/>
          <w:bCs w:val="0"/>
          <w:noProof/>
          <w:kern w:val="2"/>
          <w:szCs w:val="22"/>
          <w14:ligatures w14:val="standardContextual"/>
        </w:rPr>
        <w:instrText xml:space="preserve"> MERGEFIELD REQUERENTE </w:instrText>
      </w:r>
      <w:r w:rsidRPr="00031756">
        <w:rPr>
          <w:rFonts w:eastAsiaTheme="minorHAnsi" w:cstheme="minorBidi"/>
          <w:bCs w:val="0"/>
          <w:noProof/>
          <w:kern w:val="2"/>
          <w:szCs w:val="22"/>
          <w14:ligatures w14:val="standardContextual"/>
        </w:rPr>
        <w:fldChar w:fldCharType="separate"/>
      </w:r>
      <w:r w:rsidR="00467A9E">
        <w:rPr>
          <w:noProof/>
        </w:rPr>
        <w:t>JTA Empreendimentos e Urbanismo LTDA</w:t>
      </w:r>
      <w:r w:rsidRPr="00031756">
        <w:rPr>
          <w:rFonts w:eastAsiaTheme="minorHAnsi" w:cstheme="minorBidi"/>
          <w:bCs w:val="0"/>
          <w:noProof/>
          <w:kern w:val="2"/>
          <w:szCs w:val="22"/>
          <w14:ligatures w14:val="standardContextual"/>
        </w:rPr>
        <w:fldChar w:fldCharType="end"/>
      </w:r>
      <w:r w:rsidRPr="00031756">
        <w:t xml:space="preserve"> – </w:t>
      </w:r>
      <w:sdt>
        <w:sdtPr>
          <w:id w:val="-2007351096"/>
          <w:placeholder>
            <w:docPart w:val="3DD1629AEE8A46B18895D653A8A5A73E"/>
          </w:placeholder>
          <w:dropDownList>
            <w:listItem w:displayText="CPF" w:value="CPF"/>
            <w:listItem w:displayText="CNPJ" w:value="CNPJ"/>
          </w:dropDownList>
        </w:sdtPr>
        <w:sdtEndPr/>
        <w:sdtContent>
          <w:r w:rsidRPr="00031756">
            <w:t>CNPJ</w:t>
          </w:r>
        </w:sdtContent>
      </w:sdt>
      <w:r w:rsidRPr="00031756">
        <w:t xml:space="preserve"> </w:t>
      </w:r>
      <w:r w:rsidRPr="00031756">
        <w:rPr>
          <w:rFonts w:eastAsiaTheme="minorHAnsi" w:cstheme="minorBidi"/>
          <w:bCs w:val="0"/>
          <w:noProof/>
          <w:kern w:val="2"/>
          <w:szCs w:val="22"/>
          <w14:ligatures w14:val="standardContextual"/>
        </w:rPr>
        <w:fldChar w:fldCharType="begin"/>
      </w:r>
      <w:r w:rsidRPr="00031756">
        <w:rPr>
          <w:rFonts w:eastAsiaTheme="minorHAnsi" w:cstheme="minorBidi"/>
          <w:bCs w:val="0"/>
          <w:noProof/>
          <w:kern w:val="2"/>
          <w:szCs w:val="22"/>
          <w14:ligatures w14:val="standardContextual"/>
        </w:rPr>
        <w:instrText xml:space="preserve"> MERGEFIELD CNPJCPFREQUERENTE </w:instrText>
      </w:r>
      <w:r w:rsidRPr="00031756">
        <w:rPr>
          <w:rFonts w:eastAsiaTheme="minorHAnsi" w:cstheme="minorBidi"/>
          <w:bCs w:val="0"/>
          <w:noProof/>
          <w:kern w:val="2"/>
          <w:szCs w:val="22"/>
          <w14:ligatures w14:val="standardContextual"/>
        </w:rPr>
        <w:fldChar w:fldCharType="separate"/>
      </w:r>
      <w:r w:rsidR="00467A9E">
        <w:rPr>
          <w:noProof/>
        </w:rPr>
        <w:t>26.168.182/0001-06</w:t>
      </w:r>
      <w:r w:rsidRPr="00031756">
        <w:rPr>
          <w:rFonts w:eastAsiaTheme="minorHAnsi" w:cstheme="minorBidi"/>
          <w:bCs w:val="0"/>
          <w:noProof/>
          <w:kern w:val="2"/>
          <w:szCs w:val="22"/>
          <w14:ligatures w14:val="standardContextual"/>
        </w:rPr>
        <w:fldChar w:fldCharType="end"/>
      </w:r>
      <w:r w:rsidRPr="00031756">
        <w:t>.</w:t>
      </w:r>
    </w:p>
    <w:p w14:paraId="4570F162" w14:textId="77777777" w:rsidR="00F665F0" w:rsidRPr="00031756" w:rsidRDefault="00F665F0" w:rsidP="00F665F0">
      <w:pPr>
        <w:pStyle w:val="ndiceabc"/>
        <w:numPr>
          <w:ilvl w:val="3"/>
          <w:numId w:val="29"/>
        </w:numPr>
      </w:pPr>
      <w:r w:rsidRPr="00031756">
        <w:t xml:space="preserve">Contrato Social: </w:t>
      </w:r>
      <w:sdt>
        <w:sdtPr>
          <w:id w:val="-361278083"/>
          <w:placeholder>
            <w:docPart w:val="6E9553F54CC64E1AA82A36A2DA2A5114"/>
          </w:placeholder>
          <w:dropDownList>
            <w:listItem w:displayText="Anexado" w:value="Anexado"/>
            <w:listItem w:displayText="Não anexado" w:value="Não anexado"/>
            <w:listItem w:displayText="Anexada" w:value="Anexada"/>
            <w:listItem w:displayText="Não anexada" w:value="Não anexada"/>
          </w:dropDownList>
        </w:sdtPr>
        <w:sdtEndPr/>
        <w:sdtContent>
          <w:r w:rsidRPr="00031756">
            <w:t>Anexado</w:t>
          </w:r>
        </w:sdtContent>
      </w:sdt>
      <w:r w:rsidRPr="00031756">
        <w:t>.</w:t>
      </w:r>
    </w:p>
    <w:p w14:paraId="18E909DB" w14:textId="2635D41E" w:rsidR="00F665F0" w:rsidRPr="00031756" w:rsidRDefault="00F665F0" w:rsidP="00F665F0">
      <w:pPr>
        <w:pStyle w:val="ndiceabc"/>
        <w:numPr>
          <w:ilvl w:val="4"/>
          <w:numId w:val="29"/>
        </w:numPr>
      </w:pPr>
      <w:r w:rsidRPr="00031756">
        <w:rPr>
          <w:rFonts w:eastAsiaTheme="minorHAnsi" w:cstheme="minorBidi"/>
          <w:bCs w:val="0"/>
          <w:noProof/>
          <w:kern w:val="2"/>
          <w:szCs w:val="22"/>
          <w14:ligatures w14:val="standardContextual"/>
        </w:rPr>
        <w:fldChar w:fldCharType="begin"/>
      </w:r>
      <w:r w:rsidRPr="00031756">
        <w:rPr>
          <w:rFonts w:eastAsiaTheme="minorHAnsi" w:cstheme="minorBidi"/>
          <w:bCs w:val="0"/>
          <w:noProof/>
          <w:kern w:val="2"/>
          <w:szCs w:val="22"/>
          <w14:ligatures w14:val="standardContextual"/>
        </w:rPr>
        <w:instrText xml:space="preserve"> MERGEFIELD SOCIO101 </w:instrText>
      </w:r>
      <w:r w:rsidRPr="00031756">
        <w:rPr>
          <w:rFonts w:eastAsiaTheme="minorHAnsi" w:cstheme="minorBidi"/>
          <w:bCs w:val="0"/>
          <w:noProof/>
          <w:kern w:val="2"/>
          <w:szCs w:val="22"/>
          <w14:ligatures w14:val="standardContextual"/>
        </w:rPr>
        <w:fldChar w:fldCharType="separate"/>
      </w:r>
      <w:r w:rsidR="00467A9E">
        <w:rPr>
          <w:noProof/>
        </w:rPr>
        <w:t>José Telmo de Haro Antunes Junior</w:t>
      </w:r>
      <w:r w:rsidRPr="00031756">
        <w:rPr>
          <w:rFonts w:eastAsiaTheme="minorHAnsi" w:cstheme="minorBidi"/>
          <w:bCs w:val="0"/>
          <w:noProof/>
          <w:kern w:val="2"/>
          <w:szCs w:val="22"/>
          <w14:ligatures w14:val="standardContextual"/>
        </w:rPr>
        <w:fldChar w:fldCharType="end"/>
      </w:r>
      <w:r w:rsidRPr="00031756">
        <w:t xml:space="preserve"> – </w:t>
      </w:r>
      <w:sdt>
        <w:sdtPr>
          <w:id w:val="-185681902"/>
          <w:placeholder>
            <w:docPart w:val="4CDD6F35B11F4E3D8F605704CB650559"/>
          </w:placeholder>
          <w:dropDownList>
            <w:listItem w:displayText="CPF" w:value="CPF"/>
            <w:listItem w:displayText="CNPJ" w:value="CNPJ"/>
          </w:dropDownList>
        </w:sdtPr>
        <w:sdtEndPr/>
        <w:sdtContent>
          <w:r w:rsidR="00031756">
            <w:t>CPF</w:t>
          </w:r>
        </w:sdtContent>
      </w:sdt>
      <w:r w:rsidRPr="00031756">
        <w:t xml:space="preserve"> </w:t>
      </w:r>
      <w:r w:rsidRPr="00031756">
        <w:rPr>
          <w:rFonts w:eastAsiaTheme="minorHAnsi" w:cstheme="minorBidi"/>
          <w:bCs w:val="0"/>
          <w:noProof/>
          <w:kern w:val="2"/>
          <w:szCs w:val="22"/>
          <w14:ligatures w14:val="standardContextual"/>
        </w:rPr>
        <w:fldChar w:fldCharType="begin"/>
      </w:r>
      <w:r w:rsidRPr="00031756">
        <w:rPr>
          <w:rFonts w:eastAsiaTheme="minorHAnsi" w:cstheme="minorBidi"/>
          <w:bCs w:val="0"/>
          <w:noProof/>
          <w:kern w:val="2"/>
          <w:szCs w:val="22"/>
          <w14:ligatures w14:val="standardContextual"/>
        </w:rPr>
        <w:instrText xml:space="preserve"> MERGEFIELD CNPJCPFSOCIO101 </w:instrText>
      </w:r>
      <w:r w:rsidRPr="00031756">
        <w:rPr>
          <w:rFonts w:eastAsiaTheme="minorHAnsi" w:cstheme="minorBidi"/>
          <w:bCs w:val="0"/>
          <w:noProof/>
          <w:kern w:val="2"/>
          <w:szCs w:val="22"/>
          <w14:ligatures w14:val="standardContextual"/>
        </w:rPr>
        <w:fldChar w:fldCharType="separate"/>
      </w:r>
      <w:r w:rsidR="00467A9E">
        <w:rPr>
          <w:noProof/>
        </w:rPr>
        <w:t>072.416.449-99</w:t>
      </w:r>
      <w:r w:rsidRPr="00031756">
        <w:rPr>
          <w:rFonts w:eastAsiaTheme="minorHAnsi" w:cstheme="minorBidi"/>
          <w:bCs w:val="0"/>
          <w:noProof/>
          <w:kern w:val="2"/>
          <w:szCs w:val="22"/>
          <w14:ligatures w14:val="standardContextual"/>
        </w:rPr>
        <w:fldChar w:fldCharType="end"/>
      </w:r>
      <w:r w:rsidRPr="00031756">
        <w:t xml:space="preserve">: </w:t>
      </w:r>
      <w:sdt>
        <w:sdtPr>
          <w:id w:val="-314187904"/>
          <w:placeholder>
            <w:docPart w:val="8CAEAA61E583408291DC1788C553F21F"/>
          </w:placeholder>
          <w:dropDownList>
            <w:listItem w:displayText="Anexado" w:value="Anexado"/>
            <w:listItem w:displayText="Não anexado" w:value="Não anexado"/>
            <w:listItem w:displayText="Anexada" w:value="Anexada"/>
            <w:listItem w:displayText="Não anexada" w:value="Não anexada"/>
          </w:dropDownList>
        </w:sdtPr>
        <w:sdtEndPr/>
        <w:sdtContent>
          <w:r w:rsidRPr="00031756">
            <w:t>Anexado</w:t>
          </w:r>
        </w:sdtContent>
      </w:sdt>
      <w:r w:rsidRPr="00031756">
        <w:t>;</w:t>
      </w:r>
    </w:p>
    <w:p w14:paraId="254E853A" w14:textId="77777777" w:rsidR="00031756" w:rsidRPr="008044EC" w:rsidRDefault="00031756" w:rsidP="00031756">
      <w:pPr>
        <w:pStyle w:val="ndiceabc"/>
        <w:numPr>
          <w:ilvl w:val="3"/>
          <w:numId w:val="29"/>
        </w:numPr>
        <w:spacing w:before="0"/>
      </w:pPr>
      <w:r w:rsidRPr="008044EC">
        <w:t xml:space="preserve">Instrumento Particular de Promessa de Permuta por Lotes e Benfeitorias, em Parcelamento de Solo na Modalidade Loteamento/Condomínio </w:t>
      </w:r>
      <w:proofErr w:type="spellStart"/>
      <w:r w:rsidRPr="008044EC">
        <w:rPr>
          <w:i/>
          <w:iCs/>
        </w:rPr>
        <w:t>Smart</w:t>
      </w:r>
      <w:proofErr w:type="spellEnd"/>
      <w:r w:rsidRPr="008044EC">
        <w:rPr>
          <w:i/>
          <w:iCs/>
        </w:rPr>
        <w:t xml:space="preserve"> City</w:t>
      </w:r>
      <w:r w:rsidRPr="008044EC">
        <w:t>;</w:t>
      </w:r>
    </w:p>
    <w:p w14:paraId="5059CA60" w14:textId="72B01ED7" w:rsidR="00031756" w:rsidRPr="008044EC" w:rsidRDefault="00031756" w:rsidP="00031756">
      <w:pPr>
        <w:pStyle w:val="ndiceabc0"/>
        <w:numPr>
          <w:ilvl w:val="4"/>
          <w:numId w:val="29"/>
        </w:numPr>
        <w:spacing w:before="0"/>
      </w:pPr>
      <w:r w:rsidRPr="008044EC">
        <w:rPr>
          <w:noProof/>
        </w:rPr>
        <w:fldChar w:fldCharType="begin"/>
      </w:r>
      <w:r w:rsidRPr="008044EC">
        <w:rPr>
          <w:noProof/>
        </w:rPr>
        <w:instrText xml:space="preserve"> MERGEFIELD PERMUTA103 </w:instrText>
      </w:r>
      <w:r w:rsidRPr="008044EC">
        <w:rPr>
          <w:noProof/>
        </w:rPr>
        <w:fldChar w:fldCharType="separate"/>
      </w:r>
      <w:r w:rsidR="00467A9E" w:rsidRPr="00A95353">
        <w:rPr>
          <w:noProof/>
        </w:rPr>
        <w:t>Ildo Balestrin</w:t>
      </w:r>
      <w:r w:rsidRPr="008044EC">
        <w:rPr>
          <w:noProof/>
        </w:rPr>
        <w:fldChar w:fldCharType="end"/>
      </w:r>
      <w:r w:rsidRPr="008044EC">
        <w:t xml:space="preserve"> – </w:t>
      </w:r>
      <w:sdt>
        <w:sdtPr>
          <w:id w:val="1301412317"/>
          <w:placeholder>
            <w:docPart w:val="0B8B5176B52747D5B56F20B6DB26E189"/>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CNPJCPFPERMUTA103 </w:instrText>
      </w:r>
      <w:r w:rsidRPr="008044EC">
        <w:rPr>
          <w:noProof/>
        </w:rPr>
        <w:fldChar w:fldCharType="separate"/>
      </w:r>
      <w:r w:rsidR="00467A9E" w:rsidRPr="00A95353">
        <w:rPr>
          <w:noProof/>
        </w:rPr>
        <w:t>107.647.209-53</w:t>
      </w:r>
      <w:r w:rsidRPr="008044EC">
        <w:rPr>
          <w:noProof/>
        </w:rPr>
        <w:fldChar w:fldCharType="end"/>
      </w:r>
      <w:r w:rsidRPr="008044EC">
        <w:rPr>
          <w:noProof/>
        </w:rPr>
        <w:t>;</w:t>
      </w:r>
    </w:p>
    <w:p w14:paraId="1FB5A995" w14:textId="1DCD32EA" w:rsidR="00031756" w:rsidRPr="008044EC" w:rsidRDefault="00031756" w:rsidP="00031756">
      <w:pPr>
        <w:pStyle w:val="ndiceabc0"/>
        <w:numPr>
          <w:ilvl w:val="4"/>
          <w:numId w:val="29"/>
        </w:numPr>
        <w:spacing w:before="0"/>
      </w:pPr>
      <w:r w:rsidRPr="008044EC">
        <w:rPr>
          <w:noProof/>
        </w:rPr>
        <w:fldChar w:fldCharType="begin"/>
      </w:r>
      <w:r w:rsidRPr="008044EC">
        <w:rPr>
          <w:noProof/>
        </w:rPr>
        <w:instrText xml:space="preserve"> MERGEFIELD PERMUTA102 </w:instrText>
      </w:r>
      <w:r w:rsidRPr="008044EC">
        <w:rPr>
          <w:noProof/>
        </w:rPr>
        <w:fldChar w:fldCharType="separate"/>
      </w:r>
      <w:r w:rsidR="00467A9E" w:rsidRPr="00A95353">
        <w:rPr>
          <w:noProof/>
        </w:rPr>
        <w:t>Angel Junior Vogt Dragone</w:t>
      </w:r>
      <w:r w:rsidRPr="008044EC">
        <w:rPr>
          <w:noProof/>
        </w:rPr>
        <w:fldChar w:fldCharType="end"/>
      </w:r>
      <w:r w:rsidRPr="008044EC">
        <w:t xml:space="preserve"> – </w:t>
      </w:r>
      <w:sdt>
        <w:sdtPr>
          <w:id w:val="-681595287"/>
          <w:placeholder>
            <w:docPart w:val="DCE57566A383493181F0A1C71AA1EDE5"/>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CNPJCPFPERMUTA102 </w:instrText>
      </w:r>
      <w:r w:rsidRPr="008044EC">
        <w:rPr>
          <w:noProof/>
        </w:rPr>
        <w:fldChar w:fldCharType="separate"/>
      </w:r>
      <w:r w:rsidR="00467A9E" w:rsidRPr="00A95353">
        <w:rPr>
          <w:noProof/>
        </w:rPr>
        <w:t>083.374.869-61</w:t>
      </w:r>
      <w:r w:rsidRPr="008044EC">
        <w:rPr>
          <w:noProof/>
        </w:rPr>
        <w:fldChar w:fldCharType="end"/>
      </w:r>
      <w:r w:rsidRPr="008044EC">
        <w:t>;</w:t>
      </w:r>
    </w:p>
    <w:p w14:paraId="17377167" w14:textId="1D13BC03" w:rsidR="00031756" w:rsidRPr="008044EC" w:rsidRDefault="00031756" w:rsidP="00031756">
      <w:pPr>
        <w:pStyle w:val="ndiceabc0"/>
        <w:numPr>
          <w:ilvl w:val="4"/>
          <w:numId w:val="29"/>
        </w:numPr>
        <w:spacing w:before="0"/>
      </w:pPr>
      <w:r w:rsidRPr="008044EC">
        <w:rPr>
          <w:noProof/>
        </w:rPr>
        <w:fldChar w:fldCharType="begin"/>
      </w:r>
      <w:r w:rsidRPr="008044EC">
        <w:rPr>
          <w:noProof/>
        </w:rPr>
        <w:instrText xml:space="preserve"> MERGEFIELD PERMUTA101 </w:instrText>
      </w:r>
      <w:r w:rsidRPr="008044EC">
        <w:rPr>
          <w:noProof/>
        </w:rPr>
        <w:fldChar w:fldCharType="separate"/>
      </w:r>
      <w:r w:rsidR="00467A9E" w:rsidRPr="00A95353">
        <w:rPr>
          <w:noProof/>
        </w:rPr>
        <w:t>JTA Empreendimentos e Urbanismo LTDA</w:t>
      </w:r>
      <w:r w:rsidRPr="008044EC">
        <w:rPr>
          <w:noProof/>
        </w:rPr>
        <w:fldChar w:fldCharType="end"/>
      </w:r>
      <w:r w:rsidRPr="008044EC">
        <w:t xml:space="preserve"> – </w:t>
      </w:r>
      <w:sdt>
        <w:sdtPr>
          <w:id w:val="-1848548420"/>
          <w:placeholder>
            <w:docPart w:val="9C05E2674F6C4FAB9BFC0C48F49A0988"/>
          </w:placeholder>
          <w:dropDownList>
            <w:listItem w:displayText="CPF" w:value="CPF"/>
            <w:listItem w:displayText="CNPJ" w:value="CNPJ"/>
          </w:dropDownList>
        </w:sdtPr>
        <w:sdtContent>
          <w:r w:rsidRPr="008044EC">
            <w:t>CNPJ</w:t>
          </w:r>
        </w:sdtContent>
      </w:sdt>
      <w:r w:rsidRPr="008044EC">
        <w:t xml:space="preserve"> </w:t>
      </w:r>
      <w:r w:rsidRPr="008044EC">
        <w:rPr>
          <w:noProof/>
        </w:rPr>
        <w:fldChar w:fldCharType="begin"/>
      </w:r>
      <w:r w:rsidRPr="008044EC">
        <w:rPr>
          <w:noProof/>
        </w:rPr>
        <w:instrText xml:space="preserve"> MERGEFIELD CNPJCPFPERMUTA101 </w:instrText>
      </w:r>
      <w:r w:rsidRPr="008044EC">
        <w:rPr>
          <w:noProof/>
        </w:rPr>
        <w:fldChar w:fldCharType="separate"/>
      </w:r>
      <w:r w:rsidR="00467A9E" w:rsidRPr="00A95353">
        <w:rPr>
          <w:noProof/>
        </w:rPr>
        <w:t>26.168.182/0001-06</w:t>
      </w:r>
      <w:r w:rsidRPr="008044EC">
        <w:rPr>
          <w:noProof/>
        </w:rPr>
        <w:fldChar w:fldCharType="end"/>
      </w:r>
      <w:r w:rsidRPr="008044EC">
        <w:t>;</w:t>
      </w:r>
    </w:p>
    <w:p w14:paraId="6D584724" w14:textId="77777777" w:rsidR="000428CA" w:rsidRPr="008044EC" w:rsidRDefault="000428CA" w:rsidP="000428CA">
      <w:pPr>
        <w:pStyle w:val="ndice123"/>
        <w:numPr>
          <w:ilvl w:val="2"/>
          <w:numId w:val="29"/>
        </w:numPr>
      </w:pPr>
      <w:r w:rsidRPr="008044EC">
        <w:t>Terrenos:</w:t>
      </w:r>
    </w:p>
    <w:p w14:paraId="6EAE112F" w14:textId="2E3EB95B" w:rsidR="000428CA" w:rsidRPr="008044EC" w:rsidRDefault="000428CA" w:rsidP="000428CA">
      <w:pPr>
        <w:pStyle w:val="ndiceabc"/>
        <w:numPr>
          <w:ilvl w:val="3"/>
          <w:numId w:val="29"/>
        </w:numPr>
        <w:spacing w:before="0"/>
      </w:pPr>
      <w:r w:rsidRPr="008044EC">
        <w:t xml:space="preserve">Matrícula/Escritura Pública: </w:t>
      </w:r>
      <w:r w:rsidRPr="008044EC">
        <w:rPr>
          <w:noProof/>
        </w:rPr>
        <w:fldChar w:fldCharType="begin"/>
      </w:r>
      <w:r w:rsidRPr="008044EC">
        <w:rPr>
          <w:noProof/>
        </w:rPr>
        <w:instrText xml:space="preserve"> MERGEFIELD "LOTE01" </w:instrText>
      </w:r>
      <w:r w:rsidRPr="008044EC">
        <w:rPr>
          <w:noProof/>
        </w:rPr>
        <w:fldChar w:fldCharType="separate"/>
      </w:r>
      <w:r w:rsidR="00467A9E" w:rsidRPr="00A95353">
        <w:rPr>
          <w:noProof/>
        </w:rPr>
        <w:t>Terreno</w:t>
      </w:r>
      <w:r w:rsidRPr="008044EC">
        <w:rPr>
          <w:noProof/>
        </w:rPr>
        <w:fldChar w:fldCharType="end"/>
      </w:r>
      <w:r w:rsidRPr="008044EC">
        <w:rPr>
          <w:noProof/>
        </w:rPr>
        <w:t xml:space="preserve"> </w:t>
      </w:r>
      <w:r w:rsidRPr="008044EC">
        <w:t xml:space="preserve">– </w:t>
      </w:r>
      <w:r w:rsidRPr="008044EC">
        <w:rPr>
          <w:noProof/>
          <w:u w:val="single"/>
        </w:rPr>
        <w:fldChar w:fldCharType="begin"/>
      </w:r>
      <w:r w:rsidRPr="008044EC">
        <w:rPr>
          <w:noProof/>
          <w:u w:val="single"/>
        </w:rPr>
        <w:instrText xml:space="preserve"> MERGEFIELD "MATRICULA01" </w:instrText>
      </w:r>
      <w:r w:rsidRPr="008044EC">
        <w:rPr>
          <w:noProof/>
          <w:u w:val="single"/>
        </w:rPr>
        <w:fldChar w:fldCharType="separate"/>
      </w:r>
      <w:r w:rsidR="00467A9E" w:rsidRPr="00A95353">
        <w:rPr>
          <w:noProof/>
          <w:u w:val="single"/>
        </w:rPr>
        <w:t>ORI-TIJ 8.934</w:t>
      </w:r>
      <w:r w:rsidRPr="008044EC">
        <w:rPr>
          <w:noProof/>
          <w:u w:val="single"/>
        </w:rPr>
        <w:fldChar w:fldCharType="end"/>
      </w:r>
      <w:r w:rsidRPr="008044EC">
        <w:rPr>
          <w:noProof/>
        </w:rPr>
        <w:t xml:space="preserve"> – </w:t>
      </w:r>
      <w:r w:rsidRPr="008044EC">
        <w:rPr>
          <w:noProof/>
        </w:rPr>
        <w:fldChar w:fldCharType="begin"/>
      </w:r>
      <w:r w:rsidRPr="008044EC">
        <w:rPr>
          <w:noProof/>
        </w:rPr>
        <w:instrText xml:space="preserve"> MERGEFIELD AREATER01 </w:instrText>
      </w:r>
      <w:r w:rsidRPr="008044EC">
        <w:rPr>
          <w:noProof/>
        </w:rPr>
        <w:fldChar w:fldCharType="separate"/>
      </w:r>
      <w:r w:rsidR="00467A9E" w:rsidRPr="00A95353">
        <w:rPr>
          <w:noProof/>
        </w:rPr>
        <w:t>37.000,00</w:t>
      </w:r>
      <w:r w:rsidRPr="008044EC">
        <w:rPr>
          <w:noProof/>
        </w:rPr>
        <w:fldChar w:fldCharType="end"/>
      </w:r>
      <w:r w:rsidRPr="008044EC">
        <w:t>m²</w:t>
      </w:r>
      <w:r w:rsidRPr="008044EC">
        <w:rPr>
          <w:noProof/>
        </w:rPr>
        <w:t xml:space="preserve">: </w:t>
      </w:r>
      <w:sdt>
        <w:sdtPr>
          <w:rPr>
            <w:u w:val="single"/>
          </w:rPr>
          <w:id w:val="2002308754"/>
          <w:placeholder>
            <w:docPart w:val="B0E10981A55C464C8BD2EACA8582A67C"/>
          </w:placeholder>
          <w:dropDownList>
            <w:listItem w:displayText="Anexado" w:value="Anexado"/>
            <w:listItem w:displayText="Não anexado" w:value="Não anexado"/>
            <w:listItem w:displayText="Anexada" w:value="Anexada"/>
            <w:listItem w:displayText="Não anexada" w:value="Não anexada"/>
          </w:dropDownList>
        </w:sdtPr>
        <w:sdtContent>
          <w:r w:rsidRPr="008044EC">
            <w:rPr>
              <w:u w:val="single"/>
            </w:rPr>
            <w:t>Anexada</w:t>
          </w:r>
        </w:sdtContent>
      </w:sdt>
    </w:p>
    <w:p w14:paraId="26D62180" w14:textId="1FF5D1A8" w:rsidR="000428CA" w:rsidRPr="008044EC" w:rsidRDefault="000428CA" w:rsidP="000428CA">
      <w:pPr>
        <w:pStyle w:val="ndiceabc0"/>
        <w:numPr>
          <w:ilvl w:val="4"/>
          <w:numId w:val="29"/>
        </w:numPr>
        <w:spacing w:before="0"/>
      </w:pPr>
      <w:r w:rsidRPr="008044EC">
        <w:t xml:space="preserve">Primeira Permutante: </w:t>
      </w:r>
      <w:r w:rsidRPr="008044EC">
        <w:rPr>
          <w:noProof/>
        </w:rPr>
        <w:fldChar w:fldCharType="begin"/>
      </w:r>
      <w:r w:rsidRPr="008044EC">
        <w:rPr>
          <w:noProof/>
        </w:rPr>
        <w:instrText xml:space="preserve"> MERGEFIELD PERMUTA101 </w:instrText>
      </w:r>
      <w:r w:rsidRPr="008044EC">
        <w:rPr>
          <w:noProof/>
        </w:rPr>
        <w:fldChar w:fldCharType="separate"/>
      </w:r>
      <w:r w:rsidR="00467A9E" w:rsidRPr="00A95353">
        <w:rPr>
          <w:noProof/>
        </w:rPr>
        <w:t>JTA Empreendimentos e Urbanismo LTDA</w:t>
      </w:r>
      <w:r w:rsidRPr="008044EC">
        <w:rPr>
          <w:noProof/>
        </w:rPr>
        <w:fldChar w:fldCharType="end"/>
      </w:r>
      <w:r w:rsidRPr="008044EC">
        <w:t xml:space="preserve"> – </w:t>
      </w:r>
      <w:sdt>
        <w:sdtPr>
          <w:id w:val="-2015063531"/>
          <w:placeholder>
            <w:docPart w:val="BB493F7EABD348A69525CA3CBDC3F3AB"/>
          </w:placeholder>
          <w:dropDownList>
            <w:listItem w:displayText="CPF" w:value="CPF"/>
            <w:listItem w:displayText="CNPJ" w:value="CNPJ"/>
          </w:dropDownList>
        </w:sdtPr>
        <w:sdtContent>
          <w:r w:rsidRPr="008044EC">
            <w:t>CNPJ</w:t>
          </w:r>
        </w:sdtContent>
      </w:sdt>
      <w:r w:rsidRPr="008044EC">
        <w:t xml:space="preserve"> </w:t>
      </w:r>
      <w:r w:rsidRPr="008044EC">
        <w:rPr>
          <w:noProof/>
        </w:rPr>
        <w:fldChar w:fldCharType="begin"/>
      </w:r>
      <w:r w:rsidRPr="008044EC">
        <w:rPr>
          <w:noProof/>
        </w:rPr>
        <w:instrText xml:space="preserve"> MERGEFIELD CNPJCPFPERMUTA101 </w:instrText>
      </w:r>
      <w:r w:rsidRPr="008044EC">
        <w:rPr>
          <w:noProof/>
        </w:rPr>
        <w:fldChar w:fldCharType="separate"/>
      </w:r>
      <w:r w:rsidR="00467A9E" w:rsidRPr="00A95353">
        <w:rPr>
          <w:noProof/>
        </w:rPr>
        <w:t>26.168.182/0001-06</w:t>
      </w:r>
      <w:r w:rsidRPr="008044EC">
        <w:rPr>
          <w:noProof/>
        </w:rPr>
        <w:fldChar w:fldCharType="end"/>
      </w:r>
      <w:r w:rsidRPr="008044EC">
        <w:t>;</w:t>
      </w:r>
    </w:p>
    <w:p w14:paraId="7FCFF4DA" w14:textId="52A2BD08" w:rsidR="000428CA" w:rsidRPr="008044EC" w:rsidRDefault="000428CA" w:rsidP="000428CA">
      <w:pPr>
        <w:pStyle w:val="ndiceabc0"/>
        <w:numPr>
          <w:ilvl w:val="4"/>
          <w:numId w:val="29"/>
        </w:numPr>
        <w:spacing w:before="0"/>
      </w:pPr>
      <w:r w:rsidRPr="008044EC">
        <w:t xml:space="preserve">Segunda Permutante: </w:t>
      </w:r>
      <w:r w:rsidRPr="008044EC">
        <w:rPr>
          <w:noProof/>
        </w:rPr>
        <w:fldChar w:fldCharType="begin"/>
      </w:r>
      <w:r w:rsidRPr="008044EC">
        <w:rPr>
          <w:noProof/>
        </w:rPr>
        <w:instrText xml:space="preserve"> MERGEFIELD PERMUTA102 </w:instrText>
      </w:r>
      <w:r w:rsidRPr="008044EC">
        <w:rPr>
          <w:noProof/>
        </w:rPr>
        <w:fldChar w:fldCharType="separate"/>
      </w:r>
      <w:r w:rsidR="00467A9E" w:rsidRPr="00A95353">
        <w:rPr>
          <w:noProof/>
        </w:rPr>
        <w:t>Angel Junior Vogt Dragone</w:t>
      </w:r>
      <w:r w:rsidRPr="008044EC">
        <w:rPr>
          <w:noProof/>
        </w:rPr>
        <w:fldChar w:fldCharType="end"/>
      </w:r>
      <w:r w:rsidRPr="008044EC">
        <w:t xml:space="preserve"> – </w:t>
      </w:r>
      <w:sdt>
        <w:sdtPr>
          <w:id w:val="-799913732"/>
          <w:placeholder>
            <w:docPart w:val="C3E23C7A63FD450E917A1C68366659CE"/>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CNPJCPFPERMUTA102 </w:instrText>
      </w:r>
      <w:r w:rsidRPr="008044EC">
        <w:rPr>
          <w:noProof/>
        </w:rPr>
        <w:fldChar w:fldCharType="separate"/>
      </w:r>
      <w:r w:rsidR="00467A9E" w:rsidRPr="00A95353">
        <w:rPr>
          <w:noProof/>
        </w:rPr>
        <w:t>083.374.869-61</w:t>
      </w:r>
      <w:r w:rsidRPr="008044EC">
        <w:rPr>
          <w:noProof/>
        </w:rPr>
        <w:fldChar w:fldCharType="end"/>
      </w:r>
      <w:r w:rsidRPr="008044EC">
        <w:t>;</w:t>
      </w:r>
    </w:p>
    <w:p w14:paraId="67F148BA" w14:textId="7496DF13" w:rsidR="000428CA" w:rsidRPr="008044EC" w:rsidRDefault="000428CA" w:rsidP="000428CA">
      <w:pPr>
        <w:pStyle w:val="ndiceabc0"/>
        <w:numPr>
          <w:ilvl w:val="4"/>
          <w:numId w:val="29"/>
        </w:numPr>
        <w:spacing w:before="0"/>
      </w:pPr>
      <w:r w:rsidRPr="008044EC">
        <w:t xml:space="preserve">Terceira Permutante: </w:t>
      </w:r>
      <w:r w:rsidRPr="008044EC">
        <w:rPr>
          <w:noProof/>
        </w:rPr>
        <w:fldChar w:fldCharType="begin"/>
      </w:r>
      <w:r w:rsidRPr="008044EC">
        <w:rPr>
          <w:noProof/>
        </w:rPr>
        <w:instrText xml:space="preserve"> MERGEFIELD PERMUTA103 </w:instrText>
      </w:r>
      <w:r w:rsidRPr="008044EC">
        <w:rPr>
          <w:noProof/>
        </w:rPr>
        <w:fldChar w:fldCharType="separate"/>
      </w:r>
      <w:r w:rsidR="00467A9E" w:rsidRPr="00A95353">
        <w:rPr>
          <w:noProof/>
        </w:rPr>
        <w:t>Ildo Balestrin</w:t>
      </w:r>
      <w:r w:rsidRPr="008044EC">
        <w:rPr>
          <w:noProof/>
        </w:rPr>
        <w:fldChar w:fldCharType="end"/>
      </w:r>
      <w:r w:rsidRPr="008044EC">
        <w:t xml:space="preserve"> – </w:t>
      </w:r>
      <w:sdt>
        <w:sdtPr>
          <w:id w:val="2005163993"/>
          <w:placeholder>
            <w:docPart w:val="6F1BE0306183470CA9D5B2D4CA2BD26B"/>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CNPJCPFPERMUTA103 </w:instrText>
      </w:r>
      <w:r w:rsidRPr="008044EC">
        <w:rPr>
          <w:noProof/>
        </w:rPr>
        <w:fldChar w:fldCharType="separate"/>
      </w:r>
      <w:r w:rsidR="00467A9E" w:rsidRPr="00A95353">
        <w:rPr>
          <w:noProof/>
        </w:rPr>
        <w:t>107.647.209-53</w:t>
      </w:r>
      <w:r w:rsidRPr="008044EC">
        <w:rPr>
          <w:noProof/>
        </w:rPr>
        <w:fldChar w:fldCharType="end"/>
      </w:r>
      <w:r w:rsidRPr="008044EC">
        <w:t>;</w:t>
      </w:r>
    </w:p>
    <w:p w14:paraId="2E7FF963" w14:textId="608A426C" w:rsidR="000428CA" w:rsidRPr="008044EC" w:rsidRDefault="000428CA" w:rsidP="000428CA">
      <w:pPr>
        <w:pStyle w:val="ndiceabc"/>
        <w:numPr>
          <w:ilvl w:val="3"/>
          <w:numId w:val="29"/>
        </w:numPr>
        <w:spacing w:before="0"/>
      </w:pPr>
      <w:r w:rsidRPr="008044EC">
        <w:t xml:space="preserve">Matrícula/Escritura Pública: </w:t>
      </w:r>
      <w:r w:rsidRPr="008044EC">
        <w:rPr>
          <w:noProof/>
        </w:rPr>
        <w:fldChar w:fldCharType="begin"/>
      </w:r>
      <w:r w:rsidRPr="008044EC">
        <w:rPr>
          <w:noProof/>
        </w:rPr>
        <w:instrText xml:space="preserve"> MERGEFIELD  LOTE02 </w:instrText>
      </w:r>
      <w:r w:rsidRPr="008044EC">
        <w:rPr>
          <w:noProof/>
        </w:rPr>
        <w:fldChar w:fldCharType="separate"/>
      </w:r>
      <w:r w:rsidR="00467A9E" w:rsidRPr="00A95353">
        <w:rPr>
          <w:noProof/>
        </w:rPr>
        <w:t>Terreno</w:t>
      </w:r>
      <w:r w:rsidRPr="008044EC">
        <w:rPr>
          <w:noProof/>
        </w:rPr>
        <w:fldChar w:fldCharType="end"/>
      </w:r>
      <w:r w:rsidRPr="008044EC">
        <w:rPr>
          <w:noProof/>
        </w:rPr>
        <w:t xml:space="preserve"> </w:t>
      </w:r>
      <w:r w:rsidRPr="008044EC">
        <w:t xml:space="preserve">– </w:t>
      </w:r>
      <w:r w:rsidRPr="008044EC">
        <w:rPr>
          <w:noProof/>
          <w:u w:val="single"/>
        </w:rPr>
        <w:fldChar w:fldCharType="begin"/>
      </w:r>
      <w:r w:rsidRPr="008044EC">
        <w:rPr>
          <w:noProof/>
          <w:u w:val="single"/>
        </w:rPr>
        <w:instrText xml:space="preserve"> MERGEFIELD  MATRICULA02 </w:instrText>
      </w:r>
      <w:r w:rsidRPr="008044EC">
        <w:rPr>
          <w:noProof/>
          <w:u w:val="single"/>
        </w:rPr>
        <w:fldChar w:fldCharType="separate"/>
      </w:r>
      <w:r w:rsidR="00467A9E" w:rsidRPr="00A95353">
        <w:rPr>
          <w:noProof/>
          <w:u w:val="single"/>
        </w:rPr>
        <w:t>ORI-TIJ 27.222</w:t>
      </w:r>
      <w:r w:rsidRPr="008044EC">
        <w:rPr>
          <w:noProof/>
          <w:u w:val="single"/>
        </w:rPr>
        <w:fldChar w:fldCharType="end"/>
      </w:r>
      <w:r w:rsidRPr="008044EC">
        <w:rPr>
          <w:noProof/>
        </w:rPr>
        <w:t xml:space="preserve"> – </w:t>
      </w:r>
      <w:r w:rsidRPr="008044EC">
        <w:rPr>
          <w:noProof/>
        </w:rPr>
        <w:fldChar w:fldCharType="begin"/>
      </w:r>
      <w:r w:rsidRPr="008044EC">
        <w:rPr>
          <w:noProof/>
        </w:rPr>
        <w:instrText xml:space="preserve"> MERGEFIELD  AREATER02 </w:instrText>
      </w:r>
      <w:r w:rsidRPr="008044EC">
        <w:rPr>
          <w:noProof/>
        </w:rPr>
        <w:fldChar w:fldCharType="separate"/>
      </w:r>
      <w:r w:rsidR="00467A9E" w:rsidRPr="00A95353">
        <w:rPr>
          <w:noProof/>
        </w:rPr>
        <w:t>773.900,00</w:t>
      </w:r>
      <w:r w:rsidRPr="008044EC">
        <w:rPr>
          <w:noProof/>
        </w:rPr>
        <w:fldChar w:fldCharType="end"/>
      </w:r>
      <w:r w:rsidRPr="008044EC">
        <w:t>m²</w:t>
      </w:r>
      <w:r w:rsidRPr="008044EC">
        <w:rPr>
          <w:noProof/>
        </w:rPr>
        <w:t xml:space="preserve">: </w:t>
      </w:r>
      <w:sdt>
        <w:sdtPr>
          <w:rPr>
            <w:u w:val="single"/>
          </w:rPr>
          <w:id w:val="1979876777"/>
          <w:placeholder>
            <w:docPart w:val="96478E3A822D464AA1B7563768B30DC7"/>
          </w:placeholder>
          <w:dropDownList>
            <w:listItem w:displayText="Anexado" w:value="Anexado"/>
            <w:listItem w:displayText="Não anexado" w:value="Não anexado"/>
            <w:listItem w:displayText="Anexada" w:value="Anexada"/>
            <w:listItem w:displayText="Não anexada" w:value="Não anexada"/>
          </w:dropDownList>
        </w:sdtPr>
        <w:sdtContent>
          <w:r w:rsidRPr="008044EC">
            <w:rPr>
              <w:u w:val="single"/>
            </w:rPr>
            <w:t>Anexada</w:t>
          </w:r>
        </w:sdtContent>
      </w:sdt>
      <w:r w:rsidRPr="008044EC">
        <w:rPr>
          <w:noProof/>
        </w:rPr>
        <w:t xml:space="preserve">: </w:t>
      </w:r>
    </w:p>
    <w:p w14:paraId="7E8F216E" w14:textId="5F9B4E79" w:rsidR="000428CA" w:rsidRPr="008044EC" w:rsidRDefault="000428CA" w:rsidP="000428CA">
      <w:pPr>
        <w:pStyle w:val="ndiceabc0"/>
        <w:numPr>
          <w:ilvl w:val="4"/>
          <w:numId w:val="29"/>
        </w:numPr>
        <w:spacing w:before="0"/>
      </w:pPr>
      <w:r w:rsidRPr="008044EC">
        <w:t xml:space="preserve">Primeira Permutante: </w:t>
      </w:r>
      <w:r w:rsidRPr="008044EC">
        <w:rPr>
          <w:noProof/>
        </w:rPr>
        <w:fldChar w:fldCharType="begin"/>
      </w:r>
      <w:r w:rsidRPr="008044EC">
        <w:rPr>
          <w:noProof/>
        </w:rPr>
        <w:instrText xml:space="preserve"> MERGEFIELD  PERMUTA201 </w:instrText>
      </w:r>
      <w:r w:rsidRPr="008044EC">
        <w:rPr>
          <w:noProof/>
        </w:rPr>
        <w:fldChar w:fldCharType="separate"/>
      </w:r>
      <w:r w:rsidR="00467A9E" w:rsidRPr="00A95353">
        <w:rPr>
          <w:noProof/>
        </w:rPr>
        <w:t>JTA Empreendimentos e Urbanismo LTDA</w:t>
      </w:r>
      <w:r w:rsidRPr="008044EC">
        <w:rPr>
          <w:noProof/>
        </w:rPr>
        <w:fldChar w:fldCharType="end"/>
      </w:r>
      <w:r w:rsidRPr="008044EC">
        <w:t xml:space="preserve"> – </w:t>
      </w:r>
      <w:sdt>
        <w:sdtPr>
          <w:id w:val="12959557"/>
          <w:placeholder>
            <w:docPart w:val="4783F2B34EF94FEC980D76FD722B0B0A"/>
          </w:placeholder>
          <w:dropDownList>
            <w:listItem w:displayText="CPF" w:value="CPF"/>
            <w:listItem w:displayText="CNPJ" w:value="CNPJ"/>
          </w:dropDownList>
        </w:sdtPr>
        <w:sdtContent>
          <w:r w:rsidRPr="008044EC">
            <w:t>CNPJ</w:t>
          </w:r>
        </w:sdtContent>
      </w:sdt>
      <w:r w:rsidRPr="008044EC">
        <w:t xml:space="preserve"> </w:t>
      </w:r>
      <w:r w:rsidRPr="008044EC">
        <w:rPr>
          <w:noProof/>
        </w:rPr>
        <w:fldChar w:fldCharType="begin"/>
      </w:r>
      <w:r w:rsidRPr="008044EC">
        <w:rPr>
          <w:noProof/>
        </w:rPr>
        <w:instrText xml:space="preserve"> MERGEFIELD  CNPJCPFPERMUTA201 </w:instrText>
      </w:r>
      <w:r w:rsidRPr="008044EC">
        <w:rPr>
          <w:noProof/>
        </w:rPr>
        <w:fldChar w:fldCharType="separate"/>
      </w:r>
      <w:r w:rsidR="00467A9E" w:rsidRPr="00A95353">
        <w:rPr>
          <w:noProof/>
        </w:rPr>
        <w:t>26.168.182/0001-06</w:t>
      </w:r>
      <w:r w:rsidRPr="008044EC">
        <w:rPr>
          <w:noProof/>
        </w:rPr>
        <w:fldChar w:fldCharType="end"/>
      </w:r>
      <w:r w:rsidRPr="008044EC">
        <w:t>;</w:t>
      </w:r>
    </w:p>
    <w:p w14:paraId="54026A54" w14:textId="1B6345E5" w:rsidR="000428CA" w:rsidRPr="008044EC" w:rsidRDefault="000428CA" w:rsidP="000428CA">
      <w:pPr>
        <w:pStyle w:val="ndiceabc0"/>
        <w:numPr>
          <w:ilvl w:val="4"/>
          <w:numId w:val="29"/>
        </w:numPr>
        <w:spacing w:before="0"/>
      </w:pPr>
      <w:r w:rsidRPr="008044EC">
        <w:t xml:space="preserve">Segunda Permutante: </w:t>
      </w:r>
      <w:r w:rsidRPr="008044EC">
        <w:rPr>
          <w:noProof/>
        </w:rPr>
        <w:fldChar w:fldCharType="begin"/>
      </w:r>
      <w:r w:rsidRPr="008044EC">
        <w:rPr>
          <w:noProof/>
        </w:rPr>
        <w:instrText xml:space="preserve"> MERGEFIELD  PERMUTA202 </w:instrText>
      </w:r>
      <w:r w:rsidRPr="008044EC">
        <w:rPr>
          <w:noProof/>
        </w:rPr>
        <w:fldChar w:fldCharType="separate"/>
      </w:r>
      <w:r w:rsidR="00467A9E" w:rsidRPr="00A95353">
        <w:rPr>
          <w:noProof/>
        </w:rPr>
        <w:t>Angel Junior Vogt Dragone</w:t>
      </w:r>
      <w:r w:rsidRPr="008044EC">
        <w:rPr>
          <w:noProof/>
        </w:rPr>
        <w:fldChar w:fldCharType="end"/>
      </w:r>
      <w:r w:rsidRPr="008044EC">
        <w:t xml:space="preserve"> – </w:t>
      </w:r>
      <w:sdt>
        <w:sdtPr>
          <w:id w:val="385381807"/>
          <w:placeholder>
            <w:docPart w:val="DCBCB082DB0B4E14B676CF3687D01392"/>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CNPJCPFPERMUTA202 </w:instrText>
      </w:r>
      <w:r w:rsidRPr="008044EC">
        <w:rPr>
          <w:noProof/>
        </w:rPr>
        <w:fldChar w:fldCharType="separate"/>
      </w:r>
      <w:r w:rsidR="00467A9E" w:rsidRPr="00A95353">
        <w:rPr>
          <w:noProof/>
        </w:rPr>
        <w:t>083.374.869-61</w:t>
      </w:r>
      <w:r w:rsidRPr="008044EC">
        <w:rPr>
          <w:noProof/>
        </w:rPr>
        <w:fldChar w:fldCharType="end"/>
      </w:r>
      <w:r w:rsidRPr="008044EC">
        <w:t>;</w:t>
      </w:r>
    </w:p>
    <w:p w14:paraId="7BB5EB9C" w14:textId="5DB2E18C" w:rsidR="000428CA" w:rsidRPr="008044EC" w:rsidRDefault="000428CA" w:rsidP="000428CA">
      <w:pPr>
        <w:pStyle w:val="ndiceabc0"/>
        <w:numPr>
          <w:ilvl w:val="4"/>
          <w:numId w:val="29"/>
        </w:numPr>
        <w:spacing w:before="0"/>
      </w:pPr>
      <w:r w:rsidRPr="008044EC">
        <w:t xml:space="preserve">Terceira Permutante: </w:t>
      </w:r>
      <w:r w:rsidRPr="008044EC">
        <w:rPr>
          <w:noProof/>
        </w:rPr>
        <w:fldChar w:fldCharType="begin"/>
      </w:r>
      <w:r w:rsidRPr="008044EC">
        <w:rPr>
          <w:noProof/>
        </w:rPr>
        <w:instrText xml:space="preserve"> MERGEFIELD  PERMUTA203 </w:instrText>
      </w:r>
      <w:r w:rsidRPr="008044EC">
        <w:rPr>
          <w:noProof/>
        </w:rPr>
        <w:fldChar w:fldCharType="separate"/>
      </w:r>
      <w:r w:rsidR="00467A9E" w:rsidRPr="00A95353">
        <w:rPr>
          <w:noProof/>
        </w:rPr>
        <w:t>Ildo Balestrin</w:t>
      </w:r>
      <w:r w:rsidRPr="008044EC">
        <w:rPr>
          <w:noProof/>
        </w:rPr>
        <w:fldChar w:fldCharType="end"/>
      </w:r>
      <w:r w:rsidRPr="008044EC">
        <w:t xml:space="preserve"> – </w:t>
      </w:r>
      <w:sdt>
        <w:sdtPr>
          <w:id w:val="206225147"/>
          <w:placeholder>
            <w:docPart w:val="F7F22B7F6BF0401992E6DB75B0641C6D"/>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CNPJCPFPERMUTA203 </w:instrText>
      </w:r>
      <w:r w:rsidRPr="008044EC">
        <w:rPr>
          <w:noProof/>
        </w:rPr>
        <w:fldChar w:fldCharType="separate"/>
      </w:r>
      <w:r w:rsidR="00467A9E" w:rsidRPr="00A95353">
        <w:rPr>
          <w:noProof/>
        </w:rPr>
        <w:t>107.647.209-53</w:t>
      </w:r>
      <w:r w:rsidRPr="008044EC">
        <w:rPr>
          <w:noProof/>
        </w:rPr>
        <w:fldChar w:fldCharType="end"/>
      </w:r>
      <w:r w:rsidRPr="008044EC">
        <w:t>;</w:t>
      </w:r>
    </w:p>
    <w:p w14:paraId="0D1CAA60" w14:textId="5FFE8BE0" w:rsidR="000428CA" w:rsidRPr="008044EC" w:rsidRDefault="000428CA" w:rsidP="000428CA">
      <w:pPr>
        <w:pStyle w:val="ndiceabc"/>
        <w:numPr>
          <w:ilvl w:val="3"/>
          <w:numId w:val="43"/>
        </w:numPr>
        <w:spacing w:before="0"/>
      </w:pPr>
      <w:r w:rsidRPr="008044EC">
        <w:lastRenderedPageBreak/>
        <w:t xml:space="preserve">Matrícula/Escritura Pública: </w:t>
      </w:r>
      <w:r w:rsidRPr="008044EC">
        <w:rPr>
          <w:noProof/>
        </w:rPr>
        <w:fldChar w:fldCharType="begin"/>
      </w:r>
      <w:r w:rsidRPr="008044EC">
        <w:rPr>
          <w:noProof/>
        </w:rPr>
        <w:instrText xml:space="preserve"> MERGEFIELD  LOTE03 </w:instrText>
      </w:r>
      <w:r w:rsidRPr="008044EC">
        <w:rPr>
          <w:noProof/>
        </w:rPr>
        <w:fldChar w:fldCharType="separate"/>
      </w:r>
      <w:r w:rsidR="00467A9E" w:rsidRPr="00A95353">
        <w:rPr>
          <w:noProof/>
        </w:rPr>
        <w:t>Terreno</w:t>
      </w:r>
      <w:r w:rsidRPr="008044EC">
        <w:rPr>
          <w:noProof/>
        </w:rPr>
        <w:fldChar w:fldCharType="end"/>
      </w:r>
      <w:r w:rsidRPr="008044EC">
        <w:rPr>
          <w:noProof/>
        </w:rPr>
        <w:t xml:space="preserve"> </w:t>
      </w:r>
      <w:r w:rsidRPr="008044EC">
        <w:t xml:space="preserve">– </w:t>
      </w:r>
      <w:r w:rsidRPr="008044EC">
        <w:rPr>
          <w:noProof/>
          <w:u w:val="single"/>
        </w:rPr>
        <w:fldChar w:fldCharType="begin"/>
      </w:r>
      <w:r w:rsidRPr="008044EC">
        <w:rPr>
          <w:noProof/>
          <w:u w:val="single"/>
        </w:rPr>
        <w:instrText xml:space="preserve"> MERGEFIELD  MATRICULA03 </w:instrText>
      </w:r>
      <w:r w:rsidRPr="008044EC">
        <w:rPr>
          <w:noProof/>
          <w:u w:val="single"/>
        </w:rPr>
        <w:fldChar w:fldCharType="separate"/>
      </w:r>
      <w:r w:rsidR="00467A9E" w:rsidRPr="00A95353">
        <w:rPr>
          <w:noProof/>
          <w:u w:val="single"/>
        </w:rPr>
        <w:t>ORI-TIJ 27.220</w:t>
      </w:r>
      <w:r w:rsidRPr="008044EC">
        <w:rPr>
          <w:noProof/>
          <w:u w:val="single"/>
        </w:rPr>
        <w:fldChar w:fldCharType="end"/>
      </w:r>
      <w:r w:rsidRPr="008044EC">
        <w:rPr>
          <w:noProof/>
        </w:rPr>
        <w:t xml:space="preserve"> – </w:t>
      </w:r>
      <w:r w:rsidRPr="008044EC">
        <w:rPr>
          <w:noProof/>
        </w:rPr>
        <w:fldChar w:fldCharType="begin"/>
      </w:r>
      <w:r w:rsidRPr="008044EC">
        <w:rPr>
          <w:noProof/>
        </w:rPr>
        <w:instrText xml:space="preserve"> MERGEFIELD  AREATER03 </w:instrText>
      </w:r>
      <w:r w:rsidRPr="008044EC">
        <w:rPr>
          <w:noProof/>
        </w:rPr>
        <w:fldChar w:fldCharType="separate"/>
      </w:r>
      <w:r w:rsidR="00467A9E" w:rsidRPr="00A95353">
        <w:rPr>
          <w:noProof/>
        </w:rPr>
        <w:t>103.360,00</w:t>
      </w:r>
      <w:r w:rsidRPr="008044EC">
        <w:rPr>
          <w:noProof/>
        </w:rPr>
        <w:fldChar w:fldCharType="end"/>
      </w:r>
      <w:r w:rsidRPr="008044EC">
        <w:t>m²</w:t>
      </w:r>
      <w:r w:rsidRPr="008044EC">
        <w:rPr>
          <w:noProof/>
        </w:rPr>
        <w:t xml:space="preserve">: </w:t>
      </w:r>
      <w:sdt>
        <w:sdtPr>
          <w:rPr>
            <w:u w:val="single"/>
          </w:rPr>
          <w:id w:val="1855687101"/>
          <w:placeholder>
            <w:docPart w:val="FFE4012F96EA41CC8CFFA68BB0BCF2E7"/>
          </w:placeholder>
          <w:dropDownList>
            <w:listItem w:displayText="Anexado" w:value="Anexado"/>
            <w:listItem w:displayText="Não anexado" w:value="Não anexado"/>
            <w:listItem w:displayText="Anexada" w:value="Anexada"/>
            <w:listItem w:displayText="Não anexada" w:value="Não anexada"/>
          </w:dropDownList>
        </w:sdtPr>
        <w:sdtContent>
          <w:r w:rsidRPr="008044EC">
            <w:rPr>
              <w:u w:val="single"/>
            </w:rPr>
            <w:t>Anexada</w:t>
          </w:r>
        </w:sdtContent>
      </w:sdt>
    </w:p>
    <w:p w14:paraId="1FC0CB2A" w14:textId="4968AF9A" w:rsidR="000428CA" w:rsidRPr="008044EC" w:rsidRDefault="000428CA" w:rsidP="000428CA">
      <w:pPr>
        <w:pStyle w:val="ndiceabc0"/>
        <w:numPr>
          <w:ilvl w:val="4"/>
          <w:numId w:val="29"/>
        </w:numPr>
        <w:spacing w:before="0"/>
      </w:pPr>
      <w:r w:rsidRPr="008044EC">
        <w:t xml:space="preserve">Primeira Permutante: </w:t>
      </w:r>
      <w:r w:rsidRPr="008044EC">
        <w:rPr>
          <w:noProof/>
        </w:rPr>
        <w:fldChar w:fldCharType="begin"/>
      </w:r>
      <w:r w:rsidRPr="008044EC">
        <w:rPr>
          <w:noProof/>
        </w:rPr>
        <w:instrText xml:space="preserve"> MERGEFIELD  PERMUTA301 </w:instrText>
      </w:r>
      <w:r w:rsidRPr="008044EC">
        <w:rPr>
          <w:noProof/>
        </w:rPr>
        <w:fldChar w:fldCharType="separate"/>
      </w:r>
      <w:r w:rsidR="00467A9E" w:rsidRPr="00A95353">
        <w:rPr>
          <w:noProof/>
        </w:rPr>
        <w:t>JTA Empreendimentos e Urbanismo LTDA</w:t>
      </w:r>
      <w:r w:rsidRPr="008044EC">
        <w:rPr>
          <w:noProof/>
        </w:rPr>
        <w:fldChar w:fldCharType="end"/>
      </w:r>
      <w:r w:rsidRPr="008044EC">
        <w:t xml:space="preserve"> – </w:t>
      </w:r>
      <w:sdt>
        <w:sdtPr>
          <w:id w:val="1971017511"/>
          <w:placeholder>
            <w:docPart w:val="27819C2AA0FA4432BBE1BD825936FE30"/>
          </w:placeholder>
          <w:dropDownList>
            <w:listItem w:displayText="CPF" w:value="CPF"/>
            <w:listItem w:displayText="CNPJ" w:value="CNPJ"/>
          </w:dropDownList>
        </w:sdtPr>
        <w:sdtContent>
          <w:r w:rsidRPr="008044EC">
            <w:t>CNPJ</w:t>
          </w:r>
        </w:sdtContent>
      </w:sdt>
      <w:r w:rsidRPr="008044EC">
        <w:t xml:space="preserve"> </w:t>
      </w:r>
      <w:r w:rsidRPr="008044EC">
        <w:rPr>
          <w:noProof/>
        </w:rPr>
        <w:fldChar w:fldCharType="begin"/>
      </w:r>
      <w:r w:rsidRPr="008044EC">
        <w:rPr>
          <w:noProof/>
        </w:rPr>
        <w:instrText xml:space="preserve"> MERGEFIELD  CNPJCPFPERMUTA301 </w:instrText>
      </w:r>
      <w:r w:rsidRPr="008044EC">
        <w:rPr>
          <w:noProof/>
        </w:rPr>
        <w:fldChar w:fldCharType="separate"/>
      </w:r>
      <w:r w:rsidR="00467A9E" w:rsidRPr="00A95353">
        <w:rPr>
          <w:noProof/>
        </w:rPr>
        <w:t>26.168.182/0001-06</w:t>
      </w:r>
      <w:r w:rsidRPr="008044EC">
        <w:rPr>
          <w:noProof/>
        </w:rPr>
        <w:fldChar w:fldCharType="end"/>
      </w:r>
      <w:r w:rsidRPr="008044EC">
        <w:t>;</w:t>
      </w:r>
    </w:p>
    <w:p w14:paraId="423EDD21" w14:textId="5007F1B1" w:rsidR="000428CA" w:rsidRPr="008044EC" w:rsidRDefault="000428CA" w:rsidP="000428CA">
      <w:pPr>
        <w:pStyle w:val="ndiceabc0"/>
        <w:numPr>
          <w:ilvl w:val="4"/>
          <w:numId w:val="29"/>
        </w:numPr>
        <w:spacing w:before="0"/>
      </w:pPr>
      <w:r w:rsidRPr="008044EC">
        <w:t xml:space="preserve">Segunda Permutante: </w:t>
      </w:r>
      <w:r w:rsidRPr="008044EC">
        <w:rPr>
          <w:noProof/>
        </w:rPr>
        <w:fldChar w:fldCharType="begin"/>
      </w:r>
      <w:r w:rsidRPr="008044EC">
        <w:rPr>
          <w:noProof/>
        </w:rPr>
        <w:instrText xml:space="preserve"> MERGEFIELD  PERMUTA302 </w:instrText>
      </w:r>
      <w:r w:rsidRPr="008044EC">
        <w:rPr>
          <w:noProof/>
        </w:rPr>
        <w:fldChar w:fldCharType="separate"/>
      </w:r>
      <w:r w:rsidR="00467A9E" w:rsidRPr="00A95353">
        <w:rPr>
          <w:noProof/>
        </w:rPr>
        <w:t>Angel Junior Vogt Dragone</w:t>
      </w:r>
      <w:r w:rsidRPr="008044EC">
        <w:rPr>
          <w:noProof/>
        </w:rPr>
        <w:fldChar w:fldCharType="end"/>
      </w:r>
      <w:r w:rsidRPr="008044EC">
        <w:t xml:space="preserve"> – </w:t>
      </w:r>
      <w:sdt>
        <w:sdtPr>
          <w:id w:val="-757364155"/>
          <w:placeholder>
            <w:docPart w:val="F7BA750ED28D4F378575F9708893D696"/>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CNPJCPFPERMUTA302 </w:instrText>
      </w:r>
      <w:r w:rsidRPr="008044EC">
        <w:rPr>
          <w:noProof/>
        </w:rPr>
        <w:fldChar w:fldCharType="separate"/>
      </w:r>
      <w:r w:rsidR="00467A9E" w:rsidRPr="00A95353">
        <w:rPr>
          <w:noProof/>
        </w:rPr>
        <w:t>083.374.869-61</w:t>
      </w:r>
      <w:r w:rsidRPr="008044EC">
        <w:rPr>
          <w:noProof/>
        </w:rPr>
        <w:fldChar w:fldCharType="end"/>
      </w:r>
      <w:r w:rsidRPr="008044EC">
        <w:t>;</w:t>
      </w:r>
    </w:p>
    <w:p w14:paraId="00B610C9" w14:textId="0DD7C778" w:rsidR="000428CA" w:rsidRPr="008044EC" w:rsidRDefault="000428CA" w:rsidP="000428CA">
      <w:pPr>
        <w:pStyle w:val="ndiceabc0"/>
        <w:numPr>
          <w:ilvl w:val="4"/>
          <w:numId w:val="29"/>
        </w:numPr>
        <w:spacing w:before="0"/>
      </w:pPr>
      <w:r w:rsidRPr="008044EC">
        <w:t xml:space="preserve">Terceira Permutante: </w:t>
      </w:r>
      <w:r w:rsidRPr="008044EC">
        <w:rPr>
          <w:noProof/>
        </w:rPr>
        <w:fldChar w:fldCharType="begin"/>
      </w:r>
      <w:r w:rsidRPr="008044EC">
        <w:rPr>
          <w:noProof/>
        </w:rPr>
        <w:instrText xml:space="preserve"> MERGEFIELD  PERMUTA303 </w:instrText>
      </w:r>
      <w:r w:rsidRPr="008044EC">
        <w:rPr>
          <w:noProof/>
        </w:rPr>
        <w:fldChar w:fldCharType="separate"/>
      </w:r>
      <w:r w:rsidR="00467A9E" w:rsidRPr="00A95353">
        <w:rPr>
          <w:noProof/>
        </w:rPr>
        <w:t>Ildo Balestrin</w:t>
      </w:r>
      <w:r w:rsidRPr="008044EC">
        <w:rPr>
          <w:noProof/>
        </w:rPr>
        <w:fldChar w:fldCharType="end"/>
      </w:r>
      <w:r w:rsidRPr="008044EC">
        <w:t xml:space="preserve"> – </w:t>
      </w:r>
      <w:sdt>
        <w:sdtPr>
          <w:id w:val="-562941014"/>
          <w:placeholder>
            <w:docPart w:val="8B6B40D0FCA64734A0DF266980AB7875"/>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CNPJCPFPERMUTA303 </w:instrText>
      </w:r>
      <w:r w:rsidRPr="008044EC">
        <w:rPr>
          <w:noProof/>
        </w:rPr>
        <w:fldChar w:fldCharType="separate"/>
      </w:r>
      <w:r w:rsidR="00467A9E" w:rsidRPr="00A95353">
        <w:rPr>
          <w:noProof/>
        </w:rPr>
        <w:t>107.647.209-53</w:t>
      </w:r>
      <w:r w:rsidRPr="008044EC">
        <w:rPr>
          <w:noProof/>
        </w:rPr>
        <w:fldChar w:fldCharType="end"/>
      </w:r>
      <w:r w:rsidRPr="008044EC">
        <w:t>;</w:t>
      </w:r>
    </w:p>
    <w:p w14:paraId="63AEA1AB" w14:textId="46FAA28C" w:rsidR="000428CA" w:rsidRPr="008044EC" w:rsidRDefault="000428CA" w:rsidP="000428CA">
      <w:pPr>
        <w:pStyle w:val="ndiceabc"/>
        <w:numPr>
          <w:ilvl w:val="3"/>
          <w:numId w:val="43"/>
        </w:numPr>
        <w:spacing w:before="0"/>
      </w:pPr>
      <w:r w:rsidRPr="008044EC">
        <w:t xml:space="preserve">Matrícula/Escritura Pública: </w:t>
      </w:r>
      <w:r w:rsidRPr="008044EC">
        <w:rPr>
          <w:noProof/>
        </w:rPr>
        <w:fldChar w:fldCharType="begin"/>
      </w:r>
      <w:r w:rsidRPr="008044EC">
        <w:rPr>
          <w:noProof/>
        </w:rPr>
        <w:instrText xml:space="preserve"> MERGEFIELD  LOTE04 </w:instrText>
      </w:r>
      <w:r w:rsidRPr="008044EC">
        <w:rPr>
          <w:noProof/>
        </w:rPr>
        <w:fldChar w:fldCharType="separate"/>
      </w:r>
      <w:r w:rsidR="00467A9E" w:rsidRPr="00A95353">
        <w:rPr>
          <w:noProof/>
        </w:rPr>
        <w:t>Terreno</w:t>
      </w:r>
      <w:r w:rsidRPr="008044EC">
        <w:rPr>
          <w:noProof/>
        </w:rPr>
        <w:fldChar w:fldCharType="end"/>
      </w:r>
      <w:r w:rsidRPr="008044EC">
        <w:rPr>
          <w:noProof/>
        </w:rPr>
        <w:t xml:space="preserve"> </w:t>
      </w:r>
      <w:r w:rsidRPr="008044EC">
        <w:t xml:space="preserve">– </w:t>
      </w:r>
      <w:r w:rsidRPr="008044EC">
        <w:rPr>
          <w:noProof/>
          <w:u w:val="single"/>
        </w:rPr>
        <w:fldChar w:fldCharType="begin"/>
      </w:r>
      <w:r w:rsidRPr="008044EC">
        <w:rPr>
          <w:noProof/>
          <w:u w:val="single"/>
        </w:rPr>
        <w:instrText xml:space="preserve"> MERGEFIELD  MATRICULA04 </w:instrText>
      </w:r>
      <w:r w:rsidRPr="008044EC">
        <w:rPr>
          <w:noProof/>
          <w:u w:val="single"/>
        </w:rPr>
        <w:fldChar w:fldCharType="separate"/>
      </w:r>
      <w:r w:rsidR="00467A9E" w:rsidRPr="00A95353">
        <w:rPr>
          <w:noProof/>
          <w:u w:val="single"/>
        </w:rPr>
        <w:t>ORI-TIJ 5.787</w:t>
      </w:r>
      <w:r w:rsidRPr="008044EC">
        <w:rPr>
          <w:noProof/>
          <w:u w:val="single"/>
        </w:rPr>
        <w:fldChar w:fldCharType="end"/>
      </w:r>
      <w:r w:rsidRPr="008044EC">
        <w:rPr>
          <w:noProof/>
        </w:rPr>
        <w:t xml:space="preserve"> – </w:t>
      </w:r>
      <w:r w:rsidRPr="008044EC">
        <w:rPr>
          <w:noProof/>
        </w:rPr>
        <w:fldChar w:fldCharType="begin"/>
      </w:r>
      <w:r w:rsidRPr="008044EC">
        <w:rPr>
          <w:noProof/>
        </w:rPr>
        <w:instrText xml:space="preserve"> MERGEFIELD  AREATER04 </w:instrText>
      </w:r>
      <w:r w:rsidRPr="008044EC">
        <w:rPr>
          <w:noProof/>
        </w:rPr>
        <w:fldChar w:fldCharType="separate"/>
      </w:r>
      <w:r w:rsidR="00467A9E" w:rsidRPr="00A95353">
        <w:rPr>
          <w:noProof/>
        </w:rPr>
        <w:t>34.248,12</w:t>
      </w:r>
      <w:r w:rsidRPr="008044EC">
        <w:rPr>
          <w:noProof/>
        </w:rPr>
        <w:fldChar w:fldCharType="end"/>
      </w:r>
      <w:r w:rsidRPr="008044EC">
        <w:t>m²</w:t>
      </w:r>
      <w:r w:rsidRPr="008044EC">
        <w:rPr>
          <w:noProof/>
        </w:rPr>
        <w:t xml:space="preserve">: </w:t>
      </w:r>
      <w:sdt>
        <w:sdtPr>
          <w:rPr>
            <w:u w:val="single"/>
          </w:rPr>
          <w:id w:val="1290393072"/>
          <w:placeholder>
            <w:docPart w:val="658E19D8FF094C109F7FF3EA2CABEC28"/>
          </w:placeholder>
          <w:dropDownList>
            <w:listItem w:displayText="Anexado" w:value="Anexado"/>
            <w:listItem w:displayText="Não anexado" w:value="Não anexado"/>
            <w:listItem w:displayText="Anexada" w:value="Anexada"/>
            <w:listItem w:displayText="Não anexada" w:value="Não anexada"/>
          </w:dropDownList>
        </w:sdtPr>
        <w:sdtContent>
          <w:r w:rsidRPr="008044EC">
            <w:rPr>
              <w:u w:val="single"/>
            </w:rPr>
            <w:t>Anexada</w:t>
          </w:r>
        </w:sdtContent>
      </w:sdt>
      <w:r w:rsidRPr="008044EC">
        <w:rPr>
          <w:u w:val="single"/>
        </w:rPr>
        <w:t>.</w:t>
      </w:r>
    </w:p>
    <w:p w14:paraId="3D7D153C" w14:textId="4756A300" w:rsidR="000428CA" w:rsidRPr="008044EC" w:rsidRDefault="000428CA" w:rsidP="000428CA">
      <w:pPr>
        <w:pStyle w:val="ndiceabc0"/>
        <w:numPr>
          <w:ilvl w:val="4"/>
          <w:numId w:val="29"/>
        </w:numPr>
        <w:spacing w:before="0"/>
      </w:pPr>
      <w:r w:rsidRPr="008044EC">
        <w:t xml:space="preserve">Primeira Permutante: </w:t>
      </w:r>
      <w:r w:rsidRPr="008044EC">
        <w:rPr>
          <w:noProof/>
        </w:rPr>
        <w:fldChar w:fldCharType="begin"/>
      </w:r>
      <w:r w:rsidRPr="008044EC">
        <w:rPr>
          <w:noProof/>
        </w:rPr>
        <w:instrText xml:space="preserve"> MERGEFIELD  PERMUTA401 </w:instrText>
      </w:r>
      <w:r w:rsidRPr="008044EC">
        <w:rPr>
          <w:noProof/>
        </w:rPr>
        <w:fldChar w:fldCharType="separate"/>
      </w:r>
      <w:r w:rsidR="00467A9E" w:rsidRPr="00A95353">
        <w:rPr>
          <w:noProof/>
        </w:rPr>
        <w:t>JTA Empreendimentos e Urbanismo LTDA</w:t>
      </w:r>
      <w:r w:rsidRPr="008044EC">
        <w:rPr>
          <w:noProof/>
        </w:rPr>
        <w:fldChar w:fldCharType="end"/>
      </w:r>
      <w:r w:rsidRPr="008044EC">
        <w:t xml:space="preserve"> – </w:t>
      </w:r>
      <w:sdt>
        <w:sdtPr>
          <w:id w:val="-1349099095"/>
          <w:placeholder>
            <w:docPart w:val="3616E6A0D7EF43A68B9961C1547CBC72"/>
          </w:placeholder>
          <w:dropDownList>
            <w:listItem w:displayText="CPF" w:value="CPF"/>
            <w:listItem w:displayText="CNPJ" w:value="CNPJ"/>
          </w:dropDownList>
        </w:sdtPr>
        <w:sdtContent>
          <w:r w:rsidRPr="008044EC">
            <w:t>CNPJ</w:t>
          </w:r>
        </w:sdtContent>
      </w:sdt>
      <w:r w:rsidRPr="008044EC">
        <w:t xml:space="preserve"> </w:t>
      </w:r>
      <w:r w:rsidRPr="008044EC">
        <w:rPr>
          <w:noProof/>
        </w:rPr>
        <w:fldChar w:fldCharType="begin"/>
      </w:r>
      <w:r w:rsidRPr="008044EC">
        <w:rPr>
          <w:noProof/>
        </w:rPr>
        <w:instrText xml:space="preserve"> MERGEFIELD  CNPJCPFPERMUTA401 </w:instrText>
      </w:r>
      <w:r w:rsidRPr="008044EC">
        <w:rPr>
          <w:noProof/>
        </w:rPr>
        <w:fldChar w:fldCharType="separate"/>
      </w:r>
      <w:r w:rsidR="00467A9E" w:rsidRPr="00A95353">
        <w:rPr>
          <w:noProof/>
        </w:rPr>
        <w:t>26.168.182/0001-06</w:t>
      </w:r>
      <w:r w:rsidRPr="008044EC">
        <w:rPr>
          <w:noProof/>
        </w:rPr>
        <w:fldChar w:fldCharType="end"/>
      </w:r>
      <w:r w:rsidRPr="008044EC">
        <w:t>;</w:t>
      </w:r>
    </w:p>
    <w:p w14:paraId="02A46442" w14:textId="466E4A7C" w:rsidR="000428CA" w:rsidRPr="008044EC" w:rsidRDefault="000428CA" w:rsidP="000428CA">
      <w:pPr>
        <w:pStyle w:val="ndiceabc0"/>
        <w:numPr>
          <w:ilvl w:val="4"/>
          <w:numId w:val="29"/>
        </w:numPr>
        <w:spacing w:before="0"/>
      </w:pPr>
      <w:r w:rsidRPr="008044EC">
        <w:t xml:space="preserve">Segunda Permutante: </w:t>
      </w:r>
      <w:r w:rsidRPr="008044EC">
        <w:rPr>
          <w:noProof/>
        </w:rPr>
        <w:fldChar w:fldCharType="begin"/>
      </w:r>
      <w:r w:rsidRPr="008044EC">
        <w:rPr>
          <w:noProof/>
        </w:rPr>
        <w:instrText xml:space="preserve"> MERGEFIELD  PERMUTA402 </w:instrText>
      </w:r>
      <w:r w:rsidRPr="008044EC">
        <w:rPr>
          <w:noProof/>
        </w:rPr>
        <w:fldChar w:fldCharType="separate"/>
      </w:r>
      <w:r w:rsidR="00467A9E" w:rsidRPr="00A95353">
        <w:rPr>
          <w:noProof/>
        </w:rPr>
        <w:t>Angel Junior Vogt Dragone</w:t>
      </w:r>
      <w:r w:rsidRPr="008044EC">
        <w:rPr>
          <w:noProof/>
        </w:rPr>
        <w:fldChar w:fldCharType="end"/>
      </w:r>
      <w:r w:rsidRPr="008044EC">
        <w:t xml:space="preserve"> – </w:t>
      </w:r>
      <w:sdt>
        <w:sdtPr>
          <w:id w:val="-488484064"/>
          <w:placeholder>
            <w:docPart w:val="7D4FCC792BB8421D9E57DE23220E0A46"/>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CNPJCPFPERMUTA402 </w:instrText>
      </w:r>
      <w:r w:rsidRPr="008044EC">
        <w:rPr>
          <w:noProof/>
        </w:rPr>
        <w:fldChar w:fldCharType="separate"/>
      </w:r>
      <w:r w:rsidR="00467A9E" w:rsidRPr="00A95353">
        <w:rPr>
          <w:noProof/>
        </w:rPr>
        <w:t>083.374.869-61</w:t>
      </w:r>
      <w:r w:rsidRPr="008044EC">
        <w:rPr>
          <w:noProof/>
        </w:rPr>
        <w:fldChar w:fldCharType="end"/>
      </w:r>
      <w:r w:rsidRPr="008044EC">
        <w:t>;</w:t>
      </w:r>
    </w:p>
    <w:p w14:paraId="77A6FA0F" w14:textId="39E62F30" w:rsidR="000428CA" w:rsidRPr="008044EC" w:rsidRDefault="000428CA" w:rsidP="000428CA">
      <w:pPr>
        <w:pStyle w:val="ndiceabc0"/>
        <w:numPr>
          <w:ilvl w:val="4"/>
          <w:numId w:val="29"/>
        </w:numPr>
        <w:spacing w:before="0"/>
      </w:pPr>
      <w:r w:rsidRPr="008044EC">
        <w:t xml:space="preserve">Terceira Permutante: </w:t>
      </w:r>
      <w:r w:rsidRPr="008044EC">
        <w:rPr>
          <w:noProof/>
        </w:rPr>
        <w:fldChar w:fldCharType="begin"/>
      </w:r>
      <w:r w:rsidRPr="008044EC">
        <w:rPr>
          <w:noProof/>
        </w:rPr>
        <w:instrText xml:space="preserve"> MERGEFIELD  PERMUTA403 </w:instrText>
      </w:r>
      <w:r w:rsidRPr="008044EC">
        <w:rPr>
          <w:noProof/>
        </w:rPr>
        <w:fldChar w:fldCharType="separate"/>
      </w:r>
      <w:r w:rsidR="00467A9E" w:rsidRPr="00A95353">
        <w:rPr>
          <w:noProof/>
        </w:rPr>
        <w:t>Ildo Balestrin</w:t>
      </w:r>
      <w:r w:rsidRPr="008044EC">
        <w:rPr>
          <w:noProof/>
        </w:rPr>
        <w:fldChar w:fldCharType="end"/>
      </w:r>
      <w:r w:rsidRPr="008044EC">
        <w:t xml:space="preserve"> – </w:t>
      </w:r>
      <w:sdt>
        <w:sdtPr>
          <w:id w:val="1331097127"/>
          <w:placeholder>
            <w:docPart w:val="73059964D15A44588D74F26EA6A37373"/>
          </w:placeholder>
          <w:dropDownList>
            <w:listItem w:displayText="CPF" w:value="CPF"/>
            <w:listItem w:displayText="CNPJ" w:value="CNPJ"/>
          </w:dropDownList>
        </w:sdtPr>
        <w:sdtContent>
          <w:r w:rsidRPr="008044EC">
            <w:t>CPF</w:t>
          </w:r>
        </w:sdtContent>
      </w:sdt>
      <w:r w:rsidRPr="008044EC">
        <w:t xml:space="preserve"> </w:t>
      </w:r>
      <w:r w:rsidRPr="008044EC">
        <w:rPr>
          <w:noProof/>
        </w:rPr>
        <w:fldChar w:fldCharType="begin"/>
      </w:r>
      <w:r w:rsidRPr="008044EC">
        <w:rPr>
          <w:noProof/>
        </w:rPr>
        <w:instrText xml:space="preserve"> MERGEFIELD  CNPJCPFPERMUTA403 </w:instrText>
      </w:r>
      <w:r w:rsidRPr="008044EC">
        <w:rPr>
          <w:noProof/>
        </w:rPr>
        <w:fldChar w:fldCharType="separate"/>
      </w:r>
      <w:r w:rsidR="00467A9E" w:rsidRPr="00A95353">
        <w:rPr>
          <w:noProof/>
        </w:rPr>
        <w:t>107.647.209-53</w:t>
      </w:r>
      <w:r w:rsidRPr="008044EC">
        <w:rPr>
          <w:noProof/>
        </w:rPr>
        <w:fldChar w:fldCharType="end"/>
      </w:r>
      <w:r w:rsidRPr="008044EC">
        <w:t>;</w:t>
      </w:r>
    </w:p>
    <w:p w14:paraId="5BD41998" w14:textId="77777777" w:rsidR="000428CA" w:rsidRPr="00BE09FA" w:rsidRDefault="000428CA" w:rsidP="000428CA">
      <w:pPr>
        <w:pStyle w:val="Corpodetexto"/>
      </w:pPr>
      <w:r>
        <w:rPr>
          <w:b/>
          <w:bCs/>
        </w:rPr>
        <w:t xml:space="preserve">Observação: </w:t>
      </w:r>
      <w:r>
        <w:t xml:space="preserve">É necessário apresentar a </w:t>
      </w:r>
      <w:r w:rsidRPr="008044EC">
        <w:rPr>
          <w:u w:val="single"/>
        </w:rPr>
        <w:t>Certidão Inteiro Teor atualizada com a unificação dos terrenos retificados</w:t>
      </w:r>
      <w:r>
        <w:t xml:space="preserve"> conforme aprovado pela municipalidade nos processos </w:t>
      </w:r>
      <w:r w:rsidRPr="00614728">
        <w:rPr>
          <w:u w:val="single"/>
        </w:rPr>
        <w:t>IPM 4282/2024, IPM 4281/2024, IPM 4283/2024, IPM 4287/2024 e IPM 5884/2024</w:t>
      </w:r>
      <w:r>
        <w:t>.</w:t>
      </w:r>
    </w:p>
    <w:p w14:paraId="1C293BAD" w14:textId="77777777" w:rsidR="00C1482C" w:rsidRPr="002930CF" w:rsidRDefault="00C1482C" w:rsidP="00C1482C">
      <w:pPr>
        <w:pStyle w:val="ndice123"/>
        <w:numPr>
          <w:ilvl w:val="2"/>
          <w:numId w:val="29"/>
        </w:numPr>
      </w:pPr>
      <w:r w:rsidRPr="002930CF">
        <w:t>Espelho Cadastral:</w:t>
      </w:r>
    </w:p>
    <w:p w14:paraId="74E32067" w14:textId="6CA3F8CA" w:rsidR="00C1482C" w:rsidRPr="00BA0FC5" w:rsidRDefault="00C1482C" w:rsidP="00C1482C">
      <w:pPr>
        <w:pStyle w:val="ndiceabc"/>
        <w:numPr>
          <w:ilvl w:val="3"/>
          <w:numId w:val="29"/>
        </w:numPr>
      </w:pPr>
      <w:r w:rsidRPr="00BA0FC5">
        <w:t xml:space="preserve">Lote </w:t>
      </w:r>
      <w:r w:rsidRPr="00BA0FC5">
        <w:rPr>
          <w:noProof/>
        </w:rPr>
        <w:fldChar w:fldCharType="begin"/>
      </w:r>
      <w:r w:rsidRPr="00BA0FC5">
        <w:rPr>
          <w:noProof/>
        </w:rPr>
        <w:instrText xml:space="preserve"> MERGEFIELD LOTE01 </w:instrText>
      </w:r>
      <w:r w:rsidRPr="00BA0FC5">
        <w:rPr>
          <w:noProof/>
        </w:rPr>
        <w:fldChar w:fldCharType="separate"/>
      </w:r>
      <w:r w:rsidR="00467A9E" w:rsidRPr="00A95353">
        <w:rPr>
          <w:noProof/>
        </w:rPr>
        <w:t>Terreno</w:t>
      </w:r>
      <w:r w:rsidRPr="00BA0FC5">
        <w:rPr>
          <w:noProof/>
        </w:rPr>
        <w:fldChar w:fldCharType="end"/>
      </w:r>
      <w:r w:rsidRPr="00BA0FC5">
        <w:t xml:space="preserve">: </w:t>
      </w:r>
      <w:r w:rsidRPr="00BA0FC5">
        <w:rPr>
          <w:noProof/>
        </w:rPr>
        <w:fldChar w:fldCharType="begin"/>
      </w:r>
      <w:r w:rsidRPr="00BA0FC5">
        <w:rPr>
          <w:noProof/>
        </w:rPr>
        <w:instrText xml:space="preserve"> MERGEFIELD INSCRIMOB01 </w:instrText>
      </w:r>
      <w:r w:rsidRPr="00BA0FC5">
        <w:rPr>
          <w:noProof/>
        </w:rPr>
        <w:fldChar w:fldCharType="separate"/>
      </w:r>
      <w:r w:rsidR="00467A9E" w:rsidRPr="00A95353">
        <w:rPr>
          <w:noProof/>
        </w:rPr>
        <w:t>06.01.003.3720</w:t>
      </w:r>
      <w:r w:rsidRPr="00BA0FC5">
        <w:rPr>
          <w:noProof/>
        </w:rPr>
        <w:fldChar w:fldCharType="end"/>
      </w:r>
      <w:r w:rsidRPr="00BA0FC5">
        <w:fldChar w:fldCharType="begin"/>
      </w:r>
      <w:r w:rsidRPr="00BA0FC5">
        <w:instrText xml:space="preserve"> ASK Lote01 "" </w:instrText>
      </w:r>
      <w:r w:rsidR="002C5A2E" w:rsidRPr="00BA0FC5">
        <w:fldChar w:fldCharType="separate"/>
      </w:r>
      <w:r w:rsidRPr="00BA0FC5">
        <w:fldChar w:fldCharType="end"/>
      </w:r>
      <w:r w:rsidRPr="00BA0FC5">
        <w:t xml:space="preserve"> – </w:t>
      </w:r>
      <w:sdt>
        <w:sdtPr>
          <w:id w:val="-1555612213"/>
          <w:placeholder>
            <w:docPart w:val="BB01A53369A04ADFA18FE7C01175639B"/>
          </w:placeholder>
          <w:dropDownList>
            <w:listItem w:displayText="Anexado" w:value="Anexado"/>
            <w:listItem w:displayText="Não anexado" w:value="Não anexado"/>
            <w:listItem w:displayText="Anexada" w:value="Anexada"/>
            <w:listItem w:displayText="Não anexada" w:value="Não anexada"/>
          </w:dropDownList>
        </w:sdtPr>
        <w:sdtEndPr/>
        <w:sdtContent>
          <w:r w:rsidR="00BA0FC5">
            <w:t>Anexado</w:t>
          </w:r>
        </w:sdtContent>
      </w:sdt>
      <w:r w:rsidRPr="00BA0FC5">
        <w:t>;</w:t>
      </w:r>
    </w:p>
    <w:p w14:paraId="485F1756" w14:textId="5CD2C1E5" w:rsidR="00C1482C" w:rsidRPr="00BA0FC5" w:rsidRDefault="00C1482C" w:rsidP="00C1482C">
      <w:pPr>
        <w:pStyle w:val="ndiceabc"/>
        <w:numPr>
          <w:ilvl w:val="3"/>
          <w:numId w:val="29"/>
        </w:numPr>
      </w:pPr>
      <w:r w:rsidRPr="00BA0FC5">
        <w:t xml:space="preserve">Lote </w:t>
      </w:r>
      <w:r w:rsidRPr="00BA0FC5">
        <w:rPr>
          <w:noProof/>
        </w:rPr>
        <w:fldChar w:fldCharType="begin"/>
      </w:r>
      <w:r w:rsidRPr="00BA0FC5">
        <w:rPr>
          <w:noProof/>
        </w:rPr>
        <w:instrText xml:space="preserve"> MERGEFIELD  LOTE02 </w:instrText>
      </w:r>
      <w:r w:rsidRPr="00BA0FC5">
        <w:rPr>
          <w:noProof/>
        </w:rPr>
        <w:fldChar w:fldCharType="separate"/>
      </w:r>
      <w:r w:rsidR="00467A9E" w:rsidRPr="00A95353">
        <w:rPr>
          <w:noProof/>
        </w:rPr>
        <w:t>Terreno</w:t>
      </w:r>
      <w:r w:rsidRPr="00BA0FC5">
        <w:rPr>
          <w:noProof/>
        </w:rPr>
        <w:fldChar w:fldCharType="end"/>
      </w:r>
      <w:r w:rsidRPr="00BA0FC5">
        <w:t xml:space="preserve">: </w:t>
      </w:r>
      <w:r w:rsidRPr="00BA0FC5">
        <w:rPr>
          <w:noProof/>
        </w:rPr>
        <w:fldChar w:fldCharType="begin"/>
      </w:r>
      <w:r w:rsidRPr="00BA0FC5">
        <w:rPr>
          <w:noProof/>
        </w:rPr>
        <w:instrText xml:space="preserve"> MERGEFIELD  INSCRIMOB02 </w:instrText>
      </w:r>
      <w:r w:rsidRPr="00BA0FC5">
        <w:rPr>
          <w:noProof/>
        </w:rPr>
        <w:fldChar w:fldCharType="separate"/>
      </w:r>
      <w:r w:rsidR="00467A9E" w:rsidRPr="00A95353">
        <w:rPr>
          <w:noProof/>
        </w:rPr>
        <w:t>06.01.003.4135</w:t>
      </w:r>
      <w:r w:rsidRPr="00BA0FC5">
        <w:rPr>
          <w:noProof/>
        </w:rPr>
        <w:fldChar w:fldCharType="end"/>
      </w:r>
      <w:r w:rsidRPr="00BA0FC5">
        <w:fldChar w:fldCharType="begin"/>
      </w:r>
      <w:r w:rsidRPr="00BA0FC5">
        <w:instrText xml:space="preserve"> ASK Lote01 "" </w:instrText>
      </w:r>
      <w:r w:rsidR="002C5A2E" w:rsidRPr="00BA0FC5">
        <w:fldChar w:fldCharType="separate"/>
      </w:r>
      <w:r w:rsidRPr="00BA0FC5">
        <w:fldChar w:fldCharType="end"/>
      </w:r>
      <w:r w:rsidRPr="00BA0FC5">
        <w:t xml:space="preserve"> – </w:t>
      </w:r>
      <w:sdt>
        <w:sdtPr>
          <w:id w:val="429699687"/>
          <w:placeholder>
            <w:docPart w:val="BEE9DC5211354261B351263980BCCE1E"/>
          </w:placeholder>
          <w:dropDownList>
            <w:listItem w:displayText="Anexado" w:value="Anexado"/>
            <w:listItem w:displayText="Não anexado" w:value="Não anexado"/>
            <w:listItem w:displayText="Anexada" w:value="Anexada"/>
            <w:listItem w:displayText="Não anexada" w:value="Não anexada"/>
          </w:dropDownList>
        </w:sdtPr>
        <w:sdtEndPr/>
        <w:sdtContent>
          <w:r w:rsidR="00BA0FC5">
            <w:t>Anexado</w:t>
          </w:r>
        </w:sdtContent>
      </w:sdt>
      <w:r w:rsidRPr="00BA0FC5">
        <w:t>;</w:t>
      </w:r>
    </w:p>
    <w:p w14:paraId="030F2B44" w14:textId="776A0B32" w:rsidR="00C1482C" w:rsidRPr="00BA0FC5" w:rsidRDefault="00C1482C" w:rsidP="00C1482C">
      <w:pPr>
        <w:pStyle w:val="ndiceabc"/>
        <w:numPr>
          <w:ilvl w:val="3"/>
          <w:numId w:val="29"/>
        </w:numPr>
      </w:pPr>
      <w:r w:rsidRPr="00BA0FC5">
        <w:t xml:space="preserve">Lote </w:t>
      </w:r>
      <w:r w:rsidRPr="00BA0FC5">
        <w:rPr>
          <w:noProof/>
        </w:rPr>
        <w:fldChar w:fldCharType="begin"/>
      </w:r>
      <w:r w:rsidRPr="00BA0FC5">
        <w:rPr>
          <w:noProof/>
        </w:rPr>
        <w:instrText xml:space="preserve"> MERGEFIELD  LOTE03 </w:instrText>
      </w:r>
      <w:r w:rsidRPr="00BA0FC5">
        <w:rPr>
          <w:noProof/>
        </w:rPr>
        <w:fldChar w:fldCharType="separate"/>
      </w:r>
      <w:r w:rsidR="00467A9E" w:rsidRPr="00A95353">
        <w:rPr>
          <w:noProof/>
        </w:rPr>
        <w:t>Terreno</w:t>
      </w:r>
      <w:r w:rsidRPr="00BA0FC5">
        <w:rPr>
          <w:noProof/>
        </w:rPr>
        <w:fldChar w:fldCharType="end"/>
      </w:r>
      <w:r w:rsidRPr="00BA0FC5">
        <w:rPr>
          <w:noProof/>
        </w:rPr>
        <w:t>:</w:t>
      </w:r>
      <w:r w:rsidRPr="00BA0FC5">
        <w:t xml:space="preserve"> </w:t>
      </w:r>
      <w:r w:rsidRPr="00BA0FC5">
        <w:rPr>
          <w:noProof/>
        </w:rPr>
        <w:fldChar w:fldCharType="begin"/>
      </w:r>
      <w:r w:rsidRPr="00BA0FC5">
        <w:rPr>
          <w:noProof/>
        </w:rPr>
        <w:instrText xml:space="preserve"> MERGEFIELD  INSCRIMOB03 </w:instrText>
      </w:r>
      <w:r w:rsidRPr="00BA0FC5">
        <w:rPr>
          <w:noProof/>
        </w:rPr>
        <w:fldChar w:fldCharType="separate"/>
      </w:r>
      <w:r w:rsidR="00467A9E" w:rsidRPr="00A95353">
        <w:rPr>
          <w:noProof/>
        </w:rPr>
        <w:t>06.01.003.3722</w:t>
      </w:r>
      <w:r w:rsidRPr="00BA0FC5">
        <w:rPr>
          <w:noProof/>
        </w:rPr>
        <w:fldChar w:fldCharType="end"/>
      </w:r>
      <w:r w:rsidRPr="00BA0FC5">
        <w:fldChar w:fldCharType="begin"/>
      </w:r>
      <w:r w:rsidRPr="00BA0FC5">
        <w:instrText xml:space="preserve"> ASK Lote01 "" </w:instrText>
      </w:r>
      <w:r w:rsidR="002C5A2E" w:rsidRPr="00BA0FC5">
        <w:fldChar w:fldCharType="separate"/>
      </w:r>
      <w:r w:rsidRPr="00BA0FC5">
        <w:fldChar w:fldCharType="end"/>
      </w:r>
      <w:r w:rsidRPr="00BA0FC5">
        <w:t xml:space="preserve"> – </w:t>
      </w:r>
      <w:sdt>
        <w:sdtPr>
          <w:id w:val="518124975"/>
          <w:placeholder>
            <w:docPart w:val="2B0979CF5DE941BE95D043BCE66575EB"/>
          </w:placeholder>
          <w:dropDownList>
            <w:listItem w:displayText="Anexado" w:value="Anexado"/>
            <w:listItem w:displayText="Não anexado" w:value="Não anexado"/>
            <w:listItem w:displayText="Anexada" w:value="Anexada"/>
            <w:listItem w:displayText="Não anexada" w:value="Não anexada"/>
          </w:dropDownList>
        </w:sdtPr>
        <w:sdtEndPr/>
        <w:sdtContent>
          <w:r w:rsidR="00BA0FC5">
            <w:t>Anexado</w:t>
          </w:r>
        </w:sdtContent>
      </w:sdt>
      <w:r w:rsidRPr="00BA0FC5">
        <w:t>;</w:t>
      </w:r>
    </w:p>
    <w:p w14:paraId="77FB8E31" w14:textId="6ED221BB" w:rsidR="00C1482C" w:rsidRPr="00BA0FC5" w:rsidRDefault="00C1482C" w:rsidP="00C1482C">
      <w:pPr>
        <w:pStyle w:val="ndiceabc"/>
        <w:numPr>
          <w:ilvl w:val="3"/>
          <w:numId w:val="29"/>
        </w:numPr>
      </w:pPr>
      <w:r w:rsidRPr="00BA0FC5">
        <w:t xml:space="preserve">Lote </w:t>
      </w:r>
      <w:r w:rsidRPr="00BA0FC5">
        <w:rPr>
          <w:noProof/>
        </w:rPr>
        <w:fldChar w:fldCharType="begin"/>
      </w:r>
      <w:r w:rsidRPr="00BA0FC5">
        <w:rPr>
          <w:noProof/>
        </w:rPr>
        <w:instrText xml:space="preserve"> MERGEFIELD  LOTE04 </w:instrText>
      </w:r>
      <w:r w:rsidRPr="00BA0FC5">
        <w:rPr>
          <w:noProof/>
        </w:rPr>
        <w:fldChar w:fldCharType="separate"/>
      </w:r>
      <w:r w:rsidR="00467A9E" w:rsidRPr="00A95353">
        <w:rPr>
          <w:noProof/>
        </w:rPr>
        <w:t>Terreno</w:t>
      </w:r>
      <w:r w:rsidRPr="00BA0FC5">
        <w:rPr>
          <w:noProof/>
        </w:rPr>
        <w:fldChar w:fldCharType="end"/>
      </w:r>
      <w:r w:rsidRPr="00BA0FC5">
        <w:t xml:space="preserve">: </w:t>
      </w:r>
      <w:r w:rsidRPr="00BA0FC5">
        <w:rPr>
          <w:noProof/>
        </w:rPr>
        <w:fldChar w:fldCharType="begin"/>
      </w:r>
      <w:r w:rsidRPr="00BA0FC5">
        <w:rPr>
          <w:noProof/>
        </w:rPr>
        <w:instrText xml:space="preserve"> MERGEFIELD  INSCRIMOB04 </w:instrText>
      </w:r>
      <w:r w:rsidRPr="00BA0FC5">
        <w:rPr>
          <w:noProof/>
        </w:rPr>
        <w:fldChar w:fldCharType="separate"/>
      </w:r>
      <w:r w:rsidR="00467A9E" w:rsidRPr="00A95353">
        <w:rPr>
          <w:noProof/>
        </w:rPr>
        <w:t>06.01.003.3723</w:t>
      </w:r>
      <w:r w:rsidRPr="00BA0FC5">
        <w:rPr>
          <w:noProof/>
        </w:rPr>
        <w:fldChar w:fldCharType="end"/>
      </w:r>
      <w:r w:rsidRPr="00BA0FC5">
        <w:fldChar w:fldCharType="begin"/>
      </w:r>
      <w:r w:rsidRPr="00BA0FC5">
        <w:instrText xml:space="preserve"> ASK Lote01 "" </w:instrText>
      </w:r>
      <w:r w:rsidR="002C5A2E" w:rsidRPr="00BA0FC5">
        <w:fldChar w:fldCharType="separate"/>
      </w:r>
      <w:r w:rsidRPr="00BA0FC5">
        <w:fldChar w:fldCharType="end"/>
      </w:r>
      <w:r w:rsidRPr="00BA0FC5">
        <w:t xml:space="preserve"> – </w:t>
      </w:r>
      <w:sdt>
        <w:sdtPr>
          <w:id w:val="1641922729"/>
          <w:placeholder>
            <w:docPart w:val="7064EEC404004FDCB2EC1B387A2EA0DA"/>
          </w:placeholder>
          <w:dropDownList>
            <w:listItem w:displayText="Anexado" w:value="Anexado"/>
            <w:listItem w:displayText="Não anexado" w:value="Não anexado"/>
            <w:listItem w:displayText="Anexada" w:value="Anexada"/>
            <w:listItem w:displayText="Não anexada" w:value="Não anexada"/>
          </w:dropDownList>
        </w:sdtPr>
        <w:sdtEndPr/>
        <w:sdtContent>
          <w:r w:rsidR="00BA0FC5">
            <w:t>Anexado</w:t>
          </w:r>
        </w:sdtContent>
      </w:sdt>
      <w:r w:rsidRPr="00BA0FC5">
        <w:t>;</w:t>
      </w:r>
    </w:p>
    <w:p w14:paraId="12F7D4DE" w14:textId="77777777" w:rsidR="00146898" w:rsidRPr="00614728" w:rsidRDefault="00146898" w:rsidP="00146898">
      <w:pPr>
        <w:pStyle w:val="ndice123"/>
        <w:numPr>
          <w:ilvl w:val="2"/>
          <w:numId w:val="29"/>
        </w:numPr>
      </w:pPr>
      <w:r w:rsidRPr="00975099">
        <w:t>Certidões Negativas de Impostos Relativos ao Imó</w:t>
      </w:r>
      <w:r w:rsidRPr="00614728">
        <w:t xml:space="preserve">vel: </w:t>
      </w:r>
      <w:sdt>
        <w:sdtPr>
          <w:rPr>
            <w:rFonts w:eastAsia="Calibri" w:cs="Arial"/>
            <w:bCs/>
            <w:noProof/>
            <w:kern w:val="0"/>
            <w:szCs w:val="20"/>
            <w:u w:val="single"/>
            <w14:ligatures w14:val="none"/>
          </w:rPr>
          <w:id w:val="-1783949273"/>
          <w:placeholder>
            <w:docPart w:val="087F6E15A6D14EF9816B49BE4EF1F634"/>
          </w:placeholder>
          <w:dropDownList>
            <w:listItem w:displayText="Anexada" w:value="Anexada"/>
            <w:listItem w:displayText="Não anexada" w:value="Não anexada"/>
            <w:listItem w:displayText="Não se aplica" w:value="Não se aplica"/>
          </w:dropDownList>
        </w:sdtPr>
        <w:sdtContent>
          <w:r w:rsidRPr="00614728">
            <w:rPr>
              <w:rFonts w:eastAsia="Calibri" w:cs="Arial"/>
              <w:bCs/>
              <w:noProof/>
              <w:kern w:val="0"/>
              <w:szCs w:val="20"/>
              <w:u w:val="single"/>
              <w14:ligatures w14:val="none"/>
            </w:rPr>
            <w:t>Não anexada</w:t>
          </w:r>
        </w:sdtContent>
      </w:sdt>
      <w:r w:rsidRPr="00614728">
        <w:rPr>
          <w:rFonts w:eastAsia="Calibri" w:cs="Arial"/>
          <w:bCs/>
          <w:noProof/>
          <w:kern w:val="0"/>
          <w:szCs w:val="20"/>
          <w:u w:val="single"/>
          <w14:ligatures w14:val="none"/>
        </w:rPr>
        <w:t>.</w:t>
      </w:r>
    </w:p>
    <w:p w14:paraId="48ADFC0D" w14:textId="77777777" w:rsidR="00146898" w:rsidRPr="00614728" w:rsidRDefault="00146898" w:rsidP="00146898">
      <w:pPr>
        <w:pStyle w:val="Corpodetexto"/>
      </w:pPr>
      <w:bookmarkStart w:id="1" w:name="_Hlk121484587"/>
      <w:r w:rsidRPr="00614728">
        <w:rPr>
          <w:b/>
          <w:bCs/>
        </w:rPr>
        <w:t xml:space="preserve">Observação: </w:t>
      </w:r>
      <w:r w:rsidRPr="00614728">
        <w:t>CNDs relativas ao imóvel não foram anexadas. As apresentadas no processo IPM 5453/2025 já estão expiradas. Necessário apresentar novas atualizadas.</w:t>
      </w:r>
    </w:p>
    <w:p w14:paraId="55AB496D" w14:textId="77777777" w:rsidR="00146898" w:rsidRPr="00614728" w:rsidRDefault="00146898" w:rsidP="00146898">
      <w:pPr>
        <w:pStyle w:val="ndice123"/>
        <w:numPr>
          <w:ilvl w:val="2"/>
          <w:numId w:val="29"/>
        </w:numPr>
      </w:pPr>
      <w:r w:rsidRPr="00614728">
        <w:t xml:space="preserve">Certidões Negativas de Impostos dos Contribuintes: </w:t>
      </w:r>
      <w:sdt>
        <w:sdtPr>
          <w:rPr>
            <w:rFonts w:eastAsia="Calibri" w:cs="Arial"/>
            <w:bCs/>
            <w:noProof/>
            <w:kern w:val="0"/>
            <w:szCs w:val="20"/>
            <w:u w:val="single"/>
            <w14:ligatures w14:val="none"/>
          </w:rPr>
          <w:id w:val="1303122863"/>
          <w:placeholder>
            <w:docPart w:val="523557C1681E4DBFBBB60DBF6DF99894"/>
          </w:placeholder>
          <w:dropDownList>
            <w:listItem w:displayText="Anexada" w:value="Anexada"/>
            <w:listItem w:displayText="Não anexada" w:value="Não anexada"/>
            <w:listItem w:displayText="Não se aplica" w:value="Não se aplica"/>
          </w:dropDownList>
        </w:sdtPr>
        <w:sdtContent>
          <w:r w:rsidRPr="00614728">
            <w:rPr>
              <w:rFonts w:eastAsia="Calibri" w:cs="Arial"/>
              <w:bCs/>
              <w:noProof/>
              <w:kern w:val="0"/>
              <w:szCs w:val="20"/>
              <w:u w:val="single"/>
              <w14:ligatures w14:val="none"/>
            </w:rPr>
            <w:t>Não anexada</w:t>
          </w:r>
        </w:sdtContent>
      </w:sdt>
      <w:r w:rsidRPr="00614728">
        <w:rPr>
          <w:rFonts w:eastAsia="Calibri" w:cs="Arial"/>
          <w:bCs/>
          <w:noProof/>
          <w:kern w:val="0"/>
          <w:szCs w:val="20"/>
          <w:u w:val="single"/>
          <w14:ligatures w14:val="none"/>
        </w:rPr>
        <w:t>.</w:t>
      </w:r>
    </w:p>
    <w:p w14:paraId="272CB81C" w14:textId="77777777" w:rsidR="00146898" w:rsidRPr="00975099" w:rsidRDefault="00146898" w:rsidP="00146898">
      <w:pPr>
        <w:pStyle w:val="Corpodetexto"/>
      </w:pPr>
      <w:bookmarkStart w:id="2" w:name="_Hlk225323228"/>
      <w:bookmarkEnd w:id="1"/>
      <w:r>
        <w:rPr>
          <w:b/>
          <w:bCs/>
        </w:rPr>
        <w:t xml:space="preserve">Observação: </w:t>
      </w:r>
      <w:r w:rsidRPr="00975099">
        <w:t>CNDs relativas ao</w:t>
      </w:r>
      <w:r>
        <w:t>s contribuintes</w:t>
      </w:r>
      <w:r w:rsidRPr="00975099">
        <w:t xml:space="preserve"> não foram anexadas.</w:t>
      </w:r>
      <w:r>
        <w:t xml:space="preserve"> Necessário apresentar novas atualizadas.</w:t>
      </w:r>
    </w:p>
    <w:bookmarkEnd w:id="2"/>
    <w:p w14:paraId="799FD805" w14:textId="77777777" w:rsidR="00146898" w:rsidRPr="00975099" w:rsidRDefault="00146898" w:rsidP="00146898">
      <w:pPr>
        <w:pStyle w:val="Ttulo3"/>
        <w:numPr>
          <w:ilvl w:val="1"/>
          <w:numId w:val="29"/>
        </w:numPr>
      </w:pPr>
      <w:r w:rsidRPr="00975099">
        <w:t>Licença Ambiental:</w:t>
      </w:r>
    </w:p>
    <w:p w14:paraId="042F2D75" w14:textId="6D72A137" w:rsidR="00146898" w:rsidRPr="00990EEB" w:rsidRDefault="00146898" w:rsidP="00146898">
      <w:pPr>
        <w:pStyle w:val="ndice123"/>
        <w:numPr>
          <w:ilvl w:val="2"/>
          <w:numId w:val="29"/>
        </w:numPr>
      </w:pPr>
      <w:r w:rsidRPr="00990EEB">
        <w:t xml:space="preserve">Licença Ambiental: </w:t>
      </w:r>
      <w:r w:rsidRPr="00990EEB">
        <w:rPr>
          <w:rFonts w:eastAsia="Calibri" w:cs="Arial"/>
          <w:bCs/>
          <w:noProof/>
          <w:kern w:val="0"/>
          <w:szCs w:val="20"/>
          <w14:ligatures w14:val="none"/>
        </w:rPr>
        <w:fldChar w:fldCharType="begin"/>
      </w:r>
      <w:r w:rsidRPr="00990EEB">
        <w:rPr>
          <w:rFonts w:eastAsia="Calibri" w:cs="Arial"/>
          <w:bCs/>
          <w:noProof/>
          <w:kern w:val="0"/>
          <w:szCs w:val="20"/>
          <w14:ligatures w14:val="none"/>
        </w:rPr>
        <w:instrText xml:space="preserve"> MERGEFIELD AMBNUMERANO </w:instrText>
      </w:r>
      <w:r w:rsidRPr="00990EEB">
        <w:rPr>
          <w:rFonts w:eastAsia="Calibri" w:cs="Arial"/>
          <w:bCs/>
          <w:noProof/>
          <w:kern w:val="0"/>
          <w:szCs w:val="20"/>
          <w14:ligatures w14:val="none"/>
        </w:rPr>
        <w:fldChar w:fldCharType="separate"/>
      </w:r>
      <w:r w:rsidR="00467A9E" w:rsidRPr="00A95353">
        <w:rPr>
          <w:rFonts w:eastAsia="Calibri" w:cs="Arial"/>
          <w:bCs/>
          <w:noProof/>
          <w:kern w:val="0"/>
          <w:szCs w:val="20"/>
          <w14:ligatures w14:val="none"/>
        </w:rPr>
        <w:t>LAP 8371/2025</w:t>
      </w:r>
      <w:r w:rsidRPr="00990EEB">
        <w:rPr>
          <w:rFonts w:eastAsia="Calibri" w:cs="Arial"/>
          <w:bCs/>
          <w:noProof/>
          <w:kern w:val="0"/>
          <w:szCs w:val="20"/>
          <w14:ligatures w14:val="none"/>
        </w:rPr>
        <w:fldChar w:fldCharType="end"/>
      </w:r>
      <w:r w:rsidRPr="00990EEB">
        <w:t xml:space="preserve"> – </w:t>
      </w:r>
      <w:sdt>
        <w:sdtPr>
          <w:rPr>
            <w:rFonts w:eastAsia="Calibri" w:cs="Arial"/>
            <w:bCs/>
            <w:noProof/>
            <w:kern w:val="0"/>
            <w:szCs w:val="20"/>
            <w14:ligatures w14:val="none"/>
          </w:rPr>
          <w:id w:val="624823580"/>
          <w:placeholder>
            <w:docPart w:val="F2D001735BCB4B83B6DA453915CBDEB3"/>
          </w:placeholder>
          <w:dropDownList>
            <w:listItem w:displayText="Anexada" w:value="Anexada"/>
            <w:listItem w:displayText="Não anexada" w:value="Não anexada"/>
            <w:listItem w:displayText="Não se aplica" w:value="Não se aplica"/>
          </w:dropDownList>
        </w:sdtPr>
        <w:sdtContent>
          <w:r w:rsidRPr="00990EEB">
            <w:rPr>
              <w:rFonts w:eastAsia="Calibri" w:cs="Arial"/>
              <w:bCs/>
              <w:noProof/>
              <w:kern w:val="0"/>
              <w:szCs w:val="20"/>
              <w14:ligatures w14:val="none"/>
            </w:rPr>
            <w:t>Anexada</w:t>
          </w:r>
        </w:sdtContent>
      </w:sdt>
      <w:r w:rsidRPr="00990EEB">
        <w:t>.</w:t>
      </w:r>
    </w:p>
    <w:p w14:paraId="286525AC" w14:textId="77777777" w:rsidR="00E825AE" w:rsidRPr="00975099" w:rsidRDefault="00E825AE" w:rsidP="00953B1B">
      <w:pPr>
        <w:pStyle w:val="Ttulo3"/>
      </w:pPr>
      <w:r w:rsidRPr="00975099">
        <w:t>Respons</w:t>
      </w:r>
      <w:r w:rsidR="00377084" w:rsidRPr="00975099">
        <w:t>abilidade</w:t>
      </w:r>
      <w:r w:rsidRPr="00975099">
        <w:t xml:space="preserve"> Técnic</w:t>
      </w:r>
      <w:r w:rsidR="00377084" w:rsidRPr="00975099">
        <w:t>a</w:t>
      </w:r>
      <w:r w:rsidRPr="00975099">
        <w:t>:</w:t>
      </w:r>
    </w:p>
    <w:p w14:paraId="4B630BA1" w14:textId="77777777" w:rsidR="00261D42" w:rsidRPr="00146898" w:rsidRDefault="00773374" w:rsidP="00953B1B">
      <w:pPr>
        <w:pStyle w:val="ndice123"/>
      </w:pPr>
      <w:r w:rsidRPr="00146898">
        <w:t>Urbanístico</w:t>
      </w:r>
      <w:r w:rsidR="00261D42" w:rsidRPr="00146898">
        <w:t>:</w:t>
      </w:r>
    </w:p>
    <w:p w14:paraId="31C1F8A7" w14:textId="0D864FEC" w:rsidR="00E825AE" w:rsidRPr="00707D95" w:rsidRDefault="002C5A2E" w:rsidP="00953B1B">
      <w:pPr>
        <w:pStyle w:val="ndiceabc"/>
      </w:pPr>
      <w:sdt>
        <w:sdtPr>
          <w:rPr>
            <w:noProof/>
          </w:rPr>
          <w:id w:val="1848898121"/>
          <w:placeholder>
            <w:docPart w:val="4DFD0C7B3EE24893B0CD0F932A6EB167"/>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EndPr/>
        <w:sdtContent>
          <w:r w:rsidR="007602FE" w:rsidRPr="00707D95">
            <w:rPr>
              <w:noProof/>
            </w:rPr>
            <w:t>Projeto Urbanístico</w:t>
          </w:r>
        </w:sdtContent>
      </w:sdt>
      <w:r w:rsidR="00E825AE" w:rsidRPr="00707D95">
        <w:t xml:space="preserve">: </w:t>
      </w:r>
      <w:r w:rsidR="00E54D6D" w:rsidRPr="00707D95">
        <w:rPr>
          <w:noProof/>
        </w:rPr>
        <w:fldChar w:fldCharType="begin"/>
      </w:r>
      <w:r w:rsidR="00E54D6D" w:rsidRPr="00707D95">
        <w:rPr>
          <w:noProof/>
        </w:rPr>
        <w:instrText xml:space="preserve"> MERGEFIELD RT_PROJURB </w:instrText>
      </w:r>
      <w:r w:rsidR="00E54D6D" w:rsidRPr="00707D95">
        <w:rPr>
          <w:noProof/>
        </w:rPr>
        <w:fldChar w:fldCharType="separate"/>
      </w:r>
      <w:r w:rsidR="00467A9E" w:rsidRPr="00A95353">
        <w:rPr>
          <w:noProof/>
        </w:rPr>
        <w:t>Sulieverton Bento</w:t>
      </w:r>
      <w:r w:rsidR="00E54D6D" w:rsidRPr="00707D95">
        <w:rPr>
          <w:noProof/>
        </w:rPr>
        <w:fldChar w:fldCharType="end"/>
      </w:r>
      <w:r w:rsidR="0039155E" w:rsidRPr="00707D95">
        <w:rPr>
          <w:noProof/>
        </w:rPr>
        <w:t xml:space="preserve"> – </w:t>
      </w:r>
      <w:r w:rsidR="0039155E" w:rsidRPr="00707D95">
        <w:rPr>
          <w:noProof/>
        </w:rPr>
        <w:fldChar w:fldCharType="begin"/>
      </w:r>
      <w:r w:rsidR="0039155E" w:rsidRPr="00707D95">
        <w:rPr>
          <w:noProof/>
        </w:rPr>
        <w:instrText xml:space="preserve"> MERGEFIELD "N_REG_PROJURB" </w:instrText>
      </w:r>
      <w:r w:rsidR="0039155E" w:rsidRPr="00707D95">
        <w:rPr>
          <w:noProof/>
        </w:rPr>
        <w:fldChar w:fldCharType="separate"/>
      </w:r>
      <w:r w:rsidR="00467A9E" w:rsidRPr="00A95353">
        <w:rPr>
          <w:noProof/>
        </w:rPr>
        <w:t>095756-9-SC</w:t>
      </w:r>
      <w:r w:rsidR="0039155E" w:rsidRPr="00707D95">
        <w:rPr>
          <w:noProof/>
        </w:rPr>
        <w:fldChar w:fldCharType="end"/>
      </w:r>
      <w:r w:rsidR="00E825AE" w:rsidRPr="00707D95">
        <w:t xml:space="preserve"> / </w:t>
      </w:r>
      <w:sdt>
        <w:sdtPr>
          <w:rPr>
            <w:noProof/>
          </w:rPr>
          <w:id w:val="-298687086"/>
          <w:placeholder>
            <w:docPart w:val="D99E86814ED74FD4B5789BF0D95FD311"/>
          </w:placeholder>
          <w:dropDownList>
            <w:listItem w:displayText="RRT" w:value="RRT"/>
            <w:listItem w:displayText="ART" w:value="ART"/>
          </w:dropDownList>
        </w:sdtPr>
        <w:sdtEndPr/>
        <w:sdtContent>
          <w:r w:rsidR="00146898" w:rsidRPr="00707D95">
            <w:rPr>
              <w:noProof/>
            </w:rPr>
            <w:t>ART</w:t>
          </w:r>
        </w:sdtContent>
      </w:sdt>
      <w:r w:rsidR="00E825AE" w:rsidRPr="00707D95">
        <w:rPr>
          <w:noProof/>
        </w:rPr>
        <w:t xml:space="preserve"> </w:t>
      </w:r>
      <w:r w:rsidR="009E2DCA" w:rsidRPr="00707D95">
        <w:rPr>
          <w:noProof/>
        </w:rPr>
        <w:fldChar w:fldCharType="begin"/>
      </w:r>
      <w:r w:rsidR="009E2DCA" w:rsidRPr="00707D95">
        <w:rPr>
          <w:noProof/>
        </w:rPr>
        <w:instrText xml:space="preserve"> MERGEFIELD N_RT_PROJURB </w:instrText>
      </w:r>
      <w:r w:rsidR="009E2DCA" w:rsidRPr="00707D95">
        <w:rPr>
          <w:noProof/>
        </w:rPr>
        <w:fldChar w:fldCharType="separate"/>
      </w:r>
      <w:r w:rsidR="00467A9E" w:rsidRPr="00A95353">
        <w:rPr>
          <w:noProof/>
        </w:rPr>
        <w:t>10273606-2</w:t>
      </w:r>
      <w:r w:rsidR="009E2DCA" w:rsidRPr="00707D95">
        <w:rPr>
          <w:noProof/>
        </w:rPr>
        <w:fldChar w:fldCharType="end"/>
      </w:r>
      <w:r w:rsidR="00E825AE" w:rsidRPr="00707D95">
        <w:t xml:space="preserve">: </w:t>
      </w:r>
      <w:sdt>
        <w:sdtPr>
          <w:rPr>
            <w:noProof/>
          </w:rPr>
          <w:id w:val="-638651512"/>
          <w:placeholder>
            <w:docPart w:val="BB7E994ED3314D23AA1806486F395EBD"/>
          </w:placeholder>
          <w:dropDownList>
            <w:listItem w:displayText="Anexado" w:value="Anexado"/>
            <w:listItem w:displayText="Não anexado" w:value="Não anexado"/>
            <w:listItem w:displayText="Anexada" w:value="Anexada"/>
            <w:listItem w:displayText="Não anexada" w:value="Não anexada"/>
          </w:dropDownList>
        </w:sdtPr>
        <w:sdtEndPr/>
        <w:sdtContent>
          <w:r w:rsidR="00707D95" w:rsidRPr="00707D95">
            <w:rPr>
              <w:noProof/>
            </w:rPr>
            <w:t>Anexada</w:t>
          </w:r>
        </w:sdtContent>
      </w:sdt>
      <w:r w:rsidR="00E825AE" w:rsidRPr="00707D95">
        <w:t>.</w:t>
      </w:r>
    </w:p>
    <w:p w14:paraId="796CFE59" w14:textId="228A51E7" w:rsidR="00773374" w:rsidRPr="00707D95" w:rsidRDefault="00773374" w:rsidP="00773374">
      <w:pPr>
        <w:pStyle w:val="ndiceabc0"/>
      </w:pPr>
      <w:r w:rsidRPr="00707D95">
        <w:t xml:space="preserve">Atividade: Projeto urbanístico – </w:t>
      </w:r>
      <w:sdt>
        <w:sdtPr>
          <w:rPr>
            <w:noProof/>
          </w:rPr>
          <w:id w:val="516125775"/>
          <w:placeholder>
            <w:docPart w:val="C53D682E2413442BBA073492074E5196"/>
          </w:placeholder>
          <w:dropDownList>
            <w:listItem w:displayText="OK" w:value="OK"/>
            <w:listItem w:displayText="NOK" w:value="NOK"/>
            <w:listItem w:displayText="NA" w:value="NA"/>
          </w:dropDownList>
        </w:sdtPr>
        <w:sdtEndPr/>
        <w:sdtContent>
          <w:r w:rsidR="00707D95" w:rsidRPr="00707D95">
            <w:rPr>
              <w:noProof/>
            </w:rPr>
            <w:t>OK</w:t>
          </w:r>
        </w:sdtContent>
      </w:sdt>
      <w:r w:rsidRPr="00707D95">
        <w:t>;</w:t>
      </w:r>
    </w:p>
    <w:p w14:paraId="65669ACF" w14:textId="27B801D2" w:rsidR="00773374" w:rsidRPr="00707D95" w:rsidRDefault="00773374" w:rsidP="00773374">
      <w:pPr>
        <w:pStyle w:val="ndiceabc0"/>
      </w:pPr>
      <w:r w:rsidRPr="00707D95">
        <w:t xml:space="preserve">Quantidade conforme projeto: </w:t>
      </w:r>
      <w:r w:rsidR="00707D95" w:rsidRPr="00707D95">
        <w:t>994.698,13</w:t>
      </w:r>
      <w:r w:rsidRPr="00707D95">
        <w:t xml:space="preserve">m²  – </w:t>
      </w:r>
      <w:sdt>
        <w:sdtPr>
          <w:rPr>
            <w:noProof/>
          </w:rPr>
          <w:id w:val="-1680421385"/>
          <w:placeholder>
            <w:docPart w:val="FFA7804126F54E018120B9870DAF805C"/>
          </w:placeholder>
          <w:dropDownList>
            <w:listItem w:displayText="OK" w:value="OK"/>
            <w:listItem w:displayText="NOK" w:value="NOK"/>
            <w:listItem w:displayText="NA" w:value="NA"/>
          </w:dropDownList>
        </w:sdtPr>
        <w:sdtEndPr/>
        <w:sdtContent>
          <w:r w:rsidR="00707D95" w:rsidRPr="00707D95">
            <w:rPr>
              <w:noProof/>
            </w:rPr>
            <w:t>OK</w:t>
          </w:r>
        </w:sdtContent>
      </w:sdt>
      <w:r w:rsidRPr="00707D95">
        <w:t>;</w:t>
      </w:r>
    </w:p>
    <w:p w14:paraId="2C4DE86B" w14:textId="163897A0" w:rsidR="00773374" w:rsidRPr="00707D95" w:rsidRDefault="00F660D6" w:rsidP="00773374">
      <w:pPr>
        <w:pStyle w:val="ndiceabc0"/>
      </w:pPr>
      <w:r w:rsidRPr="00707D95">
        <w:t>Endereço da obra</w:t>
      </w:r>
      <w:r w:rsidR="00773374" w:rsidRPr="00707D95">
        <w:t xml:space="preserve">: </w:t>
      </w:r>
      <w:sdt>
        <w:sdtPr>
          <w:rPr>
            <w:noProof/>
          </w:rPr>
          <w:id w:val="770445186"/>
          <w:placeholder>
            <w:docPart w:val="DF57CD7631614C019BDFD5EB359F64B8"/>
          </w:placeholder>
          <w:dropDownList>
            <w:listItem w:displayText="OK" w:value="OK"/>
            <w:listItem w:displayText="NOK" w:value="NOK"/>
            <w:listItem w:displayText="NA" w:value="NA"/>
          </w:dropDownList>
        </w:sdtPr>
        <w:sdtEndPr/>
        <w:sdtContent>
          <w:r w:rsidR="00707D95">
            <w:rPr>
              <w:noProof/>
            </w:rPr>
            <w:t>OK</w:t>
          </w:r>
        </w:sdtContent>
      </w:sdt>
      <w:r w:rsidR="00773374" w:rsidRPr="00707D95">
        <w:t>;</w:t>
      </w:r>
    </w:p>
    <w:p w14:paraId="43DA15F4" w14:textId="77777777" w:rsidR="00773374" w:rsidRPr="00707D95" w:rsidRDefault="00773374" w:rsidP="00773374">
      <w:pPr>
        <w:pStyle w:val="ndiceabc0"/>
      </w:pPr>
      <w:r w:rsidRPr="00707D95">
        <w:t xml:space="preserve">Declaração de acessibilidade: </w:t>
      </w:r>
      <w:sdt>
        <w:sdtPr>
          <w:rPr>
            <w:noProof/>
            <w:u w:val="single"/>
          </w:rPr>
          <w:id w:val="365946662"/>
          <w:placeholder>
            <w:docPart w:val="A74164982EA54596A5C03CE565F2EDBC"/>
          </w:placeholder>
          <w:dropDownList>
            <w:listItem w:displayText="OK" w:value="OK"/>
            <w:listItem w:displayText="NOK" w:value="NOK"/>
            <w:listItem w:displayText="NA" w:value="NA"/>
          </w:dropDownList>
        </w:sdtPr>
        <w:sdtEndPr/>
        <w:sdtContent>
          <w:r w:rsidR="007E173F" w:rsidRPr="00707D95">
            <w:rPr>
              <w:noProof/>
              <w:u w:val="single"/>
            </w:rPr>
            <w:t>NOK</w:t>
          </w:r>
        </w:sdtContent>
      </w:sdt>
      <w:r w:rsidR="00F775F5" w:rsidRPr="00707D95">
        <w:t>;</w:t>
      </w:r>
    </w:p>
    <w:p w14:paraId="20891D9D" w14:textId="502A5E49" w:rsidR="005A7366" w:rsidRPr="00707D95" w:rsidRDefault="005A7366" w:rsidP="00773374">
      <w:pPr>
        <w:pStyle w:val="ndiceabc0"/>
      </w:pPr>
      <w:r w:rsidRPr="00707D95">
        <w:rPr>
          <w:noProof/>
        </w:rPr>
        <w:t xml:space="preserve">Pagamento </w:t>
      </w:r>
      <w:sdt>
        <w:sdtPr>
          <w:rPr>
            <w:noProof/>
          </w:rPr>
          <w:id w:val="-1502037571"/>
          <w:placeholder>
            <w:docPart w:val="01D0DE40025B46D38838AA2F83FCBD27"/>
          </w:placeholder>
          <w:dropDownList>
            <w:listItem w:displayText="do RRT" w:value="do RRT"/>
            <w:listItem w:displayText="da ART" w:value="da ART"/>
          </w:dropDownList>
        </w:sdtPr>
        <w:sdtEndPr/>
        <w:sdtContent>
          <w:r w:rsidRPr="00707D95">
            <w:rPr>
              <w:noProof/>
            </w:rPr>
            <w:t>do RRT</w:t>
          </w:r>
        </w:sdtContent>
      </w:sdt>
      <w:r w:rsidRPr="00707D95">
        <w:rPr>
          <w:noProof/>
        </w:rPr>
        <w:t xml:space="preserve">: </w:t>
      </w:r>
      <w:sdt>
        <w:sdtPr>
          <w:rPr>
            <w:noProof/>
          </w:rPr>
          <w:id w:val="-1665384302"/>
          <w:placeholder>
            <w:docPart w:val="6BFC9D78E8F8427FB986D7AF953775C9"/>
          </w:placeholder>
          <w:dropDownList>
            <w:listItem w:displayText="OK" w:value="OK"/>
            <w:listItem w:displayText="NOK" w:value="NOK"/>
            <w:listItem w:displayText="NA" w:value="NA"/>
          </w:dropDownList>
        </w:sdtPr>
        <w:sdtEndPr/>
        <w:sdtContent>
          <w:r w:rsidR="00707D95" w:rsidRPr="00707D95">
            <w:rPr>
              <w:noProof/>
            </w:rPr>
            <w:t>OK</w:t>
          </w:r>
        </w:sdtContent>
      </w:sdt>
      <w:r w:rsidR="00F775F5" w:rsidRPr="00707D95">
        <w:rPr>
          <w:noProof/>
        </w:rPr>
        <w:t>;</w:t>
      </w:r>
    </w:p>
    <w:p w14:paraId="4741E00F" w14:textId="5C3321BA" w:rsidR="00F775F5" w:rsidRDefault="00F775F5" w:rsidP="00773374">
      <w:pPr>
        <w:pStyle w:val="ndiceabc0"/>
      </w:pPr>
      <w:r w:rsidRPr="00707D95">
        <w:rPr>
          <w:noProof/>
        </w:rPr>
        <w:t xml:space="preserve">Assinaturas: </w:t>
      </w:r>
      <w:sdt>
        <w:sdtPr>
          <w:rPr>
            <w:noProof/>
            <w:u w:val="single"/>
          </w:rPr>
          <w:id w:val="-1994241404"/>
          <w:placeholder>
            <w:docPart w:val="F84E18A584A7445FA1B29D5F2B18EC24"/>
          </w:placeholder>
          <w:dropDownList>
            <w:listItem w:displayText="OK" w:value="OK"/>
            <w:listItem w:displayText="NOK" w:value="NOK"/>
            <w:listItem w:displayText="NA" w:value="NA"/>
          </w:dropDownList>
        </w:sdtPr>
        <w:sdtEndPr/>
        <w:sdtContent>
          <w:r w:rsidR="007E173F" w:rsidRPr="00707D95">
            <w:rPr>
              <w:noProof/>
              <w:u w:val="single"/>
            </w:rPr>
            <w:t>NOK</w:t>
          </w:r>
        </w:sdtContent>
      </w:sdt>
      <w:r w:rsidRPr="00707D95">
        <w:t>.</w:t>
      </w:r>
    </w:p>
    <w:p w14:paraId="30A1CB8A" w14:textId="3D05BA5C" w:rsidR="00707D95" w:rsidRPr="004633E7" w:rsidRDefault="00707D95" w:rsidP="00707D95">
      <w:pPr>
        <w:pStyle w:val="Corpodetexto"/>
      </w:pPr>
      <w:r>
        <w:rPr>
          <w:b/>
          <w:bCs/>
        </w:rPr>
        <w:t xml:space="preserve">Observação: </w:t>
      </w:r>
      <w:r>
        <w:t>Deve-se afirmar o atendimento às normas técnicas de acessibilidade nas atividades de projeto.</w:t>
      </w:r>
      <w:r>
        <w:t xml:space="preserve"> Necessário apresentar </w:t>
      </w:r>
      <w:r>
        <w:t xml:space="preserve">assinaturas a mão em documento impresso, ou adicionar apenas o documento digital, com as assinaturas digitais. Observar que o documento com assinaturas digitais deve ser o original e não uma versão </w:t>
      </w:r>
      <w:r w:rsidRPr="004633E7">
        <w:t>digitalizada, como apresentado.</w:t>
      </w:r>
    </w:p>
    <w:p w14:paraId="453D78FD" w14:textId="36E93234" w:rsidR="00E825AE" w:rsidRPr="004633E7" w:rsidRDefault="002C5A2E" w:rsidP="00953B1B">
      <w:pPr>
        <w:pStyle w:val="ndiceabc"/>
      </w:pPr>
      <w:sdt>
        <w:sdtPr>
          <w:rPr>
            <w:noProof/>
          </w:rPr>
          <w:id w:val="2119794253"/>
          <w:placeholder>
            <w:docPart w:val="1F40A6CA6B0B424C89EF2B70C0106955"/>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EndPr/>
        <w:sdtContent>
          <w:r w:rsidR="007602FE" w:rsidRPr="004633E7">
            <w:rPr>
              <w:noProof/>
            </w:rPr>
            <w:t>Execução Urbanístico</w:t>
          </w:r>
        </w:sdtContent>
      </w:sdt>
      <w:r w:rsidR="00E825AE" w:rsidRPr="004633E7">
        <w:t xml:space="preserve">: </w:t>
      </w:r>
      <w:r w:rsidR="00E54D6D" w:rsidRPr="004633E7">
        <w:rPr>
          <w:noProof/>
        </w:rPr>
        <w:fldChar w:fldCharType="begin"/>
      </w:r>
      <w:r w:rsidR="00E54D6D" w:rsidRPr="004633E7">
        <w:rPr>
          <w:noProof/>
        </w:rPr>
        <w:instrText xml:space="preserve"> MERGEFIELD RT_EXECURB </w:instrText>
      </w:r>
      <w:r w:rsidR="00E54D6D" w:rsidRPr="004633E7">
        <w:rPr>
          <w:noProof/>
        </w:rPr>
        <w:fldChar w:fldCharType="end"/>
      </w:r>
      <w:r w:rsidR="0039155E" w:rsidRPr="004633E7">
        <w:rPr>
          <w:noProof/>
        </w:rPr>
        <w:t xml:space="preserve"> – </w:t>
      </w:r>
      <w:r w:rsidR="0039155E" w:rsidRPr="004633E7">
        <w:rPr>
          <w:noProof/>
        </w:rPr>
        <w:fldChar w:fldCharType="begin"/>
      </w:r>
      <w:r w:rsidR="0039155E" w:rsidRPr="004633E7">
        <w:rPr>
          <w:noProof/>
        </w:rPr>
        <w:instrText xml:space="preserve"> MERGEFIELD "N_REG_EXECURB" </w:instrText>
      </w:r>
      <w:r w:rsidR="0039155E" w:rsidRPr="004633E7">
        <w:rPr>
          <w:noProof/>
        </w:rPr>
        <w:fldChar w:fldCharType="end"/>
      </w:r>
      <w:r w:rsidR="0039155E" w:rsidRPr="004633E7">
        <w:rPr>
          <w:noProof/>
        </w:rPr>
        <w:t xml:space="preserve"> </w:t>
      </w:r>
      <w:r w:rsidR="001332A4" w:rsidRPr="004633E7">
        <w:t xml:space="preserve">/ </w:t>
      </w:r>
      <w:sdt>
        <w:sdtPr>
          <w:rPr>
            <w:noProof/>
          </w:rPr>
          <w:id w:val="245772559"/>
          <w:placeholder>
            <w:docPart w:val="DF97385AB92340D19DA0018FDABEDDC4"/>
          </w:placeholder>
          <w:dropDownList>
            <w:listItem w:displayText="RRT" w:value="RRT"/>
            <w:listItem w:displayText="ART" w:value="ART"/>
          </w:dropDownList>
        </w:sdtPr>
        <w:sdtEndPr/>
        <w:sdtContent>
          <w:r w:rsidR="0055361B" w:rsidRPr="004633E7">
            <w:rPr>
              <w:noProof/>
            </w:rPr>
            <w:t>RRT</w:t>
          </w:r>
        </w:sdtContent>
      </w:sdt>
      <w:r w:rsidR="001332A4" w:rsidRPr="004633E7">
        <w:t xml:space="preserve"> </w:t>
      </w:r>
      <w:r w:rsidR="00E54D6D" w:rsidRPr="004633E7">
        <w:rPr>
          <w:noProof/>
        </w:rPr>
        <w:fldChar w:fldCharType="begin"/>
      </w:r>
      <w:r w:rsidR="00E54D6D" w:rsidRPr="004633E7">
        <w:rPr>
          <w:noProof/>
        </w:rPr>
        <w:instrText xml:space="preserve"> MERGEFIELD N_RT_EXECURB </w:instrText>
      </w:r>
      <w:r w:rsidR="00E54D6D" w:rsidRPr="004633E7">
        <w:rPr>
          <w:noProof/>
        </w:rPr>
        <w:fldChar w:fldCharType="end"/>
      </w:r>
      <w:r w:rsidR="00E825AE" w:rsidRPr="004633E7">
        <w:t xml:space="preserve">: </w:t>
      </w:r>
      <w:sdt>
        <w:sdtPr>
          <w:rPr>
            <w:noProof/>
            <w:u w:val="single"/>
          </w:rPr>
          <w:id w:val="1663974375"/>
          <w:placeholder>
            <w:docPart w:val="486E1383348A4F41A96DED2FF34BB641"/>
          </w:placeholder>
          <w:dropDownList>
            <w:listItem w:displayText="Anexado" w:value="Anexado"/>
            <w:listItem w:displayText="Não anexado" w:value="Não anexado"/>
            <w:listItem w:displayText="Anexada" w:value="Anexada"/>
            <w:listItem w:displayText="Não anexada" w:value="Não anexada"/>
          </w:dropDownList>
        </w:sdtPr>
        <w:sdtEndPr/>
        <w:sdtContent>
          <w:r w:rsidR="00E825AE" w:rsidRPr="004633E7">
            <w:rPr>
              <w:noProof/>
              <w:u w:val="single"/>
            </w:rPr>
            <w:t>Não anexado</w:t>
          </w:r>
        </w:sdtContent>
      </w:sdt>
      <w:r w:rsidR="00E825AE" w:rsidRPr="004633E7">
        <w:rPr>
          <w:u w:val="single"/>
        </w:rPr>
        <w:t>.</w:t>
      </w:r>
    </w:p>
    <w:p w14:paraId="63B84113" w14:textId="13057290" w:rsidR="004633E7" w:rsidRPr="00975099" w:rsidRDefault="004633E7" w:rsidP="004633E7">
      <w:pPr>
        <w:pStyle w:val="SemEspaamento"/>
      </w:pPr>
      <w:r w:rsidRPr="004633E7">
        <w:rPr>
          <w:b/>
          <w:bCs/>
        </w:rPr>
        <w:lastRenderedPageBreak/>
        <w:tab/>
        <w:t>Observação:</w:t>
      </w:r>
      <w:r w:rsidRPr="004633E7">
        <w:t xml:space="preserve"> Anexar para o Alvará de Construção.</w:t>
      </w:r>
    </w:p>
    <w:p w14:paraId="62575E12" w14:textId="444FA2E5" w:rsidR="00773428" w:rsidRPr="004E657A" w:rsidRDefault="00773428" w:rsidP="00773428">
      <w:pPr>
        <w:pStyle w:val="ndice123"/>
      </w:pPr>
      <w:r w:rsidRPr="004E657A">
        <w:t>Topográfico</w:t>
      </w:r>
      <w:r w:rsidR="00B75B4C" w:rsidRPr="004E657A">
        <w:t xml:space="preserve"> Planialtimétrico</w:t>
      </w:r>
      <w:r w:rsidRPr="004E657A">
        <w:t>:</w:t>
      </w:r>
    </w:p>
    <w:p w14:paraId="5B9B3ECB" w14:textId="7D619090" w:rsidR="004E657A" w:rsidRPr="00282F99" w:rsidRDefault="004E657A" w:rsidP="004E657A">
      <w:pPr>
        <w:pStyle w:val="ndiceabc"/>
      </w:pPr>
      <w:sdt>
        <w:sdtPr>
          <w:rPr>
            <w:noProof/>
          </w:rPr>
          <w:id w:val="1297417073"/>
          <w:placeholder>
            <w:docPart w:val="BA3729C96F5D4AA6933A8FDC43577E42"/>
          </w:placeholder>
          <w:dropDownList>
            <w:listItem w:displayText="Projeto Urbanístico" w:value="Projeto Urbanístico"/>
            <w:listItem w:displayText="Execução Urbanístico" w:value="Execução Urbanístico"/>
            <w:listItem w:displayText="Levantamento Topográfico" w:value="Levantamento Topográfico"/>
            <w:listItem w:displayText="Levantamento Planialtimétrico" w:value="Levantamento Planialtimétr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282F99">
            <w:rPr>
              <w:noProof/>
            </w:rPr>
            <w:t>Levantamento Planialtimétrico</w:t>
          </w:r>
        </w:sdtContent>
      </w:sdt>
      <w:r w:rsidRPr="00282F99">
        <w:t xml:space="preserve">: </w:t>
      </w:r>
      <w:r w:rsidRPr="00282F99">
        <w:rPr>
          <w:noProof/>
        </w:rPr>
        <w:fldChar w:fldCharType="begin"/>
      </w:r>
      <w:r w:rsidRPr="00282F99">
        <w:rPr>
          <w:noProof/>
        </w:rPr>
        <w:instrText xml:space="preserve"> MERGEFIELD "RT_LEVTOP" </w:instrText>
      </w:r>
      <w:r w:rsidRPr="00282F99">
        <w:rPr>
          <w:noProof/>
        </w:rPr>
        <w:fldChar w:fldCharType="separate"/>
      </w:r>
      <w:r w:rsidR="00467A9E" w:rsidRPr="00A95353">
        <w:rPr>
          <w:noProof/>
        </w:rPr>
        <w:t>Sulieverton Bento</w:t>
      </w:r>
      <w:r w:rsidRPr="00282F99">
        <w:rPr>
          <w:noProof/>
        </w:rPr>
        <w:fldChar w:fldCharType="end"/>
      </w:r>
      <w:r w:rsidRPr="00282F99">
        <w:rPr>
          <w:noProof/>
        </w:rPr>
        <w:t xml:space="preserve"> – </w:t>
      </w:r>
      <w:r w:rsidRPr="00282F99">
        <w:rPr>
          <w:noProof/>
        </w:rPr>
        <w:fldChar w:fldCharType="begin"/>
      </w:r>
      <w:r w:rsidRPr="00282F99">
        <w:rPr>
          <w:noProof/>
        </w:rPr>
        <w:instrText xml:space="preserve"> MERGEFIELD "N_REG_LEVTOP" </w:instrText>
      </w:r>
      <w:r w:rsidRPr="00282F99">
        <w:rPr>
          <w:noProof/>
        </w:rPr>
        <w:fldChar w:fldCharType="separate"/>
      </w:r>
      <w:r w:rsidR="00467A9E" w:rsidRPr="00A95353">
        <w:rPr>
          <w:noProof/>
        </w:rPr>
        <w:t>095756-9-SC</w:t>
      </w:r>
      <w:r w:rsidRPr="00282F99">
        <w:rPr>
          <w:noProof/>
        </w:rPr>
        <w:fldChar w:fldCharType="end"/>
      </w:r>
      <w:r w:rsidRPr="00282F99">
        <w:t xml:space="preserve"> / </w:t>
      </w:r>
      <w:sdt>
        <w:sdtPr>
          <w:rPr>
            <w:noProof/>
          </w:rPr>
          <w:id w:val="964083792"/>
          <w:placeholder>
            <w:docPart w:val="DD667499F6FD47A7B22CDB6399F7F921"/>
          </w:placeholder>
          <w:dropDownList>
            <w:listItem w:displayText="RRT" w:value="RRT"/>
            <w:listItem w:displayText="ART" w:value="ART"/>
          </w:dropDownList>
        </w:sdtPr>
        <w:sdtContent>
          <w:r>
            <w:rPr>
              <w:noProof/>
            </w:rPr>
            <w:t>ART</w:t>
          </w:r>
        </w:sdtContent>
      </w:sdt>
      <w:r w:rsidRPr="00282F99">
        <w:rPr>
          <w:noProof/>
        </w:rPr>
        <w:t xml:space="preserve"> </w:t>
      </w:r>
      <w:r w:rsidRPr="00282F99">
        <w:rPr>
          <w:noProof/>
        </w:rPr>
        <w:fldChar w:fldCharType="begin"/>
      </w:r>
      <w:r w:rsidRPr="00282F99">
        <w:rPr>
          <w:noProof/>
        </w:rPr>
        <w:instrText xml:space="preserve"> MERGEFIELD "N_RT_LEVTOP" </w:instrText>
      </w:r>
      <w:r w:rsidRPr="00282F99">
        <w:rPr>
          <w:noProof/>
        </w:rPr>
        <w:fldChar w:fldCharType="separate"/>
      </w:r>
      <w:r w:rsidR="00467A9E" w:rsidRPr="00A95353">
        <w:rPr>
          <w:noProof/>
        </w:rPr>
        <w:t>9188172-0</w:t>
      </w:r>
      <w:r w:rsidRPr="00282F99">
        <w:rPr>
          <w:noProof/>
        </w:rPr>
        <w:fldChar w:fldCharType="end"/>
      </w:r>
      <w:r w:rsidRPr="00282F99">
        <w:t xml:space="preserve">: </w:t>
      </w:r>
      <w:sdt>
        <w:sdtPr>
          <w:rPr>
            <w:noProof/>
          </w:rPr>
          <w:id w:val="862632713"/>
          <w:placeholder>
            <w:docPart w:val="39A0EF6019224B699A3760C28C51FA1A"/>
          </w:placeholder>
          <w:dropDownList>
            <w:listItem w:displayText="Anexado" w:value="Anexado"/>
            <w:listItem w:displayText="Não anexado" w:value="Não anexado"/>
            <w:listItem w:displayText="Anexada" w:value="Anexada"/>
            <w:listItem w:displayText="Não anexada" w:value="Não anexada"/>
          </w:dropDownList>
        </w:sdtPr>
        <w:sdtContent>
          <w:r>
            <w:rPr>
              <w:noProof/>
            </w:rPr>
            <w:t>Anexada</w:t>
          </w:r>
        </w:sdtContent>
      </w:sdt>
      <w:r w:rsidRPr="00282F99">
        <w:t>. Recuperad</w:t>
      </w:r>
      <w:r>
        <w:t>a</w:t>
      </w:r>
      <w:r w:rsidRPr="00282F99">
        <w:t xml:space="preserve"> do processo de Consulta Prévia IPM 005453/2025</w:t>
      </w:r>
      <w:r>
        <w:t>.</w:t>
      </w:r>
    </w:p>
    <w:p w14:paraId="6DC4D699" w14:textId="77777777" w:rsidR="004E657A" w:rsidRPr="009E20F0" w:rsidRDefault="004E657A" w:rsidP="004E657A">
      <w:pPr>
        <w:pStyle w:val="ndiceabc0"/>
      </w:pPr>
      <w:r w:rsidRPr="009E20F0">
        <w:t xml:space="preserve">Atividade: Levantamento Topografia – </w:t>
      </w:r>
      <w:sdt>
        <w:sdtPr>
          <w:rPr>
            <w:noProof/>
          </w:rPr>
          <w:id w:val="-1646579427"/>
          <w:placeholder>
            <w:docPart w:val="F884F7A0791B41978EC18619AB9E1639"/>
          </w:placeholder>
          <w:dropDownList>
            <w:listItem w:displayText="OK" w:value="OK"/>
            <w:listItem w:displayText="NOK" w:value="NOK"/>
            <w:listItem w:displayText="NA" w:value="NA"/>
          </w:dropDownList>
        </w:sdtPr>
        <w:sdtContent>
          <w:r w:rsidRPr="009E20F0">
            <w:rPr>
              <w:noProof/>
            </w:rPr>
            <w:t>OK</w:t>
          </w:r>
        </w:sdtContent>
      </w:sdt>
      <w:r w:rsidRPr="009E20F0">
        <w:t>;</w:t>
      </w:r>
    </w:p>
    <w:p w14:paraId="33699827" w14:textId="77777777" w:rsidR="004E657A" w:rsidRPr="009E20F0" w:rsidRDefault="004E657A" w:rsidP="004E657A">
      <w:pPr>
        <w:pStyle w:val="ndiceabc0"/>
      </w:pPr>
      <w:r w:rsidRPr="009E20F0">
        <w:t xml:space="preserve">Quantidade conforme projeto: 994.698,13m² – </w:t>
      </w:r>
      <w:sdt>
        <w:sdtPr>
          <w:rPr>
            <w:noProof/>
          </w:rPr>
          <w:id w:val="2015800067"/>
          <w:placeholder>
            <w:docPart w:val="867346BD70AC4019BEB94A0A6845AA71"/>
          </w:placeholder>
          <w:dropDownList>
            <w:listItem w:displayText="OK" w:value="OK"/>
            <w:listItem w:displayText="NOK" w:value="NOK"/>
            <w:listItem w:displayText="NA" w:value="NA"/>
          </w:dropDownList>
        </w:sdtPr>
        <w:sdtContent>
          <w:r w:rsidRPr="009E20F0">
            <w:rPr>
              <w:noProof/>
            </w:rPr>
            <w:t>OK</w:t>
          </w:r>
        </w:sdtContent>
      </w:sdt>
      <w:r w:rsidRPr="009E20F0">
        <w:t>;</w:t>
      </w:r>
    </w:p>
    <w:p w14:paraId="74FEF1A6" w14:textId="77777777" w:rsidR="004E657A" w:rsidRPr="009E20F0" w:rsidRDefault="004E657A" w:rsidP="004E657A">
      <w:pPr>
        <w:pStyle w:val="ndiceabc0"/>
      </w:pPr>
      <w:r w:rsidRPr="009E20F0">
        <w:t xml:space="preserve">Endereço da obra: BR-101, Km 155  – </w:t>
      </w:r>
      <w:sdt>
        <w:sdtPr>
          <w:rPr>
            <w:noProof/>
          </w:rPr>
          <w:id w:val="-134178425"/>
          <w:placeholder>
            <w:docPart w:val="037A6B18F07046919FA11B864DFD0439"/>
          </w:placeholder>
          <w:dropDownList>
            <w:listItem w:displayText="OK" w:value="OK"/>
            <w:listItem w:displayText="NOK" w:value="NOK"/>
            <w:listItem w:displayText="NA" w:value="NA"/>
          </w:dropDownList>
        </w:sdtPr>
        <w:sdtContent>
          <w:r w:rsidRPr="009E20F0">
            <w:rPr>
              <w:noProof/>
            </w:rPr>
            <w:t>OK</w:t>
          </w:r>
        </w:sdtContent>
      </w:sdt>
      <w:r w:rsidRPr="009E20F0">
        <w:t>;</w:t>
      </w:r>
    </w:p>
    <w:p w14:paraId="73895334" w14:textId="77777777" w:rsidR="004E657A" w:rsidRPr="009E20F0" w:rsidRDefault="004E657A" w:rsidP="004E657A">
      <w:pPr>
        <w:pStyle w:val="ndiceabc0"/>
      </w:pPr>
      <w:r w:rsidRPr="009E20F0">
        <w:t xml:space="preserve">Declaração de acessibilidade: Não se exige – </w:t>
      </w:r>
      <w:sdt>
        <w:sdtPr>
          <w:rPr>
            <w:noProof/>
          </w:rPr>
          <w:id w:val="666595204"/>
          <w:placeholder>
            <w:docPart w:val="7E91D43415BF4219A2A30F11404EA6E3"/>
          </w:placeholder>
          <w:dropDownList>
            <w:listItem w:displayText="OK" w:value="OK"/>
            <w:listItem w:displayText="NOK" w:value="NOK"/>
            <w:listItem w:displayText="NA" w:value="NA"/>
          </w:dropDownList>
        </w:sdtPr>
        <w:sdtContent>
          <w:r w:rsidRPr="009E20F0">
            <w:rPr>
              <w:noProof/>
            </w:rPr>
            <w:t>OK</w:t>
          </w:r>
        </w:sdtContent>
      </w:sdt>
      <w:r w:rsidRPr="009E20F0">
        <w:t>;</w:t>
      </w:r>
    </w:p>
    <w:p w14:paraId="7649F34A" w14:textId="77777777" w:rsidR="004E657A" w:rsidRPr="009E20F0" w:rsidRDefault="004E657A" w:rsidP="004E657A">
      <w:pPr>
        <w:pStyle w:val="ndiceabc0"/>
      </w:pPr>
      <w:r w:rsidRPr="009E20F0">
        <w:rPr>
          <w:noProof/>
        </w:rPr>
        <w:t xml:space="preserve">Pagamento </w:t>
      </w:r>
      <w:sdt>
        <w:sdtPr>
          <w:rPr>
            <w:noProof/>
          </w:rPr>
          <w:id w:val="1833796116"/>
          <w:placeholder>
            <w:docPart w:val="9210726C4C484B758DE10A96B87180B0"/>
          </w:placeholder>
          <w:dropDownList>
            <w:listItem w:displayText="do RRT" w:value="do RRT"/>
            <w:listItem w:displayText="da ART" w:value="da ART"/>
          </w:dropDownList>
        </w:sdtPr>
        <w:sdtContent>
          <w:r w:rsidRPr="009E20F0">
            <w:rPr>
              <w:noProof/>
            </w:rPr>
            <w:t>do RRT</w:t>
          </w:r>
        </w:sdtContent>
      </w:sdt>
      <w:r w:rsidRPr="009E20F0">
        <w:rPr>
          <w:noProof/>
        </w:rPr>
        <w:t xml:space="preserve">: </w:t>
      </w:r>
      <w:r w:rsidRPr="009E20F0">
        <w:t xml:space="preserve">Não consta  – </w:t>
      </w:r>
      <w:sdt>
        <w:sdtPr>
          <w:rPr>
            <w:noProof/>
          </w:rPr>
          <w:id w:val="1425067663"/>
          <w:placeholder>
            <w:docPart w:val="B3457E7E6E164483B06140AA5166A033"/>
          </w:placeholder>
          <w:dropDownList>
            <w:listItem w:displayText="OK" w:value="OK"/>
            <w:listItem w:displayText="NOK" w:value="NOK"/>
            <w:listItem w:displayText="NA" w:value="NA"/>
          </w:dropDownList>
        </w:sdtPr>
        <w:sdtContent>
          <w:r w:rsidRPr="009E20F0">
            <w:rPr>
              <w:noProof/>
            </w:rPr>
            <w:t>OK</w:t>
          </w:r>
        </w:sdtContent>
      </w:sdt>
      <w:r w:rsidRPr="009E20F0">
        <w:rPr>
          <w:noProof/>
        </w:rPr>
        <w:t>;</w:t>
      </w:r>
    </w:p>
    <w:p w14:paraId="0E075266" w14:textId="77777777" w:rsidR="004E657A" w:rsidRPr="009E20F0" w:rsidRDefault="004E657A" w:rsidP="004E657A">
      <w:pPr>
        <w:pStyle w:val="ndiceabc0"/>
      </w:pPr>
      <w:r w:rsidRPr="009E20F0">
        <w:rPr>
          <w:noProof/>
        </w:rPr>
        <w:t xml:space="preserve">Assinaturas: </w:t>
      </w:r>
      <w:sdt>
        <w:sdtPr>
          <w:rPr>
            <w:noProof/>
          </w:rPr>
          <w:id w:val="2126199453"/>
          <w:placeholder>
            <w:docPart w:val="8ADEA749C16A44409738692CED8753A9"/>
          </w:placeholder>
          <w:dropDownList>
            <w:listItem w:displayText="OK" w:value="OK"/>
            <w:listItem w:displayText="NOK" w:value="NOK"/>
            <w:listItem w:displayText="NA" w:value="NA"/>
          </w:dropDownList>
        </w:sdtPr>
        <w:sdtContent>
          <w:r w:rsidRPr="009E20F0">
            <w:rPr>
              <w:noProof/>
            </w:rPr>
            <w:t>OK</w:t>
          </w:r>
        </w:sdtContent>
      </w:sdt>
      <w:r w:rsidRPr="009E20F0">
        <w:t>.</w:t>
      </w:r>
    </w:p>
    <w:p w14:paraId="5E257EEA" w14:textId="77777777" w:rsidR="006844C8" w:rsidRPr="00CF0396" w:rsidRDefault="006844C8" w:rsidP="006844C8">
      <w:pPr>
        <w:pStyle w:val="ndice123"/>
        <w:numPr>
          <w:ilvl w:val="2"/>
          <w:numId w:val="29"/>
        </w:numPr>
      </w:pPr>
      <w:r w:rsidRPr="00CF0396">
        <w:t>Terraplanagem:</w:t>
      </w:r>
    </w:p>
    <w:p w14:paraId="5F82CE84" w14:textId="4DED53B8" w:rsidR="006844C8" w:rsidRPr="00CF0396" w:rsidRDefault="006844C8" w:rsidP="006844C8">
      <w:pPr>
        <w:pStyle w:val="ndiceabc"/>
        <w:numPr>
          <w:ilvl w:val="3"/>
          <w:numId w:val="29"/>
        </w:numPr>
        <w:spacing w:before="0"/>
      </w:pPr>
      <w:sdt>
        <w:sdtPr>
          <w:rPr>
            <w:noProof/>
          </w:rPr>
          <w:id w:val="-850031038"/>
          <w:placeholder>
            <w:docPart w:val="87938B86F9FC442689CDDFADB44A2534"/>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CF0396">
            <w:rPr>
              <w:noProof/>
            </w:rPr>
            <w:t>Projeto de Terraplanagem</w:t>
          </w:r>
        </w:sdtContent>
      </w:sdt>
      <w:r w:rsidRPr="00CF0396">
        <w:t xml:space="preserve">: </w:t>
      </w:r>
      <w:r w:rsidRPr="00CF0396">
        <w:rPr>
          <w:noProof/>
        </w:rPr>
        <w:fldChar w:fldCharType="begin"/>
      </w:r>
      <w:r w:rsidRPr="00CF0396">
        <w:rPr>
          <w:noProof/>
        </w:rPr>
        <w:instrText xml:space="preserve"> MERGEFIELD "RT_TERRAP" </w:instrText>
      </w:r>
      <w:r w:rsidRPr="00CF0396">
        <w:rPr>
          <w:noProof/>
        </w:rPr>
        <w:fldChar w:fldCharType="separate"/>
      </w:r>
      <w:r w:rsidR="00467A9E" w:rsidRPr="00A95353">
        <w:rPr>
          <w:noProof/>
        </w:rPr>
        <w:t>Sulieverton Bento</w:t>
      </w:r>
      <w:r w:rsidRPr="00CF0396">
        <w:rPr>
          <w:noProof/>
        </w:rPr>
        <w:fldChar w:fldCharType="end"/>
      </w:r>
      <w:r w:rsidRPr="00CF0396">
        <w:rPr>
          <w:noProof/>
        </w:rPr>
        <w:t xml:space="preserve"> – </w:t>
      </w:r>
      <w:r w:rsidRPr="00CF0396">
        <w:rPr>
          <w:noProof/>
        </w:rPr>
        <w:fldChar w:fldCharType="begin"/>
      </w:r>
      <w:r w:rsidRPr="00CF0396">
        <w:rPr>
          <w:noProof/>
        </w:rPr>
        <w:instrText xml:space="preserve"> MERGEFIELD "N_REG_TERRAP" </w:instrText>
      </w:r>
      <w:r w:rsidRPr="00CF0396">
        <w:rPr>
          <w:noProof/>
        </w:rPr>
        <w:fldChar w:fldCharType="separate"/>
      </w:r>
      <w:r w:rsidR="00467A9E" w:rsidRPr="00A95353">
        <w:rPr>
          <w:noProof/>
        </w:rPr>
        <w:t>095756-9-SC</w:t>
      </w:r>
      <w:r w:rsidRPr="00CF0396">
        <w:rPr>
          <w:noProof/>
        </w:rPr>
        <w:fldChar w:fldCharType="end"/>
      </w:r>
      <w:r w:rsidRPr="00CF0396">
        <w:t xml:space="preserve"> / </w:t>
      </w:r>
      <w:sdt>
        <w:sdtPr>
          <w:rPr>
            <w:noProof/>
          </w:rPr>
          <w:id w:val="598834977"/>
          <w:placeholder>
            <w:docPart w:val="30CBD7862E714D969A32162E2A48DDF2"/>
          </w:placeholder>
          <w:dropDownList>
            <w:listItem w:displayText="RRT" w:value="RRT"/>
            <w:listItem w:displayText="ART" w:value="ART"/>
          </w:dropDownList>
        </w:sdtPr>
        <w:sdtContent>
          <w:r w:rsidRPr="00CF0396">
            <w:rPr>
              <w:noProof/>
            </w:rPr>
            <w:t>ART</w:t>
          </w:r>
        </w:sdtContent>
      </w:sdt>
      <w:r w:rsidRPr="00CF0396">
        <w:rPr>
          <w:noProof/>
        </w:rPr>
        <w:t xml:space="preserve"> </w:t>
      </w:r>
      <w:r w:rsidRPr="00CF0396">
        <w:rPr>
          <w:noProof/>
        </w:rPr>
        <w:fldChar w:fldCharType="begin"/>
      </w:r>
      <w:r w:rsidRPr="00CF0396">
        <w:rPr>
          <w:noProof/>
        </w:rPr>
        <w:instrText xml:space="preserve"> MERGEFIELD "N_RT_TERRAP" </w:instrText>
      </w:r>
      <w:r w:rsidRPr="00CF0396">
        <w:rPr>
          <w:noProof/>
        </w:rPr>
        <w:fldChar w:fldCharType="separate"/>
      </w:r>
      <w:r w:rsidR="00467A9E" w:rsidRPr="00A95353">
        <w:rPr>
          <w:noProof/>
        </w:rPr>
        <w:t>9175081-9</w:t>
      </w:r>
      <w:r w:rsidRPr="00CF0396">
        <w:rPr>
          <w:noProof/>
        </w:rPr>
        <w:fldChar w:fldCharType="end"/>
      </w:r>
      <w:r w:rsidRPr="00CF0396">
        <w:t xml:space="preserve">: </w:t>
      </w:r>
      <w:sdt>
        <w:sdtPr>
          <w:rPr>
            <w:noProof/>
            <w:u w:val="single"/>
          </w:rPr>
          <w:id w:val="2134439109"/>
          <w:placeholder>
            <w:docPart w:val="301DF5563D584F14A719CE472842EE6C"/>
          </w:placeholder>
          <w:dropDownList>
            <w:listItem w:displayText="Anexado" w:value="Anexado"/>
            <w:listItem w:displayText="Não anexado" w:value="Não anexado"/>
            <w:listItem w:displayText="Anexada" w:value="Anexada"/>
            <w:listItem w:displayText="Não anexada" w:value="Não anexada"/>
          </w:dropDownList>
        </w:sdtPr>
        <w:sdtContent>
          <w:r w:rsidRPr="00CF0396">
            <w:rPr>
              <w:noProof/>
              <w:u w:val="single"/>
            </w:rPr>
            <w:t>Anexada</w:t>
          </w:r>
        </w:sdtContent>
      </w:sdt>
      <w:r w:rsidRPr="00CF0396">
        <w:t>.</w:t>
      </w:r>
    </w:p>
    <w:p w14:paraId="3839934B" w14:textId="77777777" w:rsidR="006844C8" w:rsidRPr="009E20F0" w:rsidRDefault="006844C8" w:rsidP="006844C8">
      <w:pPr>
        <w:pStyle w:val="ndiceabc0"/>
        <w:numPr>
          <w:ilvl w:val="4"/>
          <w:numId w:val="29"/>
        </w:numPr>
        <w:spacing w:before="0"/>
      </w:pPr>
      <w:r w:rsidRPr="009E20F0">
        <w:t xml:space="preserve">Atividade: </w:t>
      </w:r>
      <w:r>
        <w:t>Projeto de Terraplanagem</w:t>
      </w:r>
      <w:r w:rsidRPr="009E20F0">
        <w:t xml:space="preserve"> – </w:t>
      </w:r>
      <w:sdt>
        <w:sdtPr>
          <w:rPr>
            <w:noProof/>
          </w:rPr>
          <w:id w:val="1096293185"/>
          <w:placeholder>
            <w:docPart w:val="023BB38DA1F34C4BB13D98E65A955B36"/>
          </w:placeholder>
          <w:dropDownList>
            <w:listItem w:displayText="OK" w:value="OK"/>
            <w:listItem w:displayText="NOK" w:value="NOK"/>
            <w:listItem w:displayText="NA" w:value="NA"/>
          </w:dropDownList>
        </w:sdtPr>
        <w:sdtContent>
          <w:r w:rsidRPr="009E20F0">
            <w:rPr>
              <w:noProof/>
            </w:rPr>
            <w:t>OK</w:t>
          </w:r>
        </w:sdtContent>
      </w:sdt>
      <w:r w:rsidRPr="009E20F0">
        <w:t>;</w:t>
      </w:r>
    </w:p>
    <w:p w14:paraId="13D468F5" w14:textId="77777777" w:rsidR="006844C8" w:rsidRPr="009E20F0" w:rsidRDefault="006844C8" w:rsidP="006844C8">
      <w:pPr>
        <w:pStyle w:val="ndiceabc0"/>
        <w:numPr>
          <w:ilvl w:val="4"/>
          <w:numId w:val="29"/>
        </w:numPr>
        <w:spacing w:before="0"/>
      </w:pPr>
      <w:r w:rsidRPr="009E20F0">
        <w:t xml:space="preserve">Quantidade conforme projeto: </w:t>
      </w:r>
      <w:r w:rsidRPr="00282F99">
        <w:t xml:space="preserve">925.282,26m²  – </w:t>
      </w:r>
      <w:sdt>
        <w:sdtPr>
          <w:rPr>
            <w:noProof/>
            <w:u w:val="single"/>
          </w:rPr>
          <w:id w:val="785624968"/>
          <w:placeholder>
            <w:docPart w:val="F291314E146C414EA1637A7FBFB7DEF6"/>
          </w:placeholder>
          <w:dropDownList>
            <w:listItem w:displayText="OK" w:value="OK"/>
            <w:listItem w:displayText="NOK" w:value="NOK"/>
            <w:listItem w:displayText="NA" w:value="NA"/>
          </w:dropDownList>
        </w:sdtPr>
        <w:sdtContent>
          <w:r w:rsidRPr="00282F99">
            <w:rPr>
              <w:noProof/>
              <w:u w:val="single"/>
            </w:rPr>
            <w:t>NOK</w:t>
          </w:r>
        </w:sdtContent>
      </w:sdt>
      <w:r w:rsidRPr="00282F99">
        <w:t>;</w:t>
      </w:r>
    </w:p>
    <w:p w14:paraId="56CB4822" w14:textId="77777777" w:rsidR="006844C8" w:rsidRPr="009E20F0" w:rsidRDefault="006844C8" w:rsidP="006844C8">
      <w:pPr>
        <w:pStyle w:val="ndiceabc0"/>
        <w:numPr>
          <w:ilvl w:val="4"/>
          <w:numId w:val="29"/>
        </w:numPr>
        <w:spacing w:before="0"/>
      </w:pPr>
      <w:r w:rsidRPr="009E20F0">
        <w:t xml:space="preserve">Endereço da obra: BR-101, Km 155  – </w:t>
      </w:r>
      <w:sdt>
        <w:sdtPr>
          <w:rPr>
            <w:noProof/>
          </w:rPr>
          <w:id w:val="-903523190"/>
          <w:placeholder>
            <w:docPart w:val="C8AD59AED6274E67A7BE59B582F5C434"/>
          </w:placeholder>
          <w:dropDownList>
            <w:listItem w:displayText="OK" w:value="OK"/>
            <w:listItem w:displayText="NOK" w:value="NOK"/>
            <w:listItem w:displayText="NA" w:value="NA"/>
          </w:dropDownList>
        </w:sdtPr>
        <w:sdtContent>
          <w:r w:rsidRPr="009E20F0">
            <w:rPr>
              <w:noProof/>
            </w:rPr>
            <w:t>OK</w:t>
          </w:r>
        </w:sdtContent>
      </w:sdt>
      <w:r w:rsidRPr="009E20F0">
        <w:t>;</w:t>
      </w:r>
    </w:p>
    <w:p w14:paraId="4F9B24FB" w14:textId="77777777" w:rsidR="006844C8" w:rsidRPr="009E20F0" w:rsidRDefault="006844C8" w:rsidP="006844C8">
      <w:pPr>
        <w:pStyle w:val="ndiceabc0"/>
        <w:numPr>
          <w:ilvl w:val="4"/>
          <w:numId w:val="29"/>
        </w:numPr>
        <w:spacing w:before="0"/>
      </w:pPr>
      <w:r w:rsidRPr="009E20F0">
        <w:t xml:space="preserve">Declaração de acessibilidade: Não se exige – </w:t>
      </w:r>
      <w:sdt>
        <w:sdtPr>
          <w:rPr>
            <w:noProof/>
          </w:rPr>
          <w:id w:val="-1778939105"/>
          <w:placeholder>
            <w:docPart w:val="09DA89C0651F4492831E0AC52F151701"/>
          </w:placeholder>
          <w:dropDownList>
            <w:listItem w:displayText="OK" w:value="OK"/>
            <w:listItem w:displayText="NOK" w:value="NOK"/>
            <w:listItem w:displayText="NA" w:value="NA"/>
          </w:dropDownList>
        </w:sdtPr>
        <w:sdtContent>
          <w:r w:rsidRPr="009E20F0">
            <w:rPr>
              <w:noProof/>
            </w:rPr>
            <w:t>OK</w:t>
          </w:r>
        </w:sdtContent>
      </w:sdt>
      <w:r w:rsidRPr="009E20F0">
        <w:t>;</w:t>
      </w:r>
    </w:p>
    <w:p w14:paraId="0DE688DA" w14:textId="77777777" w:rsidR="006844C8" w:rsidRPr="009E20F0" w:rsidRDefault="006844C8" w:rsidP="006844C8">
      <w:pPr>
        <w:pStyle w:val="ndiceabc0"/>
        <w:numPr>
          <w:ilvl w:val="4"/>
          <w:numId w:val="29"/>
        </w:numPr>
        <w:spacing w:before="0"/>
      </w:pPr>
      <w:r w:rsidRPr="009E20F0">
        <w:rPr>
          <w:noProof/>
        </w:rPr>
        <w:t xml:space="preserve">Pagamento </w:t>
      </w:r>
      <w:sdt>
        <w:sdtPr>
          <w:rPr>
            <w:noProof/>
          </w:rPr>
          <w:id w:val="-1925636707"/>
          <w:placeholder>
            <w:docPart w:val="B812DBDD7FCF4E68B2328F3B36E710FB"/>
          </w:placeholder>
          <w:dropDownList>
            <w:listItem w:displayText="do RRT" w:value="do RRT"/>
            <w:listItem w:displayText="da ART" w:value="da ART"/>
          </w:dropDownList>
        </w:sdtPr>
        <w:sdtContent>
          <w:r w:rsidRPr="009E20F0">
            <w:rPr>
              <w:noProof/>
            </w:rPr>
            <w:t>do RRT</w:t>
          </w:r>
        </w:sdtContent>
      </w:sdt>
      <w:r w:rsidRPr="009E20F0">
        <w:rPr>
          <w:noProof/>
        </w:rPr>
        <w:t xml:space="preserve">: </w:t>
      </w:r>
      <w:r w:rsidRPr="009E20F0">
        <w:t xml:space="preserve">Não consta  – </w:t>
      </w:r>
      <w:sdt>
        <w:sdtPr>
          <w:rPr>
            <w:noProof/>
          </w:rPr>
          <w:id w:val="1276987080"/>
          <w:placeholder>
            <w:docPart w:val="ECBAFCBA67B94DEE8AE4F569889DE601"/>
          </w:placeholder>
          <w:dropDownList>
            <w:listItem w:displayText="OK" w:value="OK"/>
            <w:listItem w:displayText="NOK" w:value="NOK"/>
            <w:listItem w:displayText="NA" w:value="NA"/>
          </w:dropDownList>
        </w:sdtPr>
        <w:sdtContent>
          <w:r w:rsidRPr="009E20F0">
            <w:rPr>
              <w:noProof/>
            </w:rPr>
            <w:t>OK</w:t>
          </w:r>
        </w:sdtContent>
      </w:sdt>
      <w:r w:rsidRPr="009E20F0">
        <w:rPr>
          <w:noProof/>
        </w:rPr>
        <w:t>;</w:t>
      </w:r>
    </w:p>
    <w:p w14:paraId="601CDA9A" w14:textId="77777777" w:rsidR="006844C8" w:rsidRPr="009E20F0" w:rsidRDefault="006844C8" w:rsidP="006844C8">
      <w:pPr>
        <w:pStyle w:val="ndiceabc0"/>
        <w:numPr>
          <w:ilvl w:val="4"/>
          <w:numId w:val="29"/>
        </w:numPr>
        <w:spacing w:before="0"/>
      </w:pPr>
      <w:r w:rsidRPr="009E20F0">
        <w:rPr>
          <w:noProof/>
        </w:rPr>
        <w:t xml:space="preserve">Assinaturas: </w:t>
      </w:r>
      <w:sdt>
        <w:sdtPr>
          <w:rPr>
            <w:noProof/>
          </w:rPr>
          <w:id w:val="-1223135240"/>
          <w:placeholder>
            <w:docPart w:val="D61CD978BC8443318BDD6E7422540FDA"/>
          </w:placeholder>
          <w:dropDownList>
            <w:listItem w:displayText="OK" w:value="OK"/>
            <w:listItem w:displayText="NOK" w:value="NOK"/>
            <w:listItem w:displayText="NA" w:value="NA"/>
          </w:dropDownList>
        </w:sdtPr>
        <w:sdtContent>
          <w:r w:rsidRPr="009E20F0">
            <w:rPr>
              <w:noProof/>
            </w:rPr>
            <w:t>OK</w:t>
          </w:r>
        </w:sdtContent>
      </w:sdt>
      <w:r w:rsidRPr="009E20F0">
        <w:t>.</w:t>
      </w:r>
    </w:p>
    <w:p w14:paraId="4DFB23C1" w14:textId="5F4AAD40" w:rsidR="006844C8" w:rsidRPr="00211E7C" w:rsidRDefault="006844C8" w:rsidP="006844C8">
      <w:pPr>
        <w:pStyle w:val="ndiceabc"/>
        <w:numPr>
          <w:ilvl w:val="3"/>
          <w:numId w:val="29"/>
        </w:numPr>
        <w:spacing w:before="0"/>
      </w:pPr>
      <w:sdt>
        <w:sdtPr>
          <w:rPr>
            <w:noProof/>
          </w:rPr>
          <w:id w:val="-304482322"/>
          <w:placeholder>
            <w:docPart w:val="759060F1EF1F4BE58A7CA54775626FF1"/>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CF0396">
            <w:rPr>
              <w:noProof/>
            </w:rPr>
            <w:t>Execução de Terraplanagem</w:t>
          </w:r>
        </w:sdtContent>
      </w:sdt>
      <w:r w:rsidRPr="00CF0396">
        <w:t xml:space="preserve">: </w:t>
      </w:r>
      <w:sdt>
        <w:sdtPr>
          <w:rPr>
            <w:noProof/>
          </w:rPr>
          <w:id w:val="667913009"/>
          <w:placeholder>
            <w:docPart w:val="BF43E7F96DED4786AFF91DA672FD7CA9"/>
          </w:placeholder>
          <w:dropDownList>
            <w:listItem w:displayText="RRT" w:value="RRT"/>
            <w:listItem w:displayText="ART" w:value="ART"/>
          </w:dropDownList>
        </w:sdtPr>
        <w:sdtContent>
          <w:r w:rsidRPr="00CF0396">
            <w:rPr>
              <w:noProof/>
            </w:rPr>
            <w:t>ART</w:t>
          </w:r>
        </w:sdtContent>
      </w:sdt>
      <w:r w:rsidRPr="00CF0396">
        <w:t xml:space="preserve"> /  Não consta: </w:t>
      </w:r>
      <w:sdt>
        <w:sdtPr>
          <w:rPr>
            <w:noProof/>
            <w:u w:val="single"/>
          </w:rPr>
          <w:id w:val="685097767"/>
          <w:placeholder>
            <w:docPart w:val="10EB83B7C8CB4AAF8321A7EAA6F0821F"/>
          </w:placeholder>
          <w:dropDownList>
            <w:listItem w:displayText="Anexado" w:value="Anexado"/>
            <w:listItem w:displayText="Não anexado" w:value="Não anexado"/>
            <w:listItem w:displayText="Anexada" w:value="Anexada"/>
            <w:listItem w:displayText="Não anexada" w:value="Não anexada"/>
          </w:dropDownList>
        </w:sdtPr>
        <w:sdtContent>
          <w:r w:rsidRPr="00CF0396">
            <w:rPr>
              <w:noProof/>
              <w:u w:val="single"/>
            </w:rPr>
            <w:t>Não anexada</w:t>
          </w:r>
        </w:sdtContent>
      </w:sdt>
      <w:r w:rsidRPr="00CF0396">
        <w:rPr>
          <w:u w:val="single"/>
        </w:rPr>
        <w:t>.</w:t>
      </w:r>
    </w:p>
    <w:p w14:paraId="7B2AD88E" w14:textId="77777777" w:rsidR="00211E7C" w:rsidRPr="00975099" w:rsidRDefault="00211E7C" w:rsidP="00211E7C">
      <w:pPr>
        <w:pStyle w:val="SemEspaamento"/>
      </w:pPr>
      <w:r w:rsidRPr="004633E7">
        <w:rPr>
          <w:b/>
          <w:bCs/>
        </w:rPr>
        <w:tab/>
        <w:t>Observação:</w:t>
      </w:r>
      <w:r w:rsidRPr="004633E7">
        <w:t xml:space="preserve"> Anexar para o Alvará de Construção.</w:t>
      </w:r>
    </w:p>
    <w:p w14:paraId="36978CD7" w14:textId="77777777" w:rsidR="006844C8" w:rsidRPr="00CF0396" w:rsidRDefault="006844C8" w:rsidP="006844C8">
      <w:pPr>
        <w:pStyle w:val="ndice123"/>
        <w:numPr>
          <w:ilvl w:val="2"/>
          <w:numId w:val="29"/>
        </w:numPr>
      </w:pPr>
      <w:r w:rsidRPr="00CF0396">
        <w:t>Pavimentação:</w:t>
      </w:r>
    </w:p>
    <w:p w14:paraId="6F02D2E5" w14:textId="4D282717" w:rsidR="006844C8" w:rsidRPr="00CF0396" w:rsidRDefault="006844C8" w:rsidP="006844C8">
      <w:pPr>
        <w:pStyle w:val="ndiceabc"/>
        <w:numPr>
          <w:ilvl w:val="3"/>
          <w:numId w:val="29"/>
        </w:numPr>
        <w:spacing w:before="0"/>
      </w:pPr>
      <w:sdt>
        <w:sdtPr>
          <w:rPr>
            <w:noProof/>
          </w:rPr>
          <w:id w:val="-638179904"/>
          <w:placeholder>
            <w:docPart w:val="0EECB4F10B7B4449B8DBEB976228A234"/>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CF0396">
            <w:rPr>
              <w:noProof/>
            </w:rPr>
            <w:t>Projeto de Pavimentação</w:t>
          </w:r>
        </w:sdtContent>
      </w:sdt>
      <w:r w:rsidRPr="00CF0396">
        <w:t xml:space="preserve">: </w:t>
      </w:r>
      <w:r w:rsidRPr="00CF0396">
        <w:rPr>
          <w:noProof/>
        </w:rPr>
        <w:fldChar w:fldCharType="begin"/>
      </w:r>
      <w:r w:rsidRPr="00CF0396">
        <w:rPr>
          <w:noProof/>
        </w:rPr>
        <w:instrText xml:space="preserve"> MERGEFIELD "RT_PROJPAV" </w:instrText>
      </w:r>
      <w:r w:rsidRPr="00CF0396">
        <w:rPr>
          <w:noProof/>
        </w:rPr>
        <w:fldChar w:fldCharType="separate"/>
      </w:r>
      <w:r w:rsidR="00467A9E" w:rsidRPr="00A95353">
        <w:rPr>
          <w:noProof/>
        </w:rPr>
        <w:t>Sulieverton Bento</w:t>
      </w:r>
      <w:r w:rsidRPr="00CF0396">
        <w:rPr>
          <w:noProof/>
        </w:rPr>
        <w:fldChar w:fldCharType="end"/>
      </w:r>
      <w:r w:rsidRPr="00CF0396">
        <w:t xml:space="preserve"> </w:t>
      </w:r>
      <w:r w:rsidRPr="00CF0396">
        <w:rPr>
          <w:noProof/>
        </w:rPr>
        <w:t xml:space="preserve">– </w:t>
      </w:r>
      <w:r w:rsidRPr="00CF0396">
        <w:rPr>
          <w:noProof/>
        </w:rPr>
        <w:fldChar w:fldCharType="begin"/>
      </w:r>
      <w:r w:rsidRPr="00CF0396">
        <w:rPr>
          <w:noProof/>
        </w:rPr>
        <w:instrText xml:space="preserve"> MERGEFIELD "N_REG_PROJPAV" </w:instrText>
      </w:r>
      <w:r w:rsidRPr="00CF0396">
        <w:rPr>
          <w:noProof/>
        </w:rPr>
        <w:fldChar w:fldCharType="separate"/>
      </w:r>
      <w:r w:rsidR="00467A9E" w:rsidRPr="00A95353">
        <w:rPr>
          <w:noProof/>
        </w:rPr>
        <w:t>095756-9-SC</w:t>
      </w:r>
      <w:r w:rsidRPr="00CF0396">
        <w:rPr>
          <w:noProof/>
        </w:rPr>
        <w:fldChar w:fldCharType="end"/>
      </w:r>
      <w:r w:rsidRPr="00CF0396">
        <w:rPr>
          <w:noProof/>
        </w:rPr>
        <w:t xml:space="preserve"> </w:t>
      </w:r>
      <w:r w:rsidRPr="00CF0396">
        <w:t xml:space="preserve">/ </w:t>
      </w:r>
      <w:sdt>
        <w:sdtPr>
          <w:rPr>
            <w:noProof/>
          </w:rPr>
          <w:id w:val="1887677794"/>
          <w:placeholder>
            <w:docPart w:val="6E638A54AB1C498DB66EBE1D93C5F341"/>
          </w:placeholder>
          <w:dropDownList>
            <w:listItem w:displayText="RRT" w:value="RRT"/>
            <w:listItem w:displayText="ART" w:value="ART"/>
          </w:dropDownList>
        </w:sdtPr>
        <w:sdtContent>
          <w:r w:rsidRPr="00CF0396">
            <w:rPr>
              <w:noProof/>
            </w:rPr>
            <w:t>ART</w:t>
          </w:r>
        </w:sdtContent>
      </w:sdt>
      <w:r w:rsidRPr="00CF0396">
        <w:rPr>
          <w:noProof/>
        </w:rPr>
        <w:t xml:space="preserve"> </w:t>
      </w:r>
      <w:r w:rsidRPr="00CF0396">
        <w:rPr>
          <w:noProof/>
        </w:rPr>
        <w:fldChar w:fldCharType="begin"/>
      </w:r>
      <w:r w:rsidRPr="00CF0396">
        <w:rPr>
          <w:noProof/>
        </w:rPr>
        <w:instrText xml:space="preserve"> MERGEFIELD "N_RT_PROJPAV" </w:instrText>
      </w:r>
      <w:r w:rsidRPr="00CF0396">
        <w:rPr>
          <w:noProof/>
        </w:rPr>
        <w:fldChar w:fldCharType="separate"/>
      </w:r>
      <w:r w:rsidR="00467A9E" w:rsidRPr="00A95353">
        <w:rPr>
          <w:noProof/>
        </w:rPr>
        <w:t>9175081-9</w:t>
      </w:r>
      <w:r w:rsidRPr="00CF0396">
        <w:rPr>
          <w:noProof/>
        </w:rPr>
        <w:fldChar w:fldCharType="end"/>
      </w:r>
      <w:r w:rsidRPr="00CF0396">
        <w:t xml:space="preserve">: </w:t>
      </w:r>
      <w:sdt>
        <w:sdtPr>
          <w:rPr>
            <w:noProof/>
          </w:rPr>
          <w:id w:val="-142656009"/>
          <w:placeholder>
            <w:docPart w:val="1D06BB03A73A44938EBC888F04EA125A"/>
          </w:placeholder>
          <w:dropDownList>
            <w:listItem w:displayText="Anexado" w:value="Anexado"/>
            <w:listItem w:displayText="Não anexado" w:value="Não anexado"/>
            <w:listItem w:displayText="Anexada" w:value="Anexada"/>
            <w:listItem w:displayText="Não anexada" w:value="Não anexada"/>
          </w:dropDownList>
        </w:sdtPr>
        <w:sdtContent>
          <w:r w:rsidRPr="00CF0396">
            <w:rPr>
              <w:noProof/>
            </w:rPr>
            <w:t>Anexada</w:t>
          </w:r>
        </w:sdtContent>
      </w:sdt>
      <w:r w:rsidRPr="00CF0396">
        <w:t>.</w:t>
      </w:r>
    </w:p>
    <w:p w14:paraId="5A617D45" w14:textId="77777777" w:rsidR="006844C8" w:rsidRPr="00CF0396" w:rsidRDefault="006844C8" w:rsidP="006844C8">
      <w:pPr>
        <w:pStyle w:val="ndiceabc0"/>
        <w:numPr>
          <w:ilvl w:val="4"/>
          <w:numId w:val="29"/>
        </w:numPr>
        <w:spacing w:before="0"/>
      </w:pPr>
      <w:r w:rsidRPr="00CF0396">
        <w:t xml:space="preserve">Atividade: Projeto de Pavimentação Asfáltica – </w:t>
      </w:r>
      <w:sdt>
        <w:sdtPr>
          <w:rPr>
            <w:noProof/>
          </w:rPr>
          <w:id w:val="-1911990055"/>
          <w:placeholder>
            <w:docPart w:val="C5613B687D484DE189C3BD0EBF535EA5"/>
          </w:placeholder>
          <w:dropDownList>
            <w:listItem w:displayText="OK" w:value="OK"/>
            <w:listItem w:displayText="NOK" w:value="NOK"/>
            <w:listItem w:displayText="NA" w:value="NA"/>
          </w:dropDownList>
        </w:sdtPr>
        <w:sdtContent>
          <w:r w:rsidRPr="00CF0396">
            <w:rPr>
              <w:noProof/>
            </w:rPr>
            <w:t>OK</w:t>
          </w:r>
        </w:sdtContent>
      </w:sdt>
      <w:r w:rsidRPr="00CF0396">
        <w:t>;</w:t>
      </w:r>
    </w:p>
    <w:p w14:paraId="690FB76D" w14:textId="77777777" w:rsidR="006844C8" w:rsidRPr="00CF0396" w:rsidRDefault="006844C8" w:rsidP="006844C8">
      <w:pPr>
        <w:pStyle w:val="ndiceabc0"/>
        <w:numPr>
          <w:ilvl w:val="4"/>
          <w:numId w:val="29"/>
        </w:numPr>
        <w:spacing w:before="0"/>
      </w:pPr>
      <w:r w:rsidRPr="00CF0396">
        <w:t xml:space="preserve">Quantidade conforme projeto: 52.820,32m²  – </w:t>
      </w:r>
      <w:sdt>
        <w:sdtPr>
          <w:rPr>
            <w:noProof/>
            <w:u w:val="single"/>
          </w:rPr>
          <w:id w:val="-875611358"/>
          <w:placeholder>
            <w:docPart w:val="3FF33BEE226048F18056ECAAA3E569AE"/>
          </w:placeholder>
          <w:dropDownList>
            <w:listItem w:displayText="OK" w:value="OK"/>
            <w:listItem w:displayText="NOK" w:value="NOK"/>
            <w:listItem w:displayText="NA" w:value="NA"/>
          </w:dropDownList>
        </w:sdtPr>
        <w:sdtContent>
          <w:r w:rsidRPr="00CF0396">
            <w:rPr>
              <w:noProof/>
              <w:u w:val="single"/>
            </w:rPr>
            <w:t>NOK</w:t>
          </w:r>
        </w:sdtContent>
      </w:sdt>
      <w:r w:rsidRPr="00CF0396">
        <w:t>;</w:t>
      </w:r>
    </w:p>
    <w:p w14:paraId="1AFCB800" w14:textId="77777777" w:rsidR="006844C8" w:rsidRPr="00CF0396" w:rsidRDefault="006844C8" w:rsidP="006844C8">
      <w:pPr>
        <w:pStyle w:val="ndiceabc0"/>
        <w:numPr>
          <w:ilvl w:val="4"/>
          <w:numId w:val="29"/>
        </w:numPr>
        <w:spacing w:before="0"/>
      </w:pPr>
      <w:r w:rsidRPr="00CF0396">
        <w:t xml:space="preserve">Endereço da obra: BR-101, Km 155  – </w:t>
      </w:r>
      <w:sdt>
        <w:sdtPr>
          <w:rPr>
            <w:noProof/>
          </w:rPr>
          <w:id w:val="-363133495"/>
          <w:placeholder>
            <w:docPart w:val="131023C970AB47A280B6FF526E5A472C"/>
          </w:placeholder>
          <w:dropDownList>
            <w:listItem w:displayText="OK" w:value="OK"/>
            <w:listItem w:displayText="NOK" w:value="NOK"/>
            <w:listItem w:displayText="NA" w:value="NA"/>
          </w:dropDownList>
        </w:sdtPr>
        <w:sdtContent>
          <w:r w:rsidRPr="00CF0396">
            <w:rPr>
              <w:noProof/>
            </w:rPr>
            <w:t>OK</w:t>
          </w:r>
        </w:sdtContent>
      </w:sdt>
      <w:r w:rsidRPr="00CF0396">
        <w:t>;</w:t>
      </w:r>
    </w:p>
    <w:p w14:paraId="6C2BA4F3" w14:textId="77777777" w:rsidR="006844C8" w:rsidRPr="00CF0396" w:rsidRDefault="006844C8" w:rsidP="006844C8">
      <w:pPr>
        <w:pStyle w:val="ndiceabc0"/>
        <w:numPr>
          <w:ilvl w:val="4"/>
          <w:numId w:val="29"/>
        </w:numPr>
        <w:spacing w:before="0"/>
      </w:pPr>
      <w:r w:rsidRPr="00CF0396">
        <w:t xml:space="preserve">Declaração de acessibilidade: Não se exige – </w:t>
      </w:r>
      <w:sdt>
        <w:sdtPr>
          <w:rPr>
            <w:noProof/>
          </w:rPr>
          <w:id w:val="956070539"/>
          <w:placeholder>
            <w:docPart w:val="01AC7527541B4F4B807799879C33D9BE"/>
          </w:placeholder>
          <w:dropDownList>
            <w:listItem w:displayText="OK" w:value="OK"/>
            <w:listItem w:displayText="NOK" w:value="NOK"/>
            <w:listItem w:displayText="NA" w:value="NA"/>
          </w:dropDownList>
        </w:sdtPr>
        <w:sdtContent>
          <w:r w:rsidRPr="00CF0396">
            <w:rPr>
              <w:noProof/>
            </w:rPr>
            <w:t>OK</w:t>
          </w:r>
        </w:sdtContent>
      </w:sdt>
      <w:r w:rsidRPr="00CF0396">
        <w:t>;</w:t>
      </w:r>
    </w:p>
    <w:p w14:paraId="6163ED05" w14:textId="77777777" w:rsidR="006844C8" w:rsidRPr="009E20F0" w:rsidRDefault="006844C8" w:rsidP="006844C8">
      <w:pPr>
        <w:pStyle w:val="ndiceabc0"/>
        <w:numPr>
          <w:ilvl w:val="4"/>
          <w:numId w:val="29"/>
        </w:numPr>
        <w:spacing w:before="0"/>
      </w:pPr>
      <w:r w:rsidRPr="009E20F0">
        <w:rPr>
          <w:noProof/>
        </w:rPr>
        <w:t xml:space="preserve">Pagamento </w:t>
      </w:r>
      <w:sdt>
        <w:sdtPr>
          <w:rPr>
            <w:noProof/>
          </w:rPr>
          <w:id w:val="1910346105"/>
          <w:placeholder>
            <w:docPart w:val="E2EE41256FDA40E5ACD5B4CF7295E2D5"/>
          </w:placeholder>
          <w:dropDownList>
            <w:listItem w:displayText="do RRT" w:value="do RRT"/>
            <w:listItem w:displayText="da ART" w:value="da ART"/>
          </w:dropDownList>
        </w:sdtPr>
        <w:sdtContent>
          <w:r w:rsidRPr="009E20F0">
            <w:rPr>
              <w:noProof/>
            </w:rPr>
            <w:t>do RRT</w:t>
          </w:r>
        </w:sdtContent>
      </w:sdt>
      <w:r w:rsidRPr="009E20F0">
        <w:rPr>
          <w:noProof/>
        </w:rPr>
        <w:t xml:space="preserve">: </w:t>
      </w:r>
      <w:r w:rsidRPr="009E20F0">
        <w:t xml:space="preserve">Não consta  – </w:t>
      </w:r>
      <w:sdt>
        <w:sdtPr>
          <w:rPr>
            <w:noProof/>
          </w:rPr>
          <w:id w:val="1046181867"/>
          <w:placeholder>
            <w:docPart w:val="9C02C95CC03A4EFDA1161AF21EFE35DE"/>
          </w:placeholder>
          <w:dropDownList>
            <w:listItem w:displayText="OK" w:value="OK"/>
            <w:listItem w:displayText="NOK" w:value="NOK"/>
            <w:listItem w:displayText="NA" w:value="NA"/>
          </w:dropDownList>
        </w:sdtPr>
        <w:sdtContent>
          <w:r w:rsidRPr="009E20F0">
            <w:rPr>
              <w:noProof/>
            </w:rPr>
            <w:t>OK</w:t>
          </w:r>
        </w:sdtContent>
      </w:sdt>
      <w:r w:rsidRPr="009E20F0">
        <w:rPr>
          <w:noProof/>
        </w:rPr>
        <w:t>;</w:t>
      </w:r>
    </w:p>
    <w:p w14:paraId="5188C4A3" w14:textId="77777777" w:rsidR="006844C8" w:rsidRPr="009E20F0" w:rsidRDefault="006844C8" w:rsidP="006844C8">
      <w:pPr>
        <w:pStyle w:val="ndiceabc0"/>
        <w:numPr>
          <w:ilvl w:val="4"/>
          <w:numId w:val="29"/>
        </w:numPr>
        <w:spacing w:before="0"/>
      </w:pPr>
      <w:r w:rsidRPr="009E20F0">
        <w:rPr>
          <w:noProof/>
        </w:rPr>
        <w:t xml:space="preserve">Assinaturas: </w:t>
      </w:r>
      <w:sdt>
        <w:sdtPr>
          <w:rPr>
            <w:noProof/>
          </w:rPr>
          <w:id w:val="-527329410"/>
          <w:placeholder>
            <w:docPart w:val="DBC4308317A7448594D75BD585E30543"/>
          </w:placeholder>
          <w:dropDownList>
            <w:listItem w:displayText="OK" w:value="OK"/>
            <w:listItem w:displayText="NOK" w:value="NOK"/>
            <w:listItem w:displayText="NA" w:value="NA"/>
          </w:dropDownList>
        </w:sdtPr>
        <w:sdtContent>
          <w:r w:rsidRPr="009E20F0">
            <w:rPr>
              <w:noProof/>
            </w:rPr>
            <w:t>OK</w:t>
          </w:r>
        </w:sdtContent>
      </w:sdt>
      <w:r w:rsidRPr="009E20F0">
        <w:t>.</w:t>
      </w:r>
    </w:p>
    <w:p w14:paraId="06EC89AB" w14:textId="3CAADA0E" w:rsidR="006844C8" w:rsidRPr="00211E7C" w:rsidRDefault="006844C8" w:rsidP="006844C8">
      <w:pPr>
        <w:pStyle w:val="ndiceabc"/>
        <w:numPr>
          <w:ilvl w:val="3"/>
          <w:numId w:val="29"/>
        </w:numPr>
        <w:spacing w:before="0"/>
      </w:pPr>
      <w:sdt>
        <w:sdtPr>
          <w:rPr>
            <w:noProof/>
          </w:rPr>
          <w:id w:val="400260631"/>
          <w:placeholder>
            <w:docPart w:val="7E91648B753340ACBC74F310ED2F3A35"/>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CF0396">
            <w:rPr>
              <w:noProof/>
            </w:rPr>
            <w:t>Execução de Pavimentação</w:t>
          </w:r>
        </w:sdtContent>
      </w:sdt>
      <w:r w:rsidRPr="00CF0396">
        <w:t xml:space="preserve">: </w:t>
      </w:r>
      <w:sdt>
        <w:sdtPr>
          <w:rPr>
            <w:noProof/>
          </w:rPr>
          <w:id w:val="841279335"/>
          <w:placeholder>
            <w:docPart w:val="1FD7FCE2A1B84174B599BB3E855FB257"/>
          </w:placeholder>
          <w:dropDownList>
            <w:listItem w:displayText="RRT" w:value="RRT"/>
            <w:listItem w:displayText="ART" w:value="ART"/>
          </w:dropDownList>
        </w:sdtPr>
        <w:sdtContent>
          <w:r w:rsidRPr="00CF0396">
            <w:rPr>
              <w:noProof/>
            </w:rPr>
            <w:t>ART</w:t>
          </w:r>
        </w:sdtContent>
      </w:sdt>
      <w:r w:rsidRPr="00CF0396">
        <w:t xml:space="preserve"> /  Não consta: </w:t>
      </w:r>
      <w:sdt>
        <w:sdtPr>
          <w:rPr>
            <w:noProof/>
            <w:u w:val="single"/>
          </w:rPr>
          <w:id w:val="-1246495177"/>
          <w:placeholder>
            <w:docPart w:val="780DC2AFEE4842978B98A96992947270"/>
          </w:placeholder>
          <w:dropDownList>
            <w:listItem w:displayText="Anexado" w:value="Anexado"/>
            <w:listItem w:displayText="Não anexado" w:value="Não anexado"/>
            <w:listItem w:displayText="Anexada" w:value="Anexada"/>
            <w:listItem w:displayText="Não anexada" w:value="Não anexada"/>
          </w:dropDownList>
        </w:sdtPr>
        <w:sdtContent>
          <w:r w:rsidRPr="00CF0396">
            <w:rPr>
              <w:noProof/>
              <w:u w:val="single"/>
            </w:rPr>
            <w:t>Não anexada</w:t>
          </w:r>
        </w:sdtContent>
      </w:sdt>
      <w:r w:rsidRPr="00CF0396">
        <w:rPr>
          <w:u w:val="single"/>
        </w:rPr>
        <w:t>.</w:t>
      </w:r>
    </w:p>
    <w:p w14:paraId="0058DE7E" w14:textId="77777777" w:rsidR="00211E7C" w:rsidRPr="00975099" w:rsidRDefault="00211E7C" w:rsidP="00211E7C">
      <w:pPr>
        <w:pStyle w:val="SemEspaamento"/>
      </w:pPr>
      <w:r w:rsidRPr="004633E7">
        <w:rPr>
          <w:b/>
          <w:bCs/>
        </w:rPr>
        <w:tab/>
        <w:t>Observação:</w:t>
      </w:r>
      <w:r w:rsidRPr="004633E7">
        <w:t xml:space="preserve"> Anexar para o Alvará de Construção.</w:t>
      </w:r>
    </w:p>
    <w:p w14:paraId="0D899910" w14:textId="1C4F5AA2" w:rsidR="00E825AE" w:rsidRPr="00D31303" w:rsidRDefault="00E825AE" w:rsidP="00953B1B">
      <w:pPr>
        <w:pStyle w:val="ndice123"/>
      </w:pPr>
      <w:r w:rsidRPr="00D31303">
        <w:t>Alvarás Municipais dos Responsáveis Técnicos (</w:t>
      </w:r>
      <w:r w:rsidRPr="00D31303">
        <w:rPr>
          <w:rFonts w:eastAsia="Calibri" w:cs="Arial"/>
          <w:bCs/>
          <w:noProof/>
          <w:kern w:val="0"/>
          <w:szCs w:val="20"/>
          <w14:ligatures w14:val="none"/>
        </w:rPr>
        <w:t>202</w:t>
      </w:r>
      <w:r w:rsidR="00D31303" w:rsidRPr="00D31303">
        <w:rPr>
          <w:rFonts w:eastAsia="Calibri" w:cs="Arial"/>
          <w:bCs/>
          <w:noProof/>
          <w:kern w:val="0"/>
          <w:szCs w:val="20"/>
          <w14:ligatures w14:val="none"/>
        </w:rPr>
        <w:t>6</w:t>
      </w:r>
      <w:r w:rsidRPr="00D31303">
        <w:t>):</w:t>
      </w:r>
    </w:p>
    <w:p w14:paraId="72C1C61D" w14:textId="51A2A857" w:rsidR="00E825AE" w:rsidRPr="00D31303" w:rsidRDefault="00E54D6D" w:rsidP="00953B1B">
      <w:pPr>
        <w:pStyle w:val="ndiceabc"/>
      </w:pPr>
      <w:r w:rsidRPr="00D31303">
        <w:rPr>
          <w:noProof/>
        </w:rPr>
        <w:fldChar w:fldCharType="begin"/>
      </w:r>
      <w:r w:rsidRPr="00D31303">
        <w:rPr>
          <w:noProof/>
        </w:rPr>
        <w:instrText xml:space="preserve"> MERGEFIELD RT_PROJURB </w:instrText>
      </w:r>
      <w:r w:rsidRPr="00D31303">
        <w:rPr>
          <w:noProof/>
        </w:rPr>
        <w:fldChar w:fldCharType="separate"/>
      </w:r>
      <w:r w:rsidR="00467A9E" w:rsidRPr="00A95353">
        <w:rPr>
          <w:noProof/>
        </w:rPr>
        <w:t>Sulieverton Bento</w:t>
      </w:r>
      <w:r w:rsidRPr="00D31303">
        <w:rPr>
          <w:noProof/>
        </w:rPr>
        <w:fldChar w:fldCharType="end"/>
      </w:r>
      <w:r w:rsidR="0039155E" w:rsidRPr="00D31303">
        <w:rPr>
          <w:noProof/>
        </w:rPr>
        <w:t xml:space="preserve"> – </w:t>
      </w:r>
      <w:r w:rsidR="00E825AE" w:rsidRPr="00D31303">
        <w:t xml:space="preserve">: </w:t>
      </w:r>
      <w:sdt>
        <w:sdtPr>
          <w:rPr>
            <w:noProof/>
            <w:u w:val="single"/>
          </w:rPr>
          <w:id w:val="1587261322"/>
          <w:placeholder>
            <w:docPart w:val="11126942D52E4AE08B0DBD2D227571F7"/>
          </w:placeholder>
          <w:dropDownList>
            <w:listItem w:displayText="Anexado" w:value="Anexado"/>
            <w:listItem w:displayText="Não anexado" w:value="Não anexado"/>
          </w:dropDownList>
        </w:sdtPr>
        <w:sdtEndPr/>
        <w:sdtContent>
          <w:r w:rsidR="00E825AE" w:rsidRPr="00D31303">
            <w:rPr>
              <w:noProof/>
              <w:u w:val="single"/>
            </w:rPr>
            <w:t>Não anexado</w:t>
          </w:r>
        </w:sdtContent>
      </w:sdt>
      <w:r w:rsidR="00E825AE" w:rsidRPr="00D31303">
        <w:t>.</w:t>
      </w:r>
    </w:p>
    <w:p w14:paraId="579EE674" w14:textId="77777777" w:rsidR="00A37B2A" w:rsidRPr="00975099" w:rsidRDefault="00A37B2A" w:rsidP="00A37B2A">
      <w:pPr>
        <w:pStyle w:val="Ttulo3"/>
        <w:numPr>
          <w:ilvl w:val="1"/>
          <w:numId w:val="29"/>
        </w:numPr>
      </w:pPr>
      <w:bookmarkStart w:id="3" w:name="_Ref124237836"/>
      <w:r w:rsidRPr="00975099">
        <w:t>Documentação Técnica de Projeto:</w:t>
      </w:r>
    </w:p>
    <w:p w14:paraId="05FBC3C4" w14:textId="577F045B" w:rsidR="00A37B2A" w:rsidRPr="0029633D" w:rsidRDefault="002C5A2E" w:rsidP="00A37B2A">
      <w:pPr>
        <w:pStyle w:val="ndice123"/>
        <w:numPr>
          <w:ilvl w:val="2"/>
          <w:numId w:val="29"/>
        </w:numPr>
      </w:pPr>
      <w:sdt>
        <w:sdtPr>
          <w:rPr>
            <w:rFonts w:eastAsia="Calibri" w:cs="Arial"/>
            <w:bCs/>
            <w:noProof/>
            <w:kern w:val="0"/>
            <w:szCs w:val="20"/>
            <w14:ligatures w14:val="none"/>
          </w:rPr>
          <w:id w:val="216395005"/>
          <w:placeholder>
            <w:docPart w:val="9B1156056C3C4203B06CFF12863711D0"/>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EndPr/>
        <w:sdtContent>
          <w:r w:rsidR="002248B0" w:rsidRPr="0029633D">
            <w:rPr>
              <w:rFonts w:eastAsia="Calibri" w:cs="Arial"/>
              <w:bCs/>
              <w:noProof/>
              <w:kern w:val="0"/>
              <w:szCs w:val="20"/>
              <w14:ligatures w14:val="none"/>
            </w:rPr>
            <w:t>Projeto Urbanístico</w:t>
          </w:r>
        </w:sdtContent>
      </w:sdt>
      <w:r w:rsidR="00BD6C43" w:rsidRPr="0029633D">
        <w:t>: Pranchas</w:t>
      </w:r>
      <w:r w:rsidR="006128F9" w:rsidRPr="0029633D">
        <w:t xml:space="preserve"> </w:t>
      </w:r>
      <w:r w:rsidR="006128F9" w:rsidRPr="0029633D">
        <w:rPr>
          <w:rFonts w:eastAsia="Calibri" w:cs="Arial"/>
          <w:bCs/>
          <w:noProof/>
          <w:kern w:val="0"/>
          <w:szCs w:val="20"/>
          <w14:ligatures w14:val="none"/>
        </w:rPr>
        <w:t>01/04</w:t>
      </w:r>
      <w:r w:rsidR="006128F9" w:rsidRPr="0029633D">
        <w:t xml:space="preserve"> a </w:t>
      </w:r>
      <w:r w:rsidR="006128F9" w:rsidRPr="0029633D">
        <w:rPr>
          <w:rFonts w:eastAsia="Calibri" w:cs="Arial"/>
          <w:bCs/>
          <w:noProof/>
          <w:kern w:val="0"/>
          <w:szCs w:val="20"/>
          <w14:ligatures w14:val="none"/>
        </w:rPr>
        <w:t>04/04</w:t>
      </w:r>
      <w:r w:rsidR="00BD6C43" w:rsidRPr="0029633D">
        <w:t xml:space="preserve"> – </w:t>
      </w:r>
      <w:sdt>
        <w:sdtPr>
          <w:rPr>
            <w:rFonts w:eastAsia="Calibri" w:cs="Arial"/>
            <w:bCs/>
            <w:noProof/>
            <w:kern w:val="0"/>
            <w:szCs w:val="20"/>
            <w14:ligatures w14:val="none"/>
          </w:rPr>
          <w:id w:val="1401551567"/>
          <w:placeholder>
            <w:docPart w:val="AC7DC9ADFB4747A29B8AC91523DB4839"/>
          </w:placeholder>
          <w:dropDownList>
            <w:listItem w:displayText="Anexado" w:value="Anexado"/>
            <w:listItem w:displayText="Não anexado" w:value="Não anexado"/>
          </w:dropDownList>
        </w:sdtPr>
        <w:sdtEndPr/>
        <w:sdtContent>
          <w:r w:rsidR="0029633D" w:rsidRPr="0029633D">
            <w:rPr>
              <w:rFonts w:eastAsia="Calibri" w:cs="Arial"/>
              <w:bCs/>
              <w:noProof/>
              <w:kern w:val="0"/>
              <w:szCs w:val="20"/>
              <w14:ligatures w14:val="none"/>
            </w:rPr>
            <w:t>Anexado</w:t>
          </w:r>
        </w:sdtContent>
      </w:sdt>
      <w:r w:rsidR="00BF00EE" w:rsidRPr="0029633D">
        <w:t>;</w:t>
      </w:r>
    </w:p>
    <w:p w14:paraId="2691DE97" w14:textId="5AAD2DA4" w:rsidR="00A37B2A" w:rsidRPr="0029633D" w:rsidRDefault="00A37B2A" w:rsidP="00A37B2A">
      <w:pPr>
        <w:pStyle w:val="ndice123"/>
        <w:numPr>
          <w:ilvl w:val="2"/>
          <w:numId w:val="29"/>
        </w:numPr>
      </w:pPr>
      <w:r w:rsidRPr="0029633D">
        <w:t>Memorial Descritivo do</w:t>
      </w:r>
      <w:r w:rsidR="002248B0" w:rsidRPr="0029633D">
        <w:t xml:space="preserve"> </w:t>
      </w:r>
      <w:sdt>
        <w:sdtPr>
          <w:rPr>
            <w:rFonts w:eastAsia="Calibri" w:cs="Arial"/>
            <w:bCs/>
            <w:noProof/>
            <w:kern w:val="0"/>
            <w:szCs w:val="20"/>
            <w14:ligatures w14:val="none"/>
          </w:rPr>
          <w:id w:val="-1044912361"/>
          <w:placeholder>
            <w:docPart w:val="0305A1DC24934284BAEF937F663E3390"/>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EndPr/>
        <w:sdtContent>
          <w:r w:rsidR="002248B0" w:rsidRPr="0029633D">
            <w:rPr>
              <w:rFonts w:eastAsia="Calibri" w:cs="Arial"/>
              <w:bCs/>
              <w:noProof/>
              <w:kern w:val="0"/>
              <w:szCs w:val="20"/>
              <w14:ligatures w14:val="none"/>
            </w:rPr>
            <w:t>Projeto Urbanístico</w:t>
          </w:r>
        </w:sdtContent>
      </w:sdt>
      <w:r w:rsidRPr="0029633D">
        <w:t xml:space="preserve">: </w:t>
      </w:r>
      <w:sdt>
        <w:sdtPr>
          <w:rPr>
            <w:rFonts w:eastAsia="Calibri" w:cs="Arial"/>
            <w:bCs/>
            <w:noProof/>
            <w:kern w:val="0"/>
            <w:szCs w:val="20"/>
            <w14:ligatures w14:val="none"/>
          </w:rPr>
          <w:id w:val="-85385458"/>
          <w:placeholder>
            <w:docPart w:val="59D6F3D109EA41A1A422829A04C332E9"/>
          </w:placeholder>
          <w:dropDownList>
            <w:listItem w:displayText="Anexado" w:value="Anexado"/>
            <w:listItem w:displayText="Não anexado" w:value="Não anexado"/>
          </w:dropDownList>
        </w:sdtPr>
        <w:sdtEndPr/>
        <w:sdtContent>
          <w:r w:rsidR="0029633D" w:rsidRPr="0029633D">
            <w:rPr>
              <w:rFonts w:eastAsia="Calibri" w:cs="Arial"/>
              <w:bCs/>
              <w:noProof/>
              <w:kern w:val="0"/>
              <w:szCs w:val="20"/>
              <w14:ligatures w14:val="none"/>
            </w:rPr>
            <w:t>Anexado</w:t>
          </w:r>
        </w:sdtContent>
      </w:sdt>
      <w:r w:rsidR="00BD6C43" w:rsidRPr="0029633D">
        <w:t>;</w:t>
      </w:r>
    </w:p>
    <w:p w14:paraId="45151D06" w14:textId="7DC98FC2" w:rsidR="005D4FD2" w:rsidRPr="0029633D" w:rsidRDefault="002C5A2E" w:rsidP="005D4FD2">
      <w:pPr>
        <w:pStyle w:val="ndice123"/>
        <w:numPr>
          <w:ilvl w:val="2"/>
          <w:numId w:val="29"/>
        </w:numPr>
      </w:pPr>
      <w:sdt>
        <w:sdtPr>
          <w:rPr>
            <w:rFonts w:eastAsia="Calibri" w:cs="Arial"/>
            <w:bCs/>
            <w:noProof/>
            <w:kern w:val="0"/>
            <w:szCs w:val="20"/>
            <w14:ligatures w14:val="none"/>
          </w:rPr>
          <w:id w:val="1173147187"/>
          <w:placeholder>
            <w:docPart w:val="E8B28D9372064D30A1D93E5A6D38677F"/>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EndPr/>
        <w:sdtContent>
          <w:r w:rsidR="002248B0" w:rsidRPr="0029633D">
            <w:rPr>
              <w:rFonts w:eastAsia="Calibri" w:cs="Arial"/>
              <w:bCs/>
              <w:noProof/>
              <w:kern w:val="0"/>
              <w:szCs w:val="20"/>
              <w14:ligatures w14:val="none"/>
            </w:rPr>
            <w:t>Levantamento Topográfico</w:t>
          </w:r>
        </w:sdtContent>
      </w:sdt>
      <w:r w:rsidR="005D4FD2" w:rsidRPr="0029633D">
        <w:t xml:space="preserve">: </w:t>
      </w:r>
      <w:r w:rsidR="005D4FD2" w:rsidRPr="0029633D">
        <w:rPr>
          <w:rFonts w:eastAsia="Calibri" w:cs="Arial"/>
          <w:bCs/>
          <w:noProof/>
          <w:kern w:val="0"/>
          <w:szCs w:val="20"/>
          <w14:ligatures w14:val="none"/>
        </w:rPr>
        <w:t>Prancha 01/01</w:t>
      </w:r>
      <w:r w:rsidR="005D4FD2" w:rsidRPr="0029633D">
        <w:t xml:space="preserve"> – </w:t>
      </w:r>
      <w:sdt>
        <w:sdtPr>
          <w:rPr>
            <w:rFonts w:eastAsia="Calibri" w:cs="Arial"/>
            <w:bCs/>
            <w:noProof/>
            <w:kern w:val="0"/>
            <w:szCs w:val="20"/>
            <w14:ligatures w14:val="none"/>
          </w:rPr>
          <w:id w:val="2113084642"/>
          <w:placeholder>
            <w:docPart w:val="EE9A199134064C48854749DA28372E09"/>
          </w:placeholder>
          <w:dropDownList>
            <w:listItem w:displayText="Anexado" w:value="Anexado"/>
            <w:listItem w:displayText="Não anexado" w:value="Não anexado"/>
          </w:dropDownList>
        </w:sdtPr>
        <w:sdtEndPr/>
        <w:sdtContent>
          <w:r w:rsidR="005230D5" w:rsidRPr="0029633D">
            <w:rPr>
              <w:rFonts w:eastAsia="Calibri" w:cs="Arial"/>
              <w:bCs/>
              <w:noProof/>
              <w:kern w:val="0"/>
              <w:szCs w:val="20"/>
              <w14:ligatures w14:val="none"/>
            </w:rPr>
            <w:t>Não anexado</w:t>
          </w:r>
        </w:sdtContent>
      </w:sdt>
      <w:r w:rsidR="0029633D" w:rsidRPr="0029633D">
        <w:rPr>
          <w:rFonts w:eastAsia="Calibri" w:cs="Arial"/>
          <w:bCs/>
          <w:noProof/>
          <w:kern w:val="0"/>
          <w:szCs w:val="20"/>
          <w14:ligatures w14:val="none"/>
        </w:rPr>
        <w:t>.</w:t>
      </w:r>
      <w:r w:rsidR="0029633D" w:rsidRPr="0029633D">
        <w:rPr>
          <w:rFonts w:eastAsia="Calibri" w:cs="Arial"/>
          <w:bCs/>
          <w:noProof/>
          <w:kern w:val="0"/>
          <w:szCs w:val="20"/>
          <w14:ligatures w14:val="none"/>
        </w:rPr>
        <w:t xml:space="preserve"> Recuperado do processo de Consulta Prévia IPM 005453/2025</w:t>
      </w:r>
      <w:r w:rsidR="005D4FD2" w:rsidRPr="0029633D">
        <w:t>;</w:t>
      </w:r>
    </w:p>
    <w:p w14:paraId="1108D121" w14:textId="77777777" w:rsidR="00D712AB" w:rsidRPr="006F260D" w:rsidRDefault="00D712AB" w:rsidP="00D712AB">
      <w:pPr>
        <w:pStyle w:val="ndice123"/>
        <w:numPr>
          <w:ilvl w:val="2"/>
          <w:numId w:val="29"/>
        </w:numPr>
      </w:pPr>
      <w:r w:rsidRPr="006F260D">
        <w:t xml:space="preserve">Memorial Descritivo do </w:t>
      </w:r>
      <w:sdt>
        <w:sdtPr>
          <w:rPr>
            <w:rFonts w:eastAsia="Calibri" w:cs="Arial"/>
            <w:bCs/>
            <w:noProof/>
            <w:kern w:val="0"/>
            <w:szCs w:val="20"/>
            <w14:ligatures w14:val="none"/>
          </w:rPr>
          <w:id w:val="1969168935"/>
          <w:placeholder>
            <w:docPart w:val="F3754E64C80D4595AA938443FC550290"/>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6F260D">
            <w:rPr>
              <w:rFonts w:eastAsia="Calibri" w:cs="Arial"/>
              <w:bCs/>
              <w:noProof/>
              <w:kern w:val="0"/>
              <w:szCs w:val="20"/>
              <w14:ligatures w14:val="none"/>
            </w:rPr>
            <w:t>Levantamento Topográfico</w:t>
          </w:r>
        </w:sdtContent>
      </w:sdt>
      <w:r w:rsidRPr="006F260D">
        <w:t xml:space="preserve">: </w:t>
      </w:r>
      <w:r w:rsidRPr="006F260D">
        <w:rPr>
          <w:rFonts w:eastAsia="Calibri" w:cs="Arial"/>
          <w:bCs/>
          <w:noProof/>
          <w:kern w:val="0"/>
          <w:szCs w:val="20"/>
          <w14:ligatures w14:val="none"/>
        </w:rPr>
        <w:t>00</w:t>
      </w:r>
      <w:r w:rsidRPr="006F260D">
        <w:t xml:space="preserve"> páginas – </w:t>
      </w:r>
      <w:sdt>
        <w:sdtPr>
          <w:rPr>
            <w:rFonts w:eastAsia="Calibri" w:cs="Arial"/>
            <w:bCs/>
            <w:noProof/>
            <w:kern w:val="0"/>
            <w:szCs w:val="20"/>
            <w:u w:val="single"/>
            <w14:ligatures w14:val="none"/>
          </w:rPr>
          <w:id w:val="-1355810167"/>
          <w:placeholder>
            <w:docPart w:val="B5B4E614A7C84DB28FF9A55CCF5220AA"/>
          </w:placeholder>
          <w:dropDownList>
            <w:listItem w:displayText="Anexado" w:value="Anexado"/>
            <w:listItem w:displayText="Não anexado" w:value="Não anexado"/>
          </w:dropDownList>
        </w:sdtPr>
        <w:sdtContent>
          <w:r w:rsidRPr="006F260D">
            <w:rPr>
              <w:rFonts w:eastAsia="Calibri" w:cs="Arial"/>
              <w:bCs/>
              <w:noProof/>
              <w:kern w:val="0"/>
              <w:szCs w:val="20"/>
              <w:u w:val="single"/>
              <w14:ligatures w14:val="none"/>
            </w:rPr>
            <w:t>Não anexado</w:t>
          </w:r>
        </w:sdtContent>
      </w:sdt>
      <w:r w:rsidRPr="006F260D">
        <w:t>;</w:t>
      </w:r>
    </w:p>
    <w:p w14:paraId="1A4B9816" w14:textId="77777777" w:rsidR="00D712AB" w:rsidRPr="006F260D" w:rsidRDefault="00D712AB" w:rsidP="00D712AB">
      <w:pPr>
        <w:pStyle w:val="ndice123"/>
        <w:numPr>
          <w:ilvl w:val="2"/>
          <w:numId w:val="29"/>
        </w:numPr>
      </w:pPr>
      <w:sdt>
        <w:sdtPr>
          <w:rPr>
            <w:rFonts w:eastAsia="Calibri" w:cs="Arial"/>
            <w:bCs/>
            <w:noProof/>
            <w:kern w:val="0"/>
            <w:szCs w:val="20"/>
            <w14:ligatures w14:val="none"/>
          </w:rPr>
          <w:id w:val="920836575"/>
          <w:placeholder>
            <w:docPart w:val="C4436A8B59CA41E18E6DBB62636FDBD1"/>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6F260D">
            <w:rPr>
              <w:rFonts w:eastAsia="Calibri" w:cs="Arial"/>
              <w:bCs/>
              <w:noProof/>
              <w:kern w:val="0"/>
              <w:szCs w:val="20"/>
              <w14:ligatures w14:val="none"/>
            </w:rPr>
            <w:t>Projeto de Terraplanagem</w:t>
          </w:r>
        </w:sdtContent>
      </w:sdt>
      <w:r w:rsidRPr="006F260D">
        <w:t xml:space="preserve">: Pranchas </w:t>
      </w:r>
      <w:r w:rsidRPr="006F260D">
        <w:rPr>
          <w:rFonts w:eastAsia="Calibri" w:cs="Arial"/>
          <w:bCs/>
          <w:noProof/>
          <w:kern w:val="0"/>
          <w:szCs w:val="20"/>
          <w14:ligatures w14:val="none"/>
        </w:rPr>
        <w:t>01/03</w:t>
      </w:r>
      <w:r w:rsidRPr="006F260D">
        <w:t xml:space="preserve"> a </w:t>
      </w:r>
      <w:r w:rsidRPr="006F260D">
        <w:rPr>
          <w:rFonts w:eastAsia="Calibri" w:cs="Arial"/>
          <w:bCs/>
          <w:noProof/>
          <w:kern w:val="0"/>
          <w:szCs w:val="20"/>
          <w14:ligatures w14:val="none"/>
        </w:rPr>
        <w:t>03/03</w:t>
      </w:r>
      <w:r w:rsidRPr="006F260D">
        <w:t xml:space="preserve"> – </w:t>
      </w:r>
      <w:sdt>
        <w:sdtPr>
          <w:rPr>
            <w:rFonts w:eastAsia="Calibri" w:cs="Arial"/>
            <w:bCs/>
            <w:noProof/>
            <w:kern w:val="0"/>
            <w:szCs w:val="20"/>
            <w14:ligatures w14:val="none"/>
          </w:rPr>
          <w:id w:val="1851606658"/>
          <w:placeholder>
            <w:docPart w:val="508642D294894868BA76F69CAA34F592"/>
          </w:placeholder>
          <w:dropDownList>
            <w:listItem w:displayText="Anexado" w:value="Anexado"/>
            <w:listItem w:displayText="Não anexado" w:value="Não anexado"/>
          </w:dropDownList>
        </w:sdtPr>
        <w:sdtContent>
          <w:r w:rsidRPr="006F260D">
            <w:rPr>
              <w:rFonts w:eastAsia="Calibri" w:cs="Arial"/>
              <w:bCs/>
              <w:noProof/>
              <w:kern w:val="0"/>
              <w:szCs w:val="20"/>
              <w14:ligatures w14:val="none"/>
            </w:rPr>
            <w:t>Anexado</w:t>
          </w:r>
        </w:sdtContent>
      </w:sdt>
      <w:r w:rsidRPr="006F260D">
        <w:t xml:space="preserve">; </w:t>
      </w:r>
    </w:p>
    <w:p w14:paraId="61164734" w14:textId="77777777" w:rsidR="00D712AB" w:rsidRPr="006F260D" w:rsidRDefault="00D712AB" w:rsidP="00D712AB">
      <w:pPr>
        <w:pStyle w:val="ndice123"/>
        <w:numPr>
          <w:ilvl w:val="2"/>
          <w:numId w:val="29"/>
        </w:numPr>
      </w:pPr>
      <w:r w:rsidRPr="006F260D">
        <w:t xml:space="preserve">Memorial Descritivo do </w:t>
      </w:r>
      <w:sdt>
        <w:sdtPr>
          <w:rPr>
            <w:rFonts w:eastAsia="Calibri" w:cs="Arial"/>
            <w:bCs/>
            <w:noProof/>
            <w:kern w:val="0"/>
            <w:szCs w:val="20"/>
            <w14:ligatures w14:val="none"/>
          </w:rPr>
          <w:id w:val="96139624"/>
          <w:placeholder>
            <w:docPart w:val="33719C87B1724AA28A80495B09EB2FD1"/>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6F260D">
            <w:rPr>
              <w:rFonts w:eastAsia="Calibri" w:cs="Arial"/>
              <w:bCs/>
              <w:noProof/>
              <w:kern w:val="0"/>
              <w:szCs w:val="20"/>
              <w14:ligatures w14:val="none"/>
            </w:rPr>
            <w:t>Projeto de Terraplanagem</w:t>
          </w:r>
        </w:sdtContent>
      </w:sdt>
      <w:r w:rsidRPr="006F260D">
        <w:t xml:space="preserve">: </w:t>
      </w:r>
      <w:r w:rsidRPr="006F260D">
        <w:rPr>
          <w:rFonts w:eastAsia="Calibri" w:cs="Arial"/>
          <w:bCs/>
          <w:noProof/>
          <w:kern w:val="0"/>
          <w:szCs w:val="20"/>
          <w14:ligatures w14:val="none"/>
        </w:rPr>
        <w:t>12</w:t>
      </w:r>
      <w:r w:rsidRPr="006F260D">
        <w:t xml:space="preserve"> páginas – </w:t>
      </w:r>
      <w:sdt>
        <w:sdtPr>
          <w:rPr>
            <w:rFonts w:eastAsia="Calibri" w:cs="Arial"/>
            <w:bCs/>
            <w:noProof/>
            <w:kern w:val="0"/>
            <w:szCs w:val="20"/>
            <w14:ligatures w14:val="none"/>
          </w:rPr>
          <w:id w:val="1302260853"/>
          <w:placeholder>
            <w:docPart w:val="CF05A8F376CF4C1193A26684CA680932"/>
          </w:placeholder>
          <w:dropDownList>
            <w:listItem w:displayText="Anexado" w:value="Anexado"/>
            <w:listItem w:displayText="Não anexado" w:value="Não anexado"/>
          </w:dropDownList>
        </w:sdtPr>
        <w:sdtContent>
          <w:r>
            <w:rPr>
              <w:rFonts w:eastAsia="Calibri" w:cs="Arial"/>
              <w:bCs/>
              <w:noProof/>
              <w:kern w:val="0"/>
              <w:szCs w:val="20"/>
              <w14:ligatures w14:val="none"/>
            </w:rPr>
            <w:t>Anexado</w:t>
          </w:r>
        </w:sdtContent>
      </w:sdt>
      <w:r w:rsidRPr="006F260D">
        <w:t>;</w:t>
      </w:r>
    </w:p>
    <w:p w14:paraId="2EB66D1C" w14:textId="77777777" w:rsidR="00D712AB" w:rsidRPr="006F260D" w:rsidRDefault="00D712AB" w:rsidP="00D712AB">
      <w:pPr>
        <w:pStyle w:val="ndice123"/>
        <w:numPr>
          <w:ilvl w:val="2"/>
          <w:numId w:val="29"/>
        </w:numPr>
      </w:pPr>
      <w:sdt>
        <w:sdtPr>
          <w:rPr>
            <w:rFonts w:eastAsia="Calibri" w:cs="Arial"/>
            <w:bCs/>
            <w:noProof/>
            <w:kern w:val="0"/>
            <w:szCs w:val="20"/>
            <w14:ligatures w14:val="none"/>
          </w:rPr>
          <w:id w:val="-534974801"/>
          <w:placeholder>
            <w:docPart w:val="F10A3CE72B20432CBA73DE17BE79E376"/>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6F260D">
            <w:rPr>
              <w:rFonts w:eastAsia="Calibri" w:cs="Arial"/>
              <w:bCs/>
              <w:noProof/>
              <w:kern w:val="0"/>
              <w:szCs w:val="20"/>
              <w14:ligatures w14:val="none"/>
            </w:rPr>
            <w:t>Projeto de Pavimentação</w:t>
          </w:r>
        </w:sdtContent>
      </w:sdt>
      <w:r w:rsidRPr="006F260D">
        <w:t xml:space="preserve">: Prancha </w:t>
      </w:r>
      <w:r w:rsidRPr="006F260D">
        <w:rPr>
          <w:rFonts w:eastAsia="Calibri" w:cs="Arial"/>
          <w:bCs/>
          <w:noProof/>
          <w:kern w:val="0"/>
          <w:szCs w:val="20"/>
          <w14:ligatures w14:val="none"/>
        </w:rPr>
        <w:t>01/01</w:t>
      </w:r>
      <w:r w:rsidRPr="006F260D">
        <w:t xml:space="preserve"> – </w:t>
      </w:r>
      <w:sdt>
        <w:sdtPr>
          <w:rPr>
            <w:rFonts w:eastAsia="Calibri" w:cs="Arial"/>
            <w:bCs/>
            <w:noProof/>
            <w:kern w:val="0"/>
            <w:szCs w:val="20"/>
            <w14:ligatures w14:val="none"/>
          </w:rPr>
          <w:id w:val="-1071109713"/>
          <w:placeholder>
            <w:docPart w:val="D8BD2E8157F340A8B95D886CA6088726"/>
          </w:placeholder>
          <w:dropDownList>
            <w:listItem w:displayText="Anexado" w:value="Anexado"/>
            <w:listItem w:displayText="Não anexado" w:value="Não anexado"/>
          </w:dropDownList>
        </w:sdtPr>
        <w:sdtContent>
          <w:r w:rsidRPr="006F260D">
            <w:rPr>
              <w:rFonts w:eastAsia="Calibri" w:cs="Arial"/>
              <w:bCs/>
              <w:noProof/>
              <w:kern w:val="0"/>
              <w:szCs w:val="20"/>
              <w14:ligatures w14:val="none"/>
            </w:rPr>
            <w:t>Anexado</w:t>
          </w:r>
        </w:sdtContent>
      </w:sdt>
      <w:r w:rsidRPr="006F260D">
        <w:t>;</w:t>
      </w:r>
    </w:p>
    <w:p w14:paraId="6F531B33" w14:textId="7A7CEE5A" w:rsidR="002248B0" w:rsidRPr="00975099" w:rsidRDefault="00D712AB" w:rsidP="00D712AB">
      <w:pPr>
        <w:pStyle w:val="ndice123"/>
        <w:numPr>
          <w:ilvl w:val="2"/>
          <w:numId w:val="29"/>
        </w:numPr>
      </w:pPr>
      <w:r w:rsidRPr="006F260D">
        <w:t xml:space="preserve">Memorial Descritivo do </w:t>
      </w:r>
      <w:sdt>
        <w:sdtPr>
          <w:rPr>
            <w:rFonts w:eastAsia="Calibri" w:cs="Arial"/>
            <w:bCs/>
            <w:noProof/>
            <w:kern w:val="0"/>
            <w:szCs w:val="20"/>
            <w14:ligatures w14:val="none"/>
          </w:rPr>
          <w:id w:val="-1918233135"/>
          <w:placeholder>
            <w:docPart w:val="75AE1BF5BBDF4412B9237F28275C36D5"/>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w:value="Projeto de Rede de Abastecimento de Água"/>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Outros" w:value="Outros"/>
          </w:dropDownList>
        </w:sdtPr>
        <w:sdtContent>
          <w:r w:rsidRPr="006F260D">
            <w:rPr>
              <w:rFonts w:eastAsia="Calibri" w:cs="Arial"/>
              <w:bCs/>
              <w:noProof/>
              <w:kern w:val="0"/>
              <w:szCs w:val="20"/>
              <w14:ligatures w14:val="none"/>
            </w:rPr>
            <w:t>Projeto de Pavimentação</w:t>
          </w:r>
        </w:sdtContent>
      </w:sdt>
      <w:r w:rsidRPr="006F260D">
        <w:t xml:space="preserve">: 21 páginas – </w:t>
      </w:r>
      <w:sdt>
        <w:sdtPr>
          <w:rPr>
            <w:rFonts w:eastAsia="Calibri" w:cs="Arial"/>
            <w:bCs/>
            <w:noProof/>
            <w:kern w:val="0"/>
            <w:szCs w:val="20"/>
            <w14:ligatures w14:val="none"/>
          </w:rPr>
          <w:id w:val="-312565457"/>
          <w:placeholder>
            <w:docPart w:val="9679F6E98E0A45729A526041B4073309"/>
          </w:placeholder>
          <w:dropDownList>
            <w:listItem w:displayText="Anexado" w:value="Anexado"/>
            <w:listItem w:displayText="Não anexado" w:value="Não anexado"/>
          </w:dropDownList>
        </w:sdtPr>
        <w:sdtContent>
          <w:r w:rsidRPr="006F260D">
            <w:rPr>
              <w:rFonts w:eastAsia="Calibri" w:cs="Arial"/>
              <w:bCs/>
              <w:noProof/>
              <w:kern w:val="0"/>
              <w:szCs w:val="20"/>
              <w14:ligatures w14:val="none"/>
            </w:rPr>
            <w:t>Anexado</w:t>
          </w:r>
        </w:sdtContent>
      </w:sdt>
      <w:r w:rsidR="002248B0" w:rsidRPr="00975099">
        <w:t>.</w:t>
      </w:r>
    </w:p>
    <w:p w14:paraId="624760D9" w14:textId="77777777" w:rsidR="00A37B2A" w:rsidRDefault="00A37B2A" w:rsidP="00A37B2A">
      <w:pPr>
        <w:pStyle w:val="Ttulo3"/>
        <w:numPr>
          <w:ilvl w:val="1"/>
          <w:numId w:val="29"/>
        </w:numPr>
      </w:pPr>
      <w:r w:rsidRPr="00975099">
        <w:t>Documentação Técnica de Projetos Complementares</w:t>
      </w:r>
      <w:r w:rsidR="0092548E" w:rsidRPr="00975099">
        <w:t xml:space="preserve"> Aprovad</w:t>
      </w:r>
      <w:r w:rsidR="00C50C02" w:rsidRPr="00975099">
        <w:t>a</w:t>
      </w:r>
      <w:r w:rsidR="0092548E" w:rsidRPr="00975099">
        <w:t>s (EBS e CELESC)</w:t>
      </w:r>
      <w:r w:rsidRPr="00975099">
        <w:t>:</w:t>
      </w:r>
    </w:p>
    <w:p w14:paraId="675B3F45" w14:textId="77777777" w:rsidR="002830FA" w:rsidRPr="002830FA" w:rsidRDefault="002830FA" w:rsidP="002830FA">
      <w:pPr>
        <w:pStyle w:val="Corpodetexto"/>
      </w:pPr>
      <w:r>
        <w:t xml:space="preserve">Estes projetos deverão ser protocolados, com as devidas aprovações </w:t>
      </w:r>
      <w:r w:rsidRPr="002830FA">
        <w:rPr>
          <w:u w:val="single"/>
        </w:rPr>
        <w:t>após</w:t>
      </w:r>
      <w:r>
        <w:t xml:space="preserve"> parecer de conformidade do projeto urbanístico, de forma que estejam compatibilizados.</w:t>
      </w:r>
    </w:p>
    <w:p w14:paraId="3E06C9B5" w14:textId="77777777" w:rsidR="008F0DB8" w:rsidRPr="00A15E7C" w:rsidRDefault="008F0DB8" w:rsidP="008F0DB8">
      <w:pPr>
        <w:pStyle w:val="Corpodetexto"/>
      </w:pPr>
      <w:r w:rsidRPr="00A15E7C">
        <w:t xml:space="preserve">Estes projetos deverão ser protocolados, com as devidas aprovações </w:t>
      </w:r>
      <w:r w:rsidRPr="00A15E7C">
        <w:rPr>
          <w:u w:val="single"/>
        </w:rPr>
        <w:t>após</w:t>
      </w:r>
      <w:r w:rsidRPr="00A15E7C">
        <w:t xml:space="preserve"> parecer de conformidade do projeto urbanístico, de forma que estejam compatibilizados.</w:t>
      </w:r>
    </w:p>
    <w:p w14:paraId="25750BA2" w14:textId="77777777" w:rsidR="008F0DB8" w:rsidRPr="00A15E7C" w:rsidRDefault="008F0DB8" w:rsidP="008F0DB8">
      <w:pPr>
        <w:pStyle w:val="ndice123"/>
        <w:numPr>
          <w:ilvl w:val="2"/>
          <w:numId w:val="29"/>
        </w:numPr>
      </w:pPr>
      <w:sdt>
        <w:sdtPr>
          <w:rPr>
            <w:rFonts w:eastAsia="Calibri" w:cs="Arial"/>
            <w:bCs/>
            <w:noProof/>
            <w:kern w:val="0"/>
            <w:szCs w:val="20"/>
            <w14:ligatures w14:val="none"/>
          </w:rPr>
          <w:id w:val="1003167760"/>
          <w:placeholder>
            <w:docPart w:val="92011DE013D348CAB43041D3DF73AEFA"/>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Aprovado (EBS)" w:value="Projeto de Rede de Abastecimento de Água Aprovado (EBS)"/>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Projeto de Rede re Distribuição de Energia Elétrica Aprovado (CELESC)" w:value="Projeto de Rede re Distribuição de Energia Elétrica Aprovado (CELESC)"/>
            <w:listItem w:displayText="Execução de Rede re Distribuição de Energia Elétrica" w:value="Execução de Rede re Distribuição de Energia Elétrica"/>
            <w:listItem w:displayText="Outros" w:value="Outros"/>
          </w:dropDownList>
        </w:sdtPr>
        <w:sdtContent>
          <w:r w:rsidRPr="00A15E7C">
            <w:rPr>
              <w:rFonts w:eastAsia="Calibri" w:cs="Arial"/>
              <w:bCs/>
              <w:noProof/>
              <w:kern w:val="0"/>
              <w:szCs w:val="20"/>
              <w14:ligatures w14:val="none"/>
            </w:rPr>
            <w:t>Projeto de Rede de Abastecimento de Água Aprovado (EBS)</w:t>
          </w:r>
        </w:sdtContent>
      </w:sdt>
      <w:r w:rsidRPr="00A15E7C">
        <w:t xml:space="preserve">: Pranchas </w:t>
      </w:r>
      <w:r w:rsidRPr="00A15E7C">
        <w:rPr>
          <w:rFonts w:eastAsia="Calibri" w:cs="Arial"/>
          <w:bCs/>
          <w:noProof/>
          <w:kern w:val="0"/>
          <w:szCs w:val="20"/>
          <w14:ligatures w14:val="none"/>
        </w:rPr>
        <w:t>01/02</w:t>
      </w:r>
      <w:r w:rsidRPr="00A15E7C">
        <w:t xml:space="preserve"> a </w:t>
      </w:r>
      <w:r w:rsidRPr="00A15E7C">
        <w:rPr>
          <w:rFonts w:eastAsia="Calibri" w:cs="Arial"/>
          <w:bCs/>
          <w:noProof/>
          <w:kern w:val="0"/>
          <w:szCs w:val="20"/>
          <w14:ligatures w14:val="none"/>
        </w:rPr>
        <w:t>02/02</w:t>
      </w:r>
      <w:r w:rsidRPr="00A15E7C">
        <w:t xml:space="preserve"> – </w:t>
      </w:r>
      <w:sdt>
        <w:sdtPr>
          <w:rPr>
            <w:rFonts w:eastAsia="Calibri" w:cs="Arial"/>
            <w:bCs/>
            <w:noProof/>
            <w:kern w:val="0"/>
            <w:szCs w:val="20"/>
            <w:u w:val="single"/>
            <w14:ligatures w14:val="none"/>
          </w:rPr>
          <w:id w:val="-531801858"/>
          <w:placeholder>
            <w:docPart w:val="BA0B19E5FCC64EF58581601E6D08CE65"/>
          </w:placeholder>
          <w:dropDownList>
            <w:listItem w:displayText="Anexado" w:value="Anexado"/>
            <w:listItem w:displayText="Não anexado" w:value="Não anexado"/>
          </w:dropDownList>
        </w:sdtPr>
        <w:sdtContent>
          <w:r w:rsidRPr="00A15E7C">
            <w:rPr>
              <w:rFonts w:eastAsia="Calibri" w:cs="Arial"/>
              <w:bCs/>
              <w:noProof/>
              <w:kern w:val="0"/>
              <w:szCs w:val="20"/>
              <w:u w:val="single"/>
              <w14:ligatures w14:val="none"/>
            </w:rPr>
            <w:t>Não anexado</w:t>
          </w:r>
        </w:sdtContent>
      </w:sdt>
      <w:r w:rsidRPr="00A15E7C">
        <w:t>;</w:t>
      </w:r>
    </w:p>
    <w:p w14:paraId="164C0864" w14:textId="77777777" w:rsidR="008F0DB8" w:rsidRPr="00A15E7C" w:rsidRDefault="008F0DB8" w:rsidP="008F0DB8">
      <w:pPr>
        <w:pStyle w:val="ndice123"/>
        <w:numPr>
          <w:ilvl w:val="2"/>
          <w:numId w:val="29"/>
        </w:numPr>
      </w:pPr>
      <w:r w:rsidRPr="00A15E7C">
        <w:t xml:space="preserve">Memorial Descritivo do </w:t>
      </w:r>
      <w:sdt>
        <w:sdtPr>
          <w:rPr>
            <w:rFonts w:eastAsia="Calibri" w:cs="Arial"/>
            <w:bCs/>
            <w:noProof/>
            <w:kern w:val="0"/>
            <w:szCs w:val="20"/>
            <w14:ligatures w14:val="none"/>
          </w:rPr>
          <w:id w:val="2045398927"/>
          <w:placeholder>
            <w:docPart w:val="A7D795D251154DF2B64D95095E8AB9A5"/>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Aprovado (EBS)" w:value="Projeto de Rede de Abastecimento de Água Aprovado (EBS)"/>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Projeto de Rede re Distribuição de Energia Elétrica Aprovado (CELESC)" w:value="Projeto de Rede re Distribuição de Energia Elétrica Aprovado (CELESC)"/>
            <w:listItem w:displayText="Execução de Rede re Distribuição de Energia Elétrica" w:value="Execução de Rede re Distribuição de Energia Elétrica"/>
            <w:listItem w:displayText="Outros" w:value="Outros"/>
          </w:dropDownList>
        </w:sdtPr>
        <w:sdtContent>
          <w:r w:rsidRPr="00A15E7C">
            <w:rPr>
              <w:rFonts w:eastAsia="Calibri" w:cs="Arial"/>
              <w:bCs/>
              <w:noProof/>
              <w:kern w:val="0"/>
              <w:szCs w:val="20"/>
              <w14:ligatures w14:val="none"/>
            </w:rPr>
            <w:t>Projeto de Rede de Abastecimento de Água Aprovado (EBS)</w:t>
          </w:r>
        </w:sdtContent>
      </w:sdt>
      <w:r w:rsidRPr="00A15E7C">
        <w:t xml:space="preserve">: </w:t>
      </w:r>
      <w:r w:rsidRPr="00A15E7C">
        <w:rPr>
          <w:rFonts w:eastAsia="Calibri" w:cs="Arial"/>
          <w:bCs/>
          <w:noProof/>
          <w:kern w:val="0"/>
          <w:szCs w:val="20"/>
          <w14:ligatures w14:val="none"/>
        </w:rPr>
        <w:t>04</w:t>
      </w:r>
      <w:r w:rsidRPr="00A15E7C">
        <w:t xml:space="preserve"> páginas – </w:t>
      </w:r>
      <w:sdt>
        <w:sdtPr>
          <w:rPr>
            <w:rFonts w:eastAsia="Calibri" w:cs="Arial"/>
            <w:bCs/>
            <w:noProof/>
            <w:kern w:val="0"/>
            <w:szCs w:val="20"/>
            <w:u w:val="single"/>
            <w14:ligatures w14:val="none"/>
          </w:rPr>
          <w:id w:val="1166439848"/>
          <w:placeholder>
            <w:docPart w:val="81F2C15CEF654F1FA6F7DC6DCF2E52EF"/>
          </w:placeholder>
          <w:dropDownList>
            <w:listItem w:displayText="Anexado" w:value="Anexado"/>
            <w:listItem w:displayText="Não anexado" w:value="Não anexado"/>
          </w:dropDownList>
        </w:sdtPr>
        <w:sdtContent>
          <w:r w:rsidRPr="00A15E7C">
            <w:rPr>
              <w:rFonts w:eastAsia="Calibri" w:cs="Arial"/>
              <w:bCs/>
              <w:noProof/>
              <w:kern w:val="0"/>
              <w:szCs w:val="20"/>
              <w:u w:val="single"/>
              <w14:ligatures w14:val="none"/>
            </w:rPr>
            <w:t>Não anexado</w:t>
          </w:r>
        </w:sdtContent>
      </w:sdt>
      <w:r w:rsidRPr="00A15E7C">
        <w:t>.</w:t>
      </w:r>
    </w:p>
    <w:p w14:paraId="7DEAA331" w14:textId="77777777" w:rsidR="008F0DB8" w:rsidRPr="00A15E7C" w:rsidRDefault="008F0DB8" w:rsidP="008F0DB8">
      <w:pPr>
        <w:pStyle w:val="ndice123"/>
        <w:numPr>
          <w:ilvl w:val="2"/>
          <w:numId w:val="29"/>
        </w:numPr>
      </w:pPr>
      <w:sdt>
        <w:sdtPr>
          <w:rPr>
            <w:rFonts w:eastAsia="Calibri" w:cs="Arial"/>
            <w:bCs/>
            <w:noProof/>
            <w:kern w:val="0"/>
            <w:szCs w:val="20"/>
            <w14:ligatures w14:val="none"/>
          </w:rPr>
          <w:id w:val="1986966444"/>
          <w:placeholder>
            <w:docPart w:val="FDBE4F2804344169B05334A9033A65F4"/>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Aprovado (EBS)" w:value="Projeto de Rede de Abastecimento de Água Aprovado (EBS)"/>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Projeto de Rede de Distribuição de Energia Elétrica Aprovado (CELESC)" w:value="Projeto de Rede de Distribuição de Energia Elétrica Aprovado (CELESC)"/>
            <w:listItem w:displayText="Execução de Rede de Distribuição de Energia Elétrica" w:value="Execução de Rede de Distribuição de Energia Elétrica"/>
            <w:listItem w:displayText="Outros" w:value="Outros"/>
          </w:dropDownList>
        </w:sdtPr>
        <w:sdtContent>
          <w:r w:rsidRPr="00A15E7C">
            <w:rPr>
              <w:rFonts w:eastAsia="Calibri" w:cs="Arial"/>
              <w:bCs/>
              <w:noProof/>
              <w:kern w:val="0"/>
              <w:szCs w:val="20"/>
              <w14:ligatures w14:val="none"/>
            </w:rPr>
            <w:t>Projeto de Rede de Distribuição de Energia Elétrica Aprovado (CELESC)</w:t>
          </w:r>
        </w:sdtContent>
      </w:sdt>
      <w:r w:rsidRPr="00A15E7C">
        <w:t xml:space="preserve">: Pranchas </w:t>
      </w:r>
      <w:r w:rsidRPr="00A15E7C">
        <w:rPr>
          <w:rFonts w:eastAsia="Calibri" w:cs="Arial"/>
          <w:bCs/>
          <w:noProof/>
          <w:kern w:val="0"/>
          <w:szCs w:val="20"/>
          <w14:ligatures w14:val="none"/>
        </w:rPr>
        <w:t>01/02</w:t>
      </w:r>
      <w:r w:rsidRPr="00A15E7C">
        <w:t xml:space="preserve"> a </w:t>
      </w:r>
      <w:r w:rsidRPr="00A15E7C">
        <w:rPr>
          <w:rFonts w:eastAsia="Calibri" w:cs="Arial"/>
          <w:bCs/>
          <w:noProof/>
          <w:kern w:val="0"/>
          <w:szCs w:val="20"/>
          <w14:ligatures w14:val="none"/>
        </w:rPr>
        <w:t>02/02</w:t>
      </w:r>
      <w:r w:rsidRPr="00A15E7C">
        <w:t xml:space="preserve"> – </w:t>
      </w:r>
      <w:sdt>
        <w:sdtPr>
          <w:rPr>
            <w:rFonts w:eastAsia="Calibri" w:cs="Arial"/>
            <w:bCs/>
            <w:noProof/>
            <w:kern w:val="0"/>
            <w:szCs w:val="20"/>
            <w:u w:val="single"/>
            <w14:ligatures w14:val="none"/>
          </w:rPr>
          <w:id w:val="726808880"/>
          <w:placeholder>
            <w:docPart w:val="55C569B0222244308018815C44301E4E"/>
          </w:placeholder>
          <w:dropDownList>
            <w:listItem w:displayText="Anexado" w:value="Anexado"/>
            <w:listItem w:displayText="Não anexado" w:value="Não anexado"/>
          </w:dropDownList>
        </w:sdtPr>
        <w:sdtContent>
          <w:r w:rsidRPr="00A15E7C">
            <w:rPr>
              <w:rFonts w:eastAsia="Calibri" w:cs="Arial"/>
              <w:bCs/>
              <w:noProof/>
              <w:kern w:val="0"/>
              <w:szCs w:val="20"/>
              <w:u w:val="single"/>
              <w14:ligatures w14:val="none"/>
            </w:rPr>
            <w:t>Não anexado</w:t>
          </w:r>
        </w:sdtContent>
      </w:sdt>
      <w:r w:rsidRPr="00A15E7C">
        <w:t>;</w:t>
      </w:r>
    </w:p>
    <w:p w14:paraId="2D8377DA" w14:textId="77777777" w:rsidR="008F0DB8" w:rsidRPr="00A15E7C" w:rsidRDefault="008F0DB8" w:rsidP="008F0DB8">
      <w:pPr>
        <w:pStyle w:val="ndice123"/>
        <w:numPr>
          <w:ilvl w:val="2"/>
          <w:numId w:val="29"/>
        </w:numPr>
      </w:pPr>
      <w:r w:rsidRPr="00A15E7C">
        <w:t xml:space="preserve">Memorial Descritivo do </w:t>
      </w:r>
      <w:sdt>
        <w:sdtPr>
          <w:rPr>
            <w:rFonts w:eastAsia="Calibri" w:cs="Arial"/>
            <w:bCs/>
            <w:noProof/>
            <w:kern w:val="0"/>
            <w:szCs w:val="20"/>
            <w14:ligatures w14:val="none"/>
          </w:rPr>
          <w:id w:val="-1251573353"/>
          <w:placeholder>
            <w:docPart w:val="5A16E24417324F38899C0AFDC5E10288"/>
          </w:placeholder>
          <w:dropDownList>
            <w:listItem w:displayText="Projeto Urbanístico" w:value="Projeto Urbanístico"/>
            <w:listItem w:displayText="Execução Urbanístico" w:value="Execução Urbanístico"/>
            <w:listItem w:displayText="Levantamento Topográfico" w:value="Levantamento Topográfico"/>
            <w:listItem w:displayText="Projeto de Terraplanagem" w:value="Projeto de Terraplanagem"/>
            <w:listItem w:displayText="Execução de Terraplanagem" w:value="Execução de Terraplanagem"/>
            <w:listItem w:displayText="Projeto de Pavimentação" w:value="Projeto de Pavimentação"/>
            <w:listItem w:displayText="Execução de Pavimentação" w:value="Execução de Pavimentação"/>
            <w:listItem w:displayText="Projeto de Rede de Abastecimento de Água Aprovado (EBS)" w:value="Projeto de Rede de Abastecimento de Água Aprovado (EBS)"/>
            <w:listItem w:displayText="Execução de Rede de Abastecimento de Água" w:value="Execução de Rede de Abastecimento de Água"/>
            <w:listItem w:displayText="Projeto de Rede de Coleta de Esgoto" w:value="Projeto de Rede de Coleta de Esgoto"/>
            <w:listItem w:displayText="Execução de Rede de Coleta de Esgoto" w:value="Execução de Rede de Coleta de Esgoto"/>
            <w:listItem w:displayText="Projeto de Drenagem Urbana" w:value="Projeto de Drenagem Urbana"/>
            <w:listItem w:displayText="Execução de Drenagem Urbana" w:value="Execução de Drenagem Urbana"/>
            <w:listItem w:displayText="Projeto de Rede de Distribuição de Energia Elétrica Aprovado (CELESC)" w:value="Projeto de Rede de Distribuição de Energia Elétrica Aprovado (CELESC)"/>
            <w:listItem w:displayText="Execução de Rede de Distribuição de Energia Elétrica" w:value="Execução de Rede de Distribuição de Energia Elétrica"/>
            <w:listItem w:displayText="Outros" w:value="Outros"/>
          </w:dropDownList>
        </w:sdtPr>
        <w:sdtContent>
          <w:r w:rsidRPr="00A15E7C">
            <w:rPr>
              <w:rFonts w:eastAsia="Calibri" w:cs="Arial"/>
              <w:bCs/>
              <w:noProof/>
              <w:kern w:val="0"/>
              <w:szCs w:val="20"/>
              <w14:ligatures w14:val="none"/>
            </w:rPr>
            <w:t>Projeto de Rede de Distribuição de Energia Elétrica Aprovado (CELESC)</w:t>
          </w:r>
        </w:sdtContent>
      </w:sdt>
      <w:r w:rsidRPr="00A15E7C">
        <w:t xml:space="preserve">: </w:t>
      </w:r>
      <w:r w:rsidRPr="00A15E7C">
        <w:rPr>
          <w:rFonts w:eastAsia="Calibri" w:cs="Arial"/>
          <w:bCs/>
          <w:noProof/>
          <w:kern w:val="0"/>
          <w:szCs w:val="20"/>
          <w14:ligatures w14:val="none"/>
        </w:rPr>
        <w:t>04</w:t>
      </w:r>
      <w:r w:rsidRPr="00A15E7C">
        <w:t xml:space="preserve"> páginas – </w:t>
      </w:r>
      <w:sdt>
        <w:sdtPr>
          <w:rPr>
            <w:rFonts w:eastAsia="Calibri" w:cs="Arial"/>
            <w:bCs/>
            <w:noProof/>
            <w:kern w:val="0"/>
            <w:szCs w:val="20"/>
            <w:u w:val="single"/>
            <w14:ligatures w14:val="none"/>
          </w:rPr>
          <w:id w:val="-1411077250"/>
          <w:placeholder>
            <w:docPart w:val="78DFA069430240428622138827A5521E"/>
          </w:placeholder>
          <w:dropDownList>
            <w:listItem w:displayText="Anexado" w:value="Anexado"/>
            <w:listItem w:displayText="Não anexado" w:value="Não anexado"/>
          </w:dropDownList>
        </w:sdtPr>
        <w:sdtContent>
          <w:r w:rsidRPr="00A15E7C">
            <w:rPr>
              <w:rFonts w:eastAsia="Calibri" w:cs="Arial"/>
              <w:bCs/>
              <w:noProof/>
              <w:kern w:val="0"/>
              <w:szCs w:val="20"/>
              <w:u w:val="single"/>
              <w14:ligatures w14:val="none"/>
            </w:rPr>
            <w:t>Não anexado</w:t>
          </w:r>
        </w:sdtContent>
      </w:sdt>
      <w:r w:rsidRPr="00A15E7C">
        <w:t>.</w:t>
      </w:r>
    </w:p>
    <w:p w14:paraId="4B07B609" w14:textId="77777777" w:rsidR="008F0DB8" w:rsidRPr="00A172C5" w:rsidRDefault="008F0DB8" w:rsidP="008F0DB8">
      <w:pPr>
        <w:pStyle w:val="Ttulo3"/>
        <w:numPr>
          <w:ilvl w:val="1"/>
          <w:numId w:val="45"/>
        </w:numPr>
      </w:pPr>
      <w:r w:rsidRPr="00A172C5">
        <w:t>Documentação Técnica Complementar:</w:t>
      </w:r>
    </w:p>
    <w:p w14:paraId="01DF5EAD" w14:textId="0E6BE758" w:rsidR="008F0DB8" w:rsidRPr="00A172C5" w:rsidRDefault="008F0DB8" w:rsidP="008F0DB8">
      <w:pPr>
        <w:pStyle w:val="ndice123"/>
        <w:numPr>
          <w:ilvl w:val="2"/>
          <w:numId w:val="29"/>
        </w:numPr>
        <w:rPr>
          <w:u w:val="single"/>
        </w:rPr>
      </w:pPr>
      <w:sdt>
        <w:sdtPr>
          <w:id w:val="1322783987"/>
          <w:placeholder>
            <w:docPart w:val="6A9C614DE25A4BB8B0BACD3347F74A4D"/>
          </w:placeholder>
          <w:comboBox>
            <w:listItem w:displayText="Estudo de Impacto de Vizinhança (EIV)" w:value="Estudo de Impacto de Vizinhança (EIV)"/>
            <w:listItem w:displayText="Estudo de Impacto de Ambiental" w:value="Estudo de Impacto de Ambiental"/>
            <w:listItem w:displayText="Estudo de Geração de Tráfego" w:value="Estudo de Geração de Tráfego"/>
            <w:listItem w:displayText="Cronograma Físico-financeiro" w:value="Cronograma Físico-financeiro"/>
            <w:listItem w:displayText="Termo de Compromisso - Caução" w:value="Termo de Compromisso - Caução"/>
            <w:listItem w:displayText="Modelo de Contrato de Compra e Venda" w:value="Modelo de Contrato de Compra e Venda"/>
          </w:comboBox>
        </w:sdtPr>
        <w:sdtContent>
          <w:r w:rsidRPr="00A172C5">
            <w:t>Estudo de Impacto de Vizinhança (EIV)</w:t>
          </w:r>
        </w:sdtContent>
      </w:sdt>
      <w:r w:rsidRPr="00A172C5">
        <w:t>:</w:t>
      </w:r>
      <w:r>
        <w:t xml:space="preserve"> Em análise sob o processo IPM N 2808/2026</w:t>
      </w:r>
      <w:r w:rsidRPr="00A172C5">
        <w:t>.</w:t>
      </w:r>
    </w:p>
    <w:p w14:paraId="713FB96F" w14:textId="2D04BF29" w:rsidR="008F0DB8" w:rsidRPr="00A172C5" w:rsidRDefault="008F0DB8" w:rsidP="008F0DB8">
      <w:pPr>
        <w:pStyle w:val="ndice123"/>
        <w:numPr>
          <w:ilvl w:val="2"/>
          <w:numId w:val="29"/>
        </w:numPr>
        <w:rPr>
          <w:u w:val="single"/>
        </w:rPr>
      </w:pPr>
      <w:sdt>
        <w:sdtPr>
          <w:id w:val="-1313324659"/>
          <w:placeholder>
            <w:docPart w:val="DA4CB964B8F240DEBB42F78255BBD4E1"/>
          </w:placeholder>
          <w:comboBox>
            <w:listItem w:displayText="Estudo de Impacto de Vizinhança (EIV)" w:value="Estudo de Impacto de Vizinhança (EIV)"/>
            <w:listItem w:displayText="Estudo de Impacto de Ambiental" w:value="Estudo de Impacto de Ambiental"/>
            <w:listItem w:displayText="Estudo de Geração de Tráfego" w:value="Estudo de Geração de Tráfego"/>
            <w:listItem w:displayText="Cronograma Físico-financeiro" w:value="Cronograma Físico-financeiro"/>
            <w:listItem w:displayText="Termo de Compromisso - Caução" w:value="Termo de Compromisso - Caução"/>
            <w:listItem w:displayText="Modelo de Contrato de Compra e Venda" w:value="Modelo de Contrato de Compra e Venda"/>
          </w:comboBox>
        </w:sdtPr>
        <w:sdtContent>
          <w:r w:rsidRPr="00A172C5">
            <w:t>Estudo de Geração de Tráfego</w:t>
          </w:r>
        </w:sdtContent>
      </w:sdt>
      <w:r w:rsidRPr="00A172C5">
        <w:rPr>
          <w:rStyle w:val="Refdenotaderodap"/>
        </w:rPr>
        <w:t xml:space="preserve"> </w:t>
      </w:r>
      <w:r w:rsidRPr="00A172C5">
        <w:rPr>
          <w:rStyle w:val="Refdenotaderodap"/>
        </w:rPr>
        <w:footnoteReference w:id="1"/>
      </w:r>
      <w:r w:rsidRPr="00A172C5">
        <w:t xml:space="preserve">: </w:t>
      </w:r>
      <w:r>
        <w:t>Em análise sob o processo</w:t>
      </w:r>
      <w:r w:rsidR="00E20F30">
        <w:t xml:space="preserve"> </w:t>
      </w:r>
      <w:r>
        <w:t>IPM N 2808/2026</w:t>
      </w:r>
      <w:r>
        <w:t>.</w:t>
      </w:r>
    </w:p>
    <w:p w14:paraId="34B9C612" w14:textId="19338EF3" w:rsidR="008F0DB8" w:rsidRPr="00A172C5" w:rsidRDefault="008F0DB8" w:rsidP="008F0DB8">
      <w:pPr>
        <w:pStyle w:val="ndice123"/>
        <w:numPr>
          <w:ilvl w:val="2"/>
          <w:numId w:val="29"/>
        </w:numPr>
        <w:rPr>
          <w:u w:val="single"/>
        </w:rPr>
      </w:pPr>
      <w:sdt>
        <w:sdtPr>
          <w:id w:val="-1027715761"/>
          <w:placeholder>
            <w:docPart w:val="0E8944EC51344662BBD2EA740DCEFCFD"/>
          </w:placeholder>
          <w:comboBox>
            <w:listItem w:displayText="Estudo de Impacto de Vizinhança (EIV)" w:value="Estudo de Impacto de Vizinhança (EIV)"/>
            <w:listItem w:displayText="Estudo de Impacto de Ambiental" w:value="Estudo de Impacto de Ambiental"/>
            <w:listItem w:displayText="Estudo de Geração de Tráfego" w:value="Estudo de Geração de Tráfego"/>
            <w:listItem w:displayText="Cronograma Físico-financeiro" w:value="Cronograma Físico-financeiro"/>
            <w:listItem w:displayText="Termo de Compromisso - Caução" w:value="Termo de Compromisso - Caução"/>
            <w:listItem w:displayText="Modelo de Contrato de Compra e Venda" w:value="Modelo de Contrato de Compra e Venda"/>
          </w:comboBox>
        </w:sdtPr>
        <w:sdtContent>
          <w:r w:rsidRPr="00A172C5">
            <w:t>Cronograma Físico-financeiro</w:t>
          </w:r>
        </w:sdtContent>
      </w:sdt>
      <w:r w:rsidRPr="00A172C5">
        <w:t xml:space="preserve">: </w:t>
      </w:r>
      <w:r w:rsidR="00164836">
        <w:t>Em análise sob o processo IPM N 2808/2026.</w:t>
      </w:r>
    </w:p>
    <w:p w14:paraId="55F07CED" w14:textId="77777777" w:rsidR="008F0DB8" w:rsidRPr="00A172C5" w:rsidRDefault="008F0DB8" w:rsidP="008F0DB8">
      <w:pPr>
        <w:pStyle w:val="ndice123"/>
        <w:numPr>
          <w:ilvl w:val="2"/>
          <w:numId w:val="29"/>
        </w:numPr>
      </w:pPr>
      <w:sdt>
        <w:sdtPr>
          <w:id w:val="1112016940"/>
          <w:placeholder>
            <w:docPart w:val="2C8BFE5B0D7C45DCB31FA117DADFF012"/>
          </w:placeholder>
          <w:comboBox>
            <w:listItem w:displayText="Estudo de Impacto de Vizinhança (EIV)" w:value="Estudo de Impacto de Vizinhança (EIV)"/>
            <w:listItem w:displayText="Estudo de Impacto de Ambiental" w:value="Estudo de Impacto de Ambiental"/>
            <w:listItem w:displayText="Estudo de Geração de Tráfego" w:value="Estudo de Geração de Tráfego"/>
            <w:listItem w:displayText="Cronograma Físico-financeiro" w:value="Cronograma Físico-financeiro"/>
            <w:listItem w:displayText="Termo de Compromisso - Caução" w:value="Termo de Compromisso - Caução"/>
            <w:listItem w:displayText="Modelo de Contrato de Compra e Venda" w:value="Modelo de Contrato de Compra e Venda"/>
          </w:comboBox>
        </w:sdtPr>
        <w:sdtContent>
          <w:r w:rsidRPr="00A172C5">
            <w:t>Termo de Compromisso</w:t>
          </w:r>
        </w:sdtContent>
      </w:sdt>
      <w:r w:rsidRPr="00A172C5">
        <w:t xml:space="preserve">: </w:t>
      </w:r>
      <w:sdt>
        <w:sdtPr>
          <w:id w:val="-1371448635"/>
          <w:placeholder>
            <w:docPart w:val="5107990FFF6C4B65B95AE79C12442E41"/>
          </w:placeholder>
          <w:dropDownList>
            <w:listItem w:displayText="Anexado" w:value="Anexado"/>
            <w:listItem w:displayText="Não anexado" w:value="Não anexado"/>
            <w:listItem w:displayText="Não se aplica" w:value="Não se aplica"/>
          </w:dropDownList>
        </w:sdtPr>
        <w:sdtContent>
          <w:r w:rsidRPr="00A172C5">
            <w:t>Anexado</w:t>
          </w:r>
        </w:sdtContent>
      </w:sdt>
      <w:r w:rsidRPr="00A172C5">
        <w:t>.</w:t>
      </w:r>
    </w:p>
    <w:p w14:paraId="4566AA92" w14:textId="77777777" w:rsidR="001E67FA" w:rsidRPr="00975099" w:rsidRDefault="001E67FA" w:rsidP="00953B1B">
      <w:pPr>
        <w:pStyle w:val="Ttulo3"/>
      </w:pPr>
      <w:r w:rsidRPr="00975099">
        <w:t>Retificação e/ou Unificação de Terrenos:</w:t>
      </w:r>
    </w:p>
    <w:p w14:paraId="52AD365B" w14:textId="1691EA7F" w:rsidR="00276B97" w:rsidRPr="00304EE7" w:rsidRDefault="00276B97" w:rsidP="00276B97">
      <w:pPr>
        <w:pStyle w:val="ndice123"/>
        <w:numPr>
          <w:ilvl w:val="2"/>
          <w:numId w:val="29"/>
        </w:numPr>
      </w:pPr>
      <w:r w:rsidRPr="00304EE7">
        <w:t xml:space="preserve">Aprovação das Retificações dos terrenos: </w:t>
      </w:r>
      <w:sdt>
        <w:sdtPr>
          <w:rPr>
            <w:rFonts w:eastAsia="Calibri" w:cs="Arial"/>
            <w:bCs/>
            <w:noProof/>
            <w:kern w:val="0"/>
            <w:szCs w:val="20"/>
            <w14:ligatures w14:val="none"/>
          </w:rPr>
          <w:id w:val="-1018464789"/>
          <w:placeholder>
            <w:docPart w:val="FA313470E78B414590A4D8BF9DDE1ABB"/>
          </w:placeholder>
          <w:dropDownList>
            <w:listItem w:displayText="Anexada" w:value="Anexada"/>
            <w:listItem w:displayText="Não anexada" w:value="Não anexada"/>
            <w:listItem w:displayText="Não se aplica" w:value="Não se aplica"/>
          </w:dropDownList>
        </w:sdtPr>
        <w:sdtContent>
          <w:r w:rsidRPr="00304EE7">
            <w:rPr>
              <w:rFonts w:eastAsia="Calibri" w:cs="Arial"/>
              <w:bCs/>
              <w:noProof/>
              <w:kern w:val="0"/>
              <w:szCs w:val="20"/>
              <w14:ligatures w14:val="none"/>
            </w:rPr>
            <w:t>Anexada</w:t>
          </w:r>
        </w:sdtContent>
      </w:sdt>
      <w:r w:rsidRPr="00304EE7">
        <w:t xml:space="preserve">. </w:t>
      </w:r>
      <w:r w:rsidRPr="00304EE7">
        <w:rPr>
          <w:rFonts w:eastAsia="Calibri" w:cs="Arial"/>
          <w:bCs/>
          <w:noProof/>
          <w:kern w:val="0"/>
          <w:szCs w:val="20"/>
          <w14:ligatures w14:val="none"/>
        </w:rPr>
        <w:t xml:space="preserve">Aprovadas nos Processos </w:t>
      </w:r>
      <w:r>
        <w:fldChar w:fldCharType="begin"/>
      </w:r>
      <w:r>
        <w:instrText xml:space="preserve"> MERGEFIELD RETIF </w:instrText>
      </w:r>
      <w:r>
        <w:fldChar w:fldCharType="separate"/>
      </w:r>
      <w:r w:rsidR="00467A9E">
        <w:rPr>
          <w:noProof/>
        </w:rPr>
        <w:t>IPM 4282/2024, IPM 4281/2024, IPM 4283/2024 e IPM 4287/2024</w:t>
      </w:r>
      <w:r>
        <w:rPr>
          <w:noProof/>
        </w:rPr>
        <w:fldChar w:fldCharType="end"/>
      </w:r>
      <w:r w:rsidRPr="00304EE7">
        <w:t>.</w:t>
      </w:r>
    </w:p>
    <w:p w14:paraId="3DA813DC" w14:textId="3C902B18" w:rsidR="00E825AE" w:rsidRPr="00975099" w:rsidRDefault="00276B97" w:rsidP="00276B97">
      <w:pPr>
        <w:pStyle w:val="ndice123"/>
      </w:pPr>
      <w:r w:rsidRPr="00304EE7">
        <w:t xml:space="preserve">Aprovação de Desmembramento dos terrenos: </w:t>
      </w:r>
      <w:sdt>
        <w:sdtPr>
          <w:rPr>
            <w:rFonts w:eastAsia="Calibri" w:cs="Arial"/>
            <w:bCs/>
            <w:noProof/>
            <w:kern w:val="0"/>
            <w:szCs w:val="20"/>
            <w14:ligatures w14:val="none"/>
          </w:rPr>
          <w:id w:val="-995570398"/>
          <w:placeholder>
            <w:docPart w:val="B227798AF3694FEB8671758DC19C9A43"/>
          </w:placeholder>
          <w:dropDownList>
            <w:listItem w:displayText="Anexada" w:value="Anexada"/>
            <w:listItem w:displayText="Não anexada" w:value="Não anexada"/>
            <w:listItem w:displayText="Não se aplica" w:value="Não se aplica"/>
          </w:dropDownList>
        </w:sdtPr>
        <w:sdtContent>
          <w:r w:rsidRPr="00304EE7">
            <w:rPr>
              <w:rFonts w:eastAsia="Calibri" w:cs="Arial"/>
              <w:bCs/>
              <w:noProof/>
              <w:kern w:val="0"/>
              <w:szCs w:val="20"/>
              <w14:ligatures w14:val="none"/>
            </w:rPr>
            <w:t>Anexada</w:t>
          </w:r>
        </w:sdtContent>
      </w:sdt>
      <w:r w:rsidRPr="00304EE7">
        <w:rPr>
          <w:rFonts w:eastAsia="Calibri" w:cs="Arial"/>
          <w:bCs/>
          <w:noProof/>
          <w:kern w:val="0"/>
          <w:szCs w:val="20"/>
          <w14:ligatures w14:val="none"/>
        </w:rPr>
        <w:t xml:space="preserve">. Aprovada no Processo </w:t>
      </w:r>
      <w:r>
        <w:fldChar w:fldCharType="begin"/>
      </w:r>
      <w:r>
        <w:instrText xml:space="preserve"> MERGEFIELD "UNIFDESM" </w:instrText>
      </w:r>
      <w:r>
        <w:fldChar w:fldCharType="separate"/>
      </w:r>
      <w:r w:rsidR="00467A9E">
        <w:rPr>
          <w:noProof/>
        </w:rPr>
        <w:t>IPM 5884/2024</w:t>
      </w:r>
      <w:r>
        <w:rPr>
          <w:noProof/>
        </w:rPr>
        <w:fldChar w:fldCharType="end"/>
      </w:r>
      <w:r w:rsidR="006D6A31" w:rsidRPr="00975099">
        <w:t>.</w:t>
      </w:r>
    </w:p>
    <w:p w14:paraId="740EAD38" w14:textId="77777777" w:rsidR="00025B8C" w:rsidRPr="00975099" w:rsidRDefault="00025B8C" w:rsidP="00953B1B">
      <w:pPr>
        <w:pStyle w:val="Ttulo2"/>
      </w:pPr>
      <w:r w:rsidRPr="00975099">
        <w:t xml:space="preserve">PARECER DO PROJETO </w:t>
      </w:r>
      <w:r w:rsidR="001B340B" w:rsidRPr="00975099">
        <w:t>URBANÍSTICO</w:t>
      </w:r>
    </w:p>
    <w:p w14:paraId="7E863D14" w14:textId="47289EE4" w:rsidR="00BC4D5D" w:rsidRDefault="00BC4D5D" w:rsidP="00BC4D5D">
      <w:pPr>
        <w:pStyle w:val="Corpodetexto"/>
      </w:pPr>
      <w:r>
        <w:t>O Projeto Urbanístico foi analisado em conformidade com o Código Urbanístico previsto na Lei Complementar nº 33/2011 e seus anexos. Também foram avaliados outros aspectos técnicos e documentais exigidos pelas Leis Complementares Municipais nº 93/2018 e nº 96/2018, pela Lei Ordinária Estadual nº 17.492/2018, bem como pelas Leis Federais nº 6.766/1979, nº 10.257/2001 e nº 12.587/2012. Ademais, foram observados os parâmetros estabelecidos nas Normas Técnicas de Acessibilidade ABNT NBR 16537:2024 e ABNT NBR 9050:2020.</w:t>
      </w:r>
    </w:p>
    <w:p w14:paraId="497AB84A" w14:textId="77777777" w:rsidR="00BC4D5D" w:rsidRDefault="00BC4D5D" w:rsidP="00BC4D5D">
      <w:pPr>
        <w:pStyle w:val="Corpodetexto"/>
      </w:pPr>
      <w:r>
        <w:t xml:space="preserve">Não obstante a aprovação de nova legislação urbanística, que revogou expressamente a Lei Complementar nº 33/2011, a REQUERENTE apresentou a Certidão de Consulta Prévia de Parcelamento do Solo – CCPPS nº 004/2024. Tal certidão foi emitida </w:t>
      </w:r>
      <w:r>
        <w:lastRenderedPageBreak/>
        <w:t>durante a vigência da referida lei e em conformidade com seus dispositivos, possuindo validade de 2 (dois) anos, nos termos do §2º do art. 331.</w:t>
      </w:r>
    </w:p>
    <w:p w14:paraId="630DC518" w14:textId="77777777" w:rsidR="00BC4D5D" w:rsidRDefault="00BC4D5D" w:rsidP="00BC4D5D">
      <w:pPr>
        <w:pStyle w:val="Corpodetexto"/>
      </w:pPr>
      <w:r>
        <w:t>Além disso, com a edição da Medida Provisória nº 01/2026, posteriormente convertida na Lei Municipal nº 3.701/2026, a qual estabeleceu marco temporal para a aplicação do novo Plano Diretor na análise de projetos, restou definido que os projetos arquitetônicos e urbanísticos comprovadamente protocolados durante a vigência da Lei Complementar nº 33/2011 poderão ser analisados segundo os critérios nela previstos.</w:t>
      </w:r>
    </w:p>
    <w:p w14:paraId="3130A28E" w14:textId="77777777" w:rsidR="00BC4D5D" w:rsidRDefault="00BC4D5D" w:rsidP="001663AC">
      <w:pPr>
        <w:pStyle w:val="Corpodetexto"/>
      </w:pPr>
      <w:r>
        <w:t>Dessa forma, naquilo que não estiver disciplinado na CCPPS e desde que não haja contrariedade, aplica-se subsidiariamente o disposto na Lei Complementar nº 278/2025.</w:t>
      </w:r>
    </w:p>
    <w:p w14:paraId="6BB99BB3" w14:textId="77777777" w:rsidR="00BC4D5D" w:rsidRDefault="00BC4D5D" w:rsidP="001663AC">
      <w:pPr>
        <w:pStyle w:val="Corpodetexto"/>
      </w:pPr>
    </w:p>
    <w:p w14:paraId="02B2A690" w14:textId="31D8F847" w:rsidR="001663AC" w:rsidRDefault="001663AC" w:rsidP="001663AC">
      <w:pPr>
        <w:pStyle w:val="Corpodetexto"/>
      </w:pPr>
      <w:r w:rsidRPr="00975099">
        <w:t xml:space="preserve">Imprescindível a apresentação dos documentos técnicos dos projetos em </w:t>
      </w:r>
      <w:r w:rsidRPr="00975099">
        <w:rPr>
          <w:u w:val="single"/>
        </w:rPr>
        <w:t>formato digital georreferenciado (</w:t>
      </w:r>
      <w:proofErr w:type="spellStart"/>
      <w:r w:rsidRPr="00975099">
        <w:rPr>
          <w:u w:val="single"/>
        </w:rPr>
        <w:t>dwg</w:t>
      </w:r>
      <w:proofErr w:type="spellEnd"/>
      <w:r w:rsidRPr="00975099">
        <w:rPr>
          <w:u w:val="single"/>
        </w:rPr>
        <w:t xml:space="preserve">, </w:t>
      </w:r>
      <w:proofErr w:type="spellStart"/>
      <w:r w:rsidRPr="00975099">
        <w:rPr>
          <w:u w:val="single"/>
        </w:rPr>
        <w:t>shp</w:t>
      </w:r>
      <w:proofErr w:type="spellEnd"/>
      <w:r w:rsidRPr="00975099">
        <w:rPr>
          <w:u w:val="single"/>
        </w:rPr>
        <w:t>, etc.)</w:t>
      </w:r>
      <w:r w:rsidRPr="00975099">
        <w:t xml:space="preserve"> de modo que seja possível a verificação das áreas indicadas, bem como as localizações e conferência com as bases de dados municipais.</w:t>
      </w:r>
    </w:p>
    <w:p w14:paraId="11D0EBF2" w14:textId="1AAC97AA" w:rsidR="00FE3123" w:rsidRPr="00975099" w:rsidRDefault="001663AC" w:rsidP="001663AC">
      <w:pPr>
        <w:pStyle w:val="Corpodetexto"/>
        <w:rPr>
          <w:u w:val="single"/>
        </w:rPr>
      </w:pPr>
      <w:r w:rsidRPr="00975099">
        <w:rPr>
          <w:u w:val="single"/>
        </w:rPr>
        <w:t>Outras solicitações serão feitas nas novas análises na medida em que as informações requisitadas sejam fornecidas e que alterações de projeto assim o demandem. Devido à necessidade de complementação de diversas informações e estudos complementares, este relatório poderá não incluir exigências importantes a serem feitas nas análises seguintes.</w:t>
      </w:r>
    </w:p>
    <w:p w14:paraId="16F85FD5" w14:textId="77777777" w:rsidR="00782F7C" w:rsidRPr="00975099" w:rsidRDefault="00782F7C" w:rsidP="00DF1B29">
      <w:pPr>
        <w:pStyle w:val="Ttulo3"/>
        <w:numPr>
          <w:ilvl w:val="1"/>
          <w:numId w:val="29"/>
        </w:numPr>
      </w:pPr>
      <w:bookmarkStart w:id="4" w:name="_Hlk125028175"/>
      <w:r w:rsidRPr="00975099">
        <w:t>Documentação Técnica</w:t>
      </w:r>
      <w:r w:rsidR="007F45AE" w:rsidRPr="00975099">
        <w:t xml:space="preserve"> (conforme LCM 33/2011 e 96/2018 , LOE 17.492/2018 e LF 6.766/1979)</w:t>
      </w:r>
      <w:r w:rsidRPr="00975099">
        <w:t>:</w:t>
      </w:r>
    </w:p>
    <w:p w14:paraId="42408093" w14:textId="77777777" w:rsidR="00A954B6" w:rsidRPr="00975099" w:rsidRDefault="00A954B6" w:rsidP="00A954B6">
      <w:pPr>
        <w:pStyle w:val="ndice123"/>
        <w:numPr>
          <w:ilvl w:val="2"/>
          <w:numId w:val="29"/>
        </w:numPr>
      </w:pPr>
      <w:r w:rsidRPr="00975099">
        <w:t>Planta do Imóvel:</w:t>
      </w:r>
    </w:p>
    <w:p w14:paraId="3F916CEF" w14:textId="77777777" w:rsidR="00A954B6" w:rsidRPr="00975099" w:rsidRDefault="00A954B6" w:rsidP="00A954B6">
      <w:pPr>
        <w:pStyle w:val="Citao"/>
      </w:pPr>
      <w:r w:rsidRPr="00975099">
        <w:t xml:space="preserve">- </w:t>
      </w:r>
      <w:proofErr w:type="gramStart"/>
      <w:r w:rsidRPr="00975099">
        <w:t>definição</w:t>
      </w:r>
      <w:proofErr w:type="gramEnd"/>
      <w:r w:rsidRPr="00975099">
        <w:t xml:space="preserve"> do sistema viário interno, com a respectiva hierarquia de vias;</w:t>
      </w:r>
    </w:p>
    <w:p w14:paraId="490CD07C" w14:textId="77777777" w:rsidR="00A954B6" w:rsidRPr="00975099" w:rsidRDefault="00A954B6" w:rsidP="00A954B6">
      <w:pPr>
        <w:pStyle w:val="Citao"/>
      </w:pPr>
      <w:r w:rsidRPr="00975099">
        <w:t xml:space="preserve">- </w:t>
      </w:r>
      <w:proofErr w:type="gramStart"/>
      <w:r w:rsidRPr="00975099">
        <w:t>definição</w:t>
      </w:r>
      <w:proofErr w:type="gramEnd"/>
      <w:r w:rsidRPr="00975099">
        <w:t xml:space="preserve"> das unidades autônomas e das quadras, com as respectivas dimensões, área e numeração, bem como dos usos previstos;</w:t>
      </w:r>
    </w:p>
    <w:p w14:paraId="0BA6FFB7" w14:textId="77777777" w:rsidR="00A954B6" w:rsidRPr="00975099" w:rsidRDefault="00A954B6" w:rsidP="00A954B6">
      <w:pPr>
        <w:pStyle w:val="Citao"/>
      </w:pPr>
      <w:r w:rsidRPr="00975099">
        <w:t xml:space="preserve">- </w:t>
      </w:r>
      <w:proofErr w:type="gramStart"/>
      <w:r w:rsidRPr="00975099">
        <w:t>definição</w:t>
      </w:r>
      <w:proofErr w:type="gramEnd"/>
      <w:r w:rsidRPr="00975099">
        <w:t xml:space="preserve"> das áreas destinadas a uso comum dos condôminos e, nos termos da lei municipal, das áreas destinadas a uso público;</w:t>
      </w:r>
    </w:p>
    <w:p w14:paraId="20ACBAB7" w14:textId="77777777" w:rsidR="00A954B6" w:rsidRDefault="00A954B6" w:rsidP="00A954B6">
      <w:pPr>
        <w:pStyle w:val="Citao"/>
      </w:pPr>
      <w:r w:rsidRPr="00975099">
        <w:t xml:space="preserve">- </w:t>
      </w:r>
      <w:proofErr w:type="gramStart"/>
      <w:r w:rsidRPr="00975099">
        <w:t>definição</w:t>
      </w:r>
      <w:proofErr w:type="gramEnd"/>
      <w:r w:rsidRPr="00975099">
        <w:t xml:space="preserve"> das faixas não edificáveis, APPs e outras áreas com vegetação a ser preservada ou recomposta;</w:t>
      </w:r>
    </w:p>
    <w:p w14:paraId="1D83D0E7" w14:textId="77777777" w:rsidR="00A954B6" w:rsidRPr="00975099" w:rsidRDefault="00A954B6" w:rsidP="00A954B6">
      <w:pPr>
        <w:pStyle w:val="Citao"/>
      </w:pPr>
      <w:r w:rsidRPr="004A3C11">
        <w:t xml:space="preserve">- </w:t>
      </w:r>
      <w:proofErr w:type="gramStart"/>
      <w:r>
        <w:t>não</w:t>
      </w:r>
      <w:proofErr w:type="gramEnd"/>
      <w:r>
        <w:t xml:space="preserve"> </w:t>
      </w:r>
      <w:r w:rsidRPr="004A3C11">
        <w:t xml:space="preserve">há edificações cadastradas </w:t>
      </w:r>
      <w:r>
        <w:t>atualmente sobre o</w:t>
      </w:r>
      <w:r w:rsidRPr="004A3C11">
        <w:t xml:space="preserve"> terreno </w:t>
      </w:r>
      <w:r>
        <w:t xml:space="preserve">em análise; </w:t>
      </w:r>
      <w:r w:rsidRPr="00975099">
        <w:t>e</w:t>
      </w:r>
    </w:p>
    <w:p w14:paraId="64F20043" w14:textId="77777777" w:rsidR="00A954B6" w:rsidRPr="00975099" w:rsidRDefault="00A954B6" w:rsidP="00A954B6">
      <w:pPr>
        <w:pStyle w:val="Citao"/>
      </w:pPr>
      <w:r w:rsidRPr="00975099">
        <w:t xml:space="preserve">- </w:t>
      </w:r>
      <w:proofErr w:type="gramStart"/>
      <w:r w:rsidRPr="00975099">
        <w:t>definição</w:t>
      </w:r>
      <w:proofErr w:type="gramEnd"/>
      <w:r w:rsidRPr="00975099">
        <w:t xml:space="preserve"> da infraestrutura básica e complementar a ser instalada, contemplando o traçado das redes de saneamento e energia elétrica, nos moldes dos projetos aprovados pelas concessionárias de serviços públicos de água e saneamento básico e de energia elétrica.</w:t>
      </w:r>
    </w:p>
    <w:p w14:paraId="3300FC15" w14:textId="5E80E7BA" w:rsidR="00A954B6" w:rsidRPr="00CC1AC0" w:rsidRDefault="00A954B6" w:rsidP="00CC1AC0">
      <w:pPr>
        <w:pStyle w:val="SemEspaamento"/>
        <w:rPr>
          <w:b/>
          <w:bCs/>
        </w:rPr>
      </w:pPr>
      <w:bookmarkStart w:id="5" w:name="_Hlk225339805"/>
      <w:r w:rsidRPr="00CC1AC0">
        <w:rPr>
          <w:b/>
          <w:bCs/>
        </w:rPr>
        <w:t>Ajustes:</w:t>
      </w:r>
    </w:p>
    <w:p w14:paraId="47D38121" w14:textId="77777777" w:rsidR="00A954B6" w:rsidRPr="00CC1AC0" w:rsidRDefault="00A954B6" w:rsidP="00CC1AC0">
      <w:pPr>
        <w:pStyle w:val="SemEspaamento"/>
      </w:pPr>
      <w:r w:rsidRPr="00CC1AC0">
        <w:t>- Revisar denominação do projeto, alterando de Projeto Físico para Projeto Urbanístico.</w:t>
      </w:r>
    </w:p>
    <w:p w14:paraId="180D9E1E" w14:textId="77777777" w:rsidR="00A954B6" w:rsidRPr="00CC1AC0" w:rsidRDefault="00A954B6" w:rsidP="00CC1AC0">
      <w:pPr>
        <w:pStyle w:val="SemEspaamento"/>
      </w:pPr>
      <w:r w:rsidRPr="00CC1AC0">
        <w:t>- Revisar numeração das quadras. Verificar se podem ter ficado conjuntos de lotes separados e que não receberam numeração própria. Revisar as numerações de quadras que estão repetidas (26 e 27).</w:t>
      </w:r>
    </w:p>
    <w:p w14:paraId="5D77912E" w14:textId="77777777" w:rsidR="00A954B6" w:rsidRPr="00CC1AC0" w:rsidRDefault="00A954B6" w:rsidP="00CC1AC0">
      <w:pPr>
        <w:pStyle w:val="SemEspaamento"/>
      </w:pPr>
      <w:r w:rsidRPr="00CC1AC0">
        <w:t>- Regularizar situação registral, com a averbação das retificações e unificação já aprovadas pelo município.</w:t>
      </w:r>
    </w:p>
    <w:p w14:paraId="4F0978F6" w14:textId="77777777" w:rsidR="00A954B6" w:rsidRPr="00CC1AC0" w:rsidRDefault="00A954B6" w:rsidP="00CC1AC0">
      <w:pPr>
        <w:pStyle w:val="SemEspaamento"/>
      </w:pPr>
      <w:r w:rsidRPr="00CC1AC0">
        <w:t>- Indicar o sentido de escoamento das águas pluviais.</w:t>
      </w:r>
    </w:p>
    <w:p w14:paraId="39725ABF" w14:textId="77777777" w:rsidR="00A954B6" w:rsidRPr="00CC1AC0" w:rsidRDefault="00A954B6" w:rsidP="00CC1AC0">
      <w:pPr>
        <w:pStyle w:val="SemEspaamento"/>
      </w:pPr>
      <w:r w:rsidRPr="00CC1AC0">
        <w:t xml:space="preserve">- Complementar a planta sem as hachuras de usos (Prancha 02/04), juntamente com os dados geométricos já apresentados, as dimensões angulares do projeto (se ≠ de 90º), com os raios de curvatura, cordas, arcos, pontos de tangência, ângulos </w:t>
      </w:r>
      <w:r w:rsidRPr="00CC1AC0">
        <w:lastRenderedPageBreak/>
        <w:t>centrais e desenvolvimento das vias e seus cruzamentos. Acompanhar com tabela de coordenadas dos pontos desenhados. Apresentar também planilha digital com os dados para conferência.</w:t>
      </w:r>
    </w:p>
    <w:p w14:paraId="73102202" w14:textId="77777777" w:rsidR="00A954B6" w:rsidRPr="00450585" w:rsidRDefault="00A954B6" w:rsidP="00CC1AC0">
      <w:pPr>
        <w:pStyle w:val="SemEspaamento"/>
      </w:pPr>
      <w:r w:rsidRPr="00CC1AC0">
        <w:t>- Os demais projetos (terraplanagem, pavimentação) devem ser apresentados posteriormente ao parecer de conformidade do projeto urbanístico.</w:t>
      </w:r>
    </w:p>
    <w:bookmarkEnd w:id="5"/>
    <w:p w14:paraId="4CF591A6" w14:textId="77777777" w:rsidR="00A954B6" w:rsidRPr="00975099" w:rsidRDefault="00A954B6" w:rsidP="00A954B6">
      <w:pPr>
        <w:pStyle w:val="ndice123"/>
        <w:numPr>
          <w:ilvl w:val="2"/>
          <w:numId w:val="29"/>
        </w:numPr>
      </w:pPr>
      <w:r w:rsidRPr="00975099">
        <w:t>Memorial Descritivo:</w:t>
      </w:r>
    </w:p>
    <w:p w14:paraId="152574A1" w14:textId="1A39A298" w:rsidR="007F45AE" w:rsidRPr="00975099" w:rsidRDefault="007F45AE" w:rsidP="007F45AE">
      <w:pPr>
        <w:pStyle w:val="Citao"/>
      </w:pPr>
      <w:r w:rsidRPr="00975099">
        <w:t xml:space="preserve">– </w:t>
      </w:r>
      <w:proofErr w:type="gramStart"/>
      <w:r w:rsidRPr="00975099">
        <w:t>a</w:t>
      </w:r>
      <w:proofErr w:type="gramEnd"/>
      <w:r w:rsidRPr="00975099">
        <w:t xml:space="preserve"> descrição dos lotes ou unidades autônomas e das áreas destinadas a uso público </w:t>
      </w:r>
      <w:r w:rsidR="004A6C26">
        <w:t>[...]</w:t>
      </w:r>
      <w:r w:rsidRPr="00975099">
        <w:t xml:space="preserve">, </w:t>
      </w:r>
      <w:r w:rsidRPr="004A6C26">
        <w:rPr>
          <w:b/>
          <w:bCs/>
        </w:rPr>
        <w:t>com os elementos necessários à abertura das respectivas matrículas</w:t>
      </w:r>
      <w:r w:rsidRPr="00975099">
        <w:t>;</w:t>
      </w:r>
    </w:p>
    <w:p w14:paraId="58F801C7" w14:textId="77777777" w:rsidR="007F45AE" w:rsidRPr="00975099" w:rsidRDefault="007F45AE" w:rsidP="007F45AE">
      <w:pPr>
        <w:pStyle w:val="Citao"/>
      </w:pPr>
      <w:r w:rsidRPr="00975099">
        <w:t xml:space="preserve">– </w:t>
      </w:r>
      <w:proofErr w:type="gramStart"/>
      <w:r w:rsidRPr="00975099">
        <w:t>a</w:t>
      </w:r>
      <w:proofErr w:type="gramEnd"/>
      <w:r w:rsidRPr="00975099">
        <w:t xml:space="preserve"> indicação das áreas a serem transferidas ao domínio do Município;</w:t>
      </w:r>
    </w:p>
    <w:p w14:paraId="3D691F76" w14:textId="77777777" w:rsidR="007F45AE" w:rsidRPr="004A6C26" w:rsidRDefault="007F45AE" w:rsidP="007F45AE">
      <w:pPr>
        <w:pStyle w:val="Citao"/>
      </w:pPr>
      <w:r w:rsidRPr="004A6C26">
        <w:t xml:space="preserve">– </w:t>
      </w:r>
      <w:proofErr w:type="gramStart"/>
      <w:r w:rsidRPr="004A6C26">
        <w:t>a</w:t>
      </w:r>
      <w:proofErr w:type="gramEnd"/>
      <w:r w:rsidRPr="004A6C26">
        <w:t xml:space="preserve"> enumeração das obras e serviços previstos para o parcelamento, com a </w:t>
      </w:r>
      <w:r w:rsidRPr="004A6C26">
        <w:rPr>
          <w:b/>
          <w:bCs/>
        </w:rPr>
        <w:t>indicação de responsabilidade técnica</w:t>
      </w:r>
      <w:r w:rsidRPr="004A6C26">
        <w:t>; e</w:t>
      </w:r>
    </w:p>
    <w:p w14:paraId="04E8C87D" w14:textId="7DD6DF2C" w:rsidR="007F45AE" w:rsidRDefault="007F45AE" w:rsidP="007F45AE">
      <w:pPr>
        <w:pStyle w:val="Citao"/>
      </w:pPr>
      <w:r w:rsidRPr="00975099">
        <w:t xml:space="preserve">- </w:t>
      </w:r>
      <w:proofErr w:type="gramStart"/>
      <w:r w:rsidRPr="00975099">
        <w:t>a</w:t>
      </w:r>
      <w:proofErr w:type="gramEnd"/>
      <w:r w:rsidRPr="00975099">
        <w:t xml:space="preserve"> indicação das condições urbanísticas do empreendimento e as limitações que incidem sobre as unidades autônomas e suas edificações.</w:t>
      </w:r>
    </w:p>
    <w:p w14:paraId="15F88784" w14:textId="6961D713" w:rsidR="004A6C26" w:rsidRDefault="004A6C26" w:rsidP="004A6C26">
      <w:pPr>
        <w:pStyle w:val="SemEspaamento"/>
        <w:ind w:left="709"/>
      </w:pPr>
      <w:r w:rsidRPr="004A6C26">
        <w:rPr>
          <w:b/>
          <w:bCs/>
        </w:rPr>
        <w:t>Observações:</w:t>
      </w:r>
      <w:r w:rsidRPr="004A6C26">
        <w:t xml:space="preserve"> Foi apresentado o Memorial Descritivo do Projeto Urbanístico. Foram indicados os usos previstos para os lotes do loteamento.</w:t>
      </w:r>
      <w:r w:rsidR="00EB59FC">
        <w:t xml:space="preserve"> É importante observar a compatibilização dos projetos complementares de infraestrutura para que se possa instalar com êxito as diferentes infraestruturas e que no processo não se comprometa em especial a acessibilidade dos passeios.</w:t>
      </w:r>
    </w:p>
    <w:p w14:paraId="6AE90F9B" w14:textId="6A43FDB1" w:rsidR="004A6C26" w:rsidRPr="004A6C26" w:rsidRDefault="004A6C26" w:rsidP="004A6C26">
      <w:pPr>
        <w:pStyle w:val="SemEspaamento"/>
        <w:ind w:left="709"/>
      </w:pPr>
      <w:r>
        <w:rPr>
          <w:b/>
          <w:bCs/>
        </w:rPr>
        <w:t>Ajustes:</w:t>
      </w:r>
    </w:p>
    <w:p w14:paraId="2D27F581" w14:textId="5FF98B11" w:rsidR="00AC0960" w:rsidRDefault="00AC0960" w:rsidP="004A6C26">
      <w:pPr>
        <w:pStyle w:val="SemEspaamento"/>
        <w:ind w:left="709"/>
      </w:pPr>
      <w:r>
        <w:t>- As matrículas estão indicadas, provisoriamente, com os números existentes hoje, devendo ser atualizadas até a versão definitiva com a área da matrícula gerada pela unificação destas.</w:t>
      </w:r>
    </w:p>
    <w:p w14:paraId="0358FD85" w14:textId="42E9D6D8" w:rsidR="00AC0960" w:rsidRDefault="00AC0960" w:rsidP="004A6C26">
      <w:pPr>
        <w:pStyle w:val="SemEspaamento"/>
        <w:ind w:left="709"/>
      </w:pPr>
      <w:r>
        <w:t>- A área remanescente deverá ser desmembrada da matrícula unificada.</w:t>
      </w:r>
    </w:p>
    <w:p w14:paraId="1FE407EB" w14:textId="35E2800E" w:rsidR="00AC0960" w:rsidRDefault="00AC0960" w:rsidP="004A6C26">
      <w:pPr>
        <w:pStyle w:val="SemEspaamento"/>
        <w:ind w:left="709"/>
      </w:pPr>
      <w:r>
        <w:t>- Atualizar as figuras temáticas da planta do parcelamento pois estão em versão anterior do projeto.</w:t>
      </w:r>
    </w:p>
    <w:p w14:paraId="4D576789" w14:textId="0756C16F" w:rsidR="00AC0960" w:rsidRDefault="00AC0960" w:rsidP="004A6C26">
      <w:pPr>
        <w:pStyle w:val="SemEspaamento"/>
        <w:ind w:left="709"/>
      </w:pPr>
      <w:r>
        <w:t>- As áreas para adequação da</w:t>
      </w:r>
      <w:r w:rsidR="00AF58DA">
        <w:t xml:space="preserve"> Rua Aliatar Silva ao seu traçado e largura previstas deverão ser contabilizadas como área de sistema viário.</w:t>
      </w:r>
    </w:p>
    <w:p w14:paraId="26476C35" w14:textId="5029749D" w:rsidR="00AF58DA" w:rsidRDefault="00AF58DA" w:rsidP="004A6C26">
      <w:pPr>
        <w:pStyle w:val="SemEspaamento"/>
        <w:ind w:left="709"/>
      </w:pPr>
      <w:r>
        <w:t>- A exemplo das áreas verdes, apresentar quadro com as áreas necessárias para doação proporcionalmente aos respectivos macrozoneamentos incidentes.</w:t>
      </w:r>
    </w:p>
    <w:p w14:paraId="616B8DDD" w14:textId="1DA45867" w:rsidR="00E63487" w:rsidRDefault="00E63487" w:rsidP="004A6C26">
      <w:pPr>
        <w:pStyle w:val="SemEspaamento"/>
        <w:ind w:left="709"/>
      </w:pPr>
      <w:r>
        <w:t>- No item 5.4 complementar a descrição das áreas como também comunitários e não apenas urbanos.</w:t>
      </w:r>
    </w:p>
    <w:p w14:paraId="7A738C92" w14:textId="628D84D0" w:rsidR="004A6C26" w:rsidRDefault="004A6C26" w:rsidP="004A6C26">
      <w:pPr>
        <w:pStyle w:val="SemEspaamento"/>
        <w:ind w:left="709"/>
      </w:pPr>
      <w:r>
        <w:t xml:space="preserve">- </w:t>
      </w:r>
      <w:r w:rsidR="00AC0960">
        <w:t>Remover destinações das áreas de Equipamentos Urbanos e Comunitários, que deverão ser definidas pela administração municipal</w:t>
      </w:r>
      <w:r w:rsidRPr="004A6C26">
        <w:t>.</w:t>
      </w:r>
    </w:p>
    <w:p w14:paraId="6A2D00F8" w14:textId="4AD26560" w:rsidR="00EB59FC" w:rsidRDefault="00EB59FC" w:rsidP="004A6C26">
      <w:pPr>
        <w:pStyle w:val="SemEspaamento"/>
        <w:ind w:left="709"/>
      </w:pPr>
      <w:r>
        <w:t>- Ajustar Área de Equipamento Urbano 02, explicitando o termo de acordo pactuado entre o município e a empreendedora, bem como a lei municipal que autorizou o recebimento de área em doação antecipada. Indicar que a área pactuada é de 50% da área destinada a via e indicar o valor numérico exato que foi acordado.</w:t>
      </w:r>
    </w:p>
    <w:p w14:paraId="0487F1B0" w14:textId="1EF749C1" w:rsidR="00EB59FC" w:rsidRDefault="00EB59FC" w:rsidP="004A6C26">
      <w:pPr>
        <w:pStyle w:val="SemEspaamento"/>
        <w:ind w:left="709"/>
      </w:pPr>
      <w:r>
        <w:t>- No item 5.5 corrigir a quantidade de áreas de interesse social para 05 lotes.</w:t>
      </w:r>
    </w:p>
    <w:p w14:paraId="0FD536CD" w14:textId="58F9633B" w:rsidR="00EB59FC" w:rsidRDefault="00EB59FC" w:rsidP="004A6C26">
      <w:pPr>
        <w:pStyle w:val="SemEspaamento"/>
        <w:ind w:left="709"/>
      </w:pPr>
      <w:r>
        <w:t>- No item 6.1 revisar a indicação de pavimento para as calçadas que não poderá ser de material com chanfros (trepidante). Na hipótese de se utilizar realmente o paver, este deverá ser com bordas retificadas, sem depressões nos espaços entre as peças. O resultado final deverá ser um pavimento liso e antiderrapante.</w:t>
      </w:r>
    </w:p>
    <w:p w14:paraId="7260C2F2" w14:textId="4D47DA07" w:rsidR="00EB59FC" w:rsidRDefault="00EB59FC" w:rsidP="004A6C26">
      <w:pPr>
        <w:pStyle w:val="SemEspaamento"/>
        <w:ind w:left="709"/>
      </w:pPr>
      <w:r>
        <w:t>- No item 6.2 e nos demais que fizerem menção ao uso pré-determinado do loteamento para infraestruturas, das áreas doadas ao município, deverão ser removidas.</w:t>
      </w:r>
    </w:p>
    <w:p w14:paraId="19994E7F" w14:textId="77777777" w:rsidR="00EB59FC" w:rsidRPr="004A6C26" w:rsidRDefault="00EB59FC" w:rsidP="004A6C26">
      <w:pPr>
        <w:pStyle w:val="SemEspaamento"/>
        <w:ind w:left="709"/>
      </w:pPr>
    </w:p>
    <w:p w14:paraId="3DE4B107" w14:textId="4B7C819C" w:rsidR="004A6C26" w:rsidRPr="004A6C26" w:rsidRDefault="00EB59FC" w:rsidP="004A6C26">
      <w:pPr>
        <w:pStyle w:val="SemEspaamento"/>
        <w:ind w:left="709"/>
      </w:pPr>
      <w:r>
        <w:lastRenderedPageBreak/>
        <w:t>- No item 7 deverá ser especificado cada profissional que tenha participado tecnicamente no processo com seus respectivos registros nos conselhos de classe e ART/RRT/TRT</w:t>
      </w:r>
      <w:r w:rsidR="004A6C26" w:rsidRPr="004A6C26">
        <w:t>.</w:t>
      </w:r>
    </w:p>
    <w:p w14:paraId="272C1591" w14:textId="77777777" w:rsidR="006A235F" w:rsidRPr="00975099" w:rsidRDefault="006A235F" w:rsidP="006A235F">
      <w:pPr>
        <w:pStyle w:val="ndice123"/>
        <w:numPr>
          <w:ilvl w:val="2"/>
          <w:numId w:val="46"/>
        </w:numPr>
      </w:pPr>
      <w:r w:rsidRPr="00975099">
        <w:t>Cronograma Físico de Obras e Serviços:</w:t>
      </w:r>
    </w:p>
    <w:p w14:paraId="614423AE" w14:textId="77777777" w:rsidR="006A235F" w:rsidRPr="00975099" w:rsidRDefault="006A235F" w:rsidP="006A235F">
      <w:pPr>
        <w:pStyle w:val="Citao"/>
      </w:pPr>
      <w:r w:rsidRPr="00975099">
        <w:t xml:space="preserve">– </w:t>
      </w:r>
      <w:proofErr w:type="gramStart"/>
      <w:r w:rsidRPr="00975099">
        <w:t>a</w:t>
      </w:r>
      <w:proofErr w:type="gramEnd"/>
      <w:r w:rsidRPr="00975099">
        <w:t xml:space="preserve"> indicação de todas as obras e serviços a serem executados pelo empreendedor; e</w:t>
      </w:r>
    </w:p>
    <w:p w14:paraId="0E19B968" w14:textId="77777777" w:rsidR="006A235F" w:rsidRDefault="006A235F" w:rsidP="006A235F">
      <w:pPr>
        <w:pStyle w:val="Citao"/>
      </w:pPr>
      <w:r w:rsidRPr="00975099">
        <w:t>– o período e o prazo de execução de cada obra e serviço.</w:t>
      </w:r>
    </w:p>
    <w:p w14:paraId="6493B848" w14:textId="50052072" w:rsidR="00F87B05" w:rsidRPr="00A278C3" w:rsidRDefault="00F87B05" w:rsidP="00F87B05">
      <w:pPr>
        <w:pStyle w:val="SemEspaamento"/>
        <w:rPr>
          <w:b/>
          <w:bCs/>
        </w:rPr>
      </w:pPr>
      <w:r w:rsidRPr="00A278C3">
        <w:rPr>
          <w:b/>
          <w:bCs/>
        </w:rPr>
        <w:t>Observações:</w:t>
      </w:r>
      <w:r w:rsidRPr="00A278C3">
        <w:t xml:space="preserve"> </w:t>
      </w:r>
      <w:r w:rsidRPr="00975099">
        <w:t>Cronograma Físico de Obras e Serviços</w:t>
      </w:r>
      <w:r w:rsidRPr="00975099">
        <w:t xml:space="preserve"> </w:t>
      </w:r>
      <w:r>
        <w:t>em análise no Processo IPM nº 2808/2026</w:t>
      </w:r>
      <w:r w:rsidRPr="00A278C3">
        <w:t>.</w:t>
      </w:r>
    </w:p>
    <w:p w14:paraId="412AD6EC" w14:textId="77777777" w:rsidR="006A235F" w:rsidRPr="00975099" w:rsidRDefault="006A235F" w:rsidP="006A235F">
      <w:pPr>
        <w:pStyle w:val="ndice123"/>
        <w:numPr>
          <w:ilvl w:val="2"/>
          <w:numId w:val="29"/>
        </w:numPr>
      </w:pPr>
      <w:r w:rsidRPr="00975099">
        <w:t>Estudo de Impacto de Vizinhança (EIV):</w:t>
      </w:r>
    </w:p>
    <w:p w14:paraId="2383E1A5" w14:textId="77777777" w:rsidR="006A235F" w:rsidRDefault="006A235F" w:rsidP="006A235F">
      <w:pPr>
        <w:pStyle w:val="Citao"/>
      </w:pPr>
      <w:r w:rsidRPr="00975099">
        <w:t xml:space="preserve">- </w:t>
      </w:r>
      <w:proofErr w:type="gramStart"/>
      <w:r w:rsidRPr="00975099">
        <w:t>considerando</w:t>
      </w:r>
      <w:proofErr w:type="gramEnd"/>
      <w:r w:rsidRPr="00975099">
        <w:t xml:space="preserve"> o impacto do empreendimento quando implantado na totalidade, com as edificações previstas consideradas o potencial construtivo máximo estipulado no projeto.</w:t>
      </w:r>
    </w:p>
    <w:p w14:paraId="15743C7A" w14:textId="64845FCB" w:rsidR="006A235F" w:rsidRPr="00A278C3" w:rsidRDefault="006A235F" w:rsidP="006B7B52">
      <w:pPr>
        <w:pStyle w:val="SemEspaamento"/>
        <w:rPr>
          <w:b/>
          <w:bCs/>
        </w:rPr>
      </w:pPr>
      <w:r w:rsidRPr="00A278C3">
        <w:rPr>
          <w:b/>
          <w:bCs/>
        </w:rPr>
        <w:t>Observações:</w:t>
      </w:r>
      <w:r w:rsidRPr="00A278C3">
        <w:t xml:space="preserve"> </w:t>
      </w:r>
      <w:r w:rsidRPr="00975099">
        <w:t>Estudo de Impacto de Vizinhança</w:t>
      </w:r>
      <w:r>
        <w:t xml:space="preserve"> </w:t>
      </w:r>
      <w:r w:rsidR="009E521F">
        <w:t>em análise no Processo IPM nº 2808/2026</w:t>
      </w:r>
      <w:r w:rsidRPr="00A278C3">
        <w:t>.</w:t>
      </w:r>
    </w:p>
    <w:p w14:paraId="2740DD61" w14:textId="77777777" w:rsidR="006A235F" w:rsidRPr="00975099" w:rsidRDefault="006A235F" w:rsidP="006A235F">
      <w:pPr>
        <w:pStyle w:val="ndice123"/>
        <w:numPr>
          <w:ilvl w:val="2"/>
          <w:numId w:val="29"/>
        </w:numPr>
      </w:pPr>
      <w:r w:rsidRPr="00975099">
        <w:t>Estudo Ambiental:</w:t>
      </w:r>
    </w:p>
    <w:p w14:paraId="7E798988" w14:textId="77777777" w:rsidR="006A235F" w:rsidRDefault="006A235F" w:rsidP="006A235F">
      <w:pPr>
        <w:pStyle w:val="Citao"/>
      </w:pPr>
      <w:r w:rsidRPr="00975099">
        <w:t xml:space="preserve">- </w:t>
      </w:r>
      <w:proofErr w:type="gramStart"/>
      <w:r w:rsidRPr="00975099">
        <w:t>conforme</w:t>
      </w:r>
      <w:proofErr w:type="gramEnd"/>
      <w:r w:rsidRPr="00975099">
        <w:t xml:space="preserve"> exigido pela autoridade ambiental do município.</w:t>
      </w:r>
    </w:p>
    <w:p w14:paraId="6108413E" w14:textId="37D4F5BF" w:rsidR="00A868FE" w:rsidRDefault="006A235F" w:rsidP="001231CD">
      <w:pPr>
        <w:pStyle w:val="SemEspaamento"/>
      </w:pPr>
      <w:r w:rsidRPr="001231CD">
        <w:rPr>
          <w:b/>
          <w:bCs/>
        </w:rPr>
        <w:t>Observações:</w:t>
      </w:r>
      <w:r w:rsidRPr="001231CD">
        <w:t xml:space="preserve"> Foi apresenta a Licença Ambiental Prévia.</w:t>
      </w:r>
    </w:p>
    <w:p w14:paraId="7FE475CD" w14:textId="77777777" w:rsidR="00D968B2" w:rsidRPr="001231CD" w:rsidRDefault="00D968B2" w:rsidP="001231CD">
      <w:pPr>
        <w:pStyle w:val="SemEspaamento"/>
      </w:pPr>
    </w:p>
    <w:p w14:paraId="14BBCF87" w14:textId="77777777" w:rsidR="00605E7F" w:rsidRPr="00975099" w:rsidRDefault="00A868FE" w:rsidP="009B1199">
      <w:pPr>
        <w:pStyle w:val="Corpodetexto"/>
      </w:pPr>
      <w:r w:rsidRPr="00975099">
        <w:t>Será necessário apresentar os projetos e desenhos técnicos das áreas doadas externamente ao perímetro do empreendimento, com as coordenadas geográficas e todas as informações pertinentes indicadas acima</w:t>
      </w:r>
      <w:r w:rsidR="00605E7F" w:rsidRPr="00975099">
        <w:t xml:space="preserve"> (inclusive no que diz respeito à representação gráfica),</w:t>
      </w:r>
      <w:r w:rsidRPr="00975099">
        <w:t xml:space="preserve"> sem prejuízo das demais que possam ser necessárias</w:t>
      </w:r>
      <w:r w:rsidR="009B1199" w:rsidRPr="00975099">
        <w:t>.</w:t>
      </w:r>
    </w:p>
    <w:p w14:paraId="04152605" w14:textId="77777777" w:rsidR="00A868FE" w:rsidRPr="00975099" w:rsidRDefault="009B1199" w:rsidP="009B1199">
      <w:pPr>
        <w:pStyle w:val="Corpodetexto"/>
      </w:pPr>
      <w:r w:rsidRPr="00975099">
        <w:t>Apresentar também documentação comprobatória d</w:t>
      </w:r>
      <w:r w:rsidR="00034142" w:rsidRPr="00975099">
        <w:t>os termos de compromisso e outros necessários que impactem as doações de áreas exigidas legalmente.</w:t>
      </w:r>
    </w:p>
    <w:p w14:paraId="3A60353B" w14:textId="77777777" w:rsidR="001C199C" w:rsidRPr="00975099" w:rsidRDefault="001C199C" w:rsidP="00DF1B29">
      <w:pPr>
        <w:pStyle w:val="Ttulo3"/>
        <w:numPr>
          <w:ilvl w:val="1"/>
          <w:numId w:val="29"/>
        </w:numPr>
      </w:pPr>
      <w:r w:rsidRPr="00975099">
        <w:t>Áreas Parceláveis e Não Parceláveis:</w:t>
      </w:r>
    </w:p>
    <w:p w14:paraId="4E189FE4" w14:textId="185632E7" w:rsidR="001030B8" w:rsidRDefault="001030B8" w:rsidP="001C199C">
      <w:pPr>
        <w:pStyle w:val="ndice123"/>
      </w:pPr>
      <w:bookmarkStart w:id="6" w:name="_Ref182223228"/>
      <w:r>
        <w:t xml:space="preserve">Áreas de Preservação Permanente: </w:t>
      </w:r>
      <w:r w:rsidR="0045799C" w:rsidRPr="001709C2">
        <w:rPr>
          <w:b/>
          <w:bCs/>
        </w:rPr>
        <w:t>não incidentes</w:t>
      </w:r>
      <w:r w:rsidR="0045799C">
        <w:t xml:space="preserve">, segundo LAP nº </w:t>
      </w:r>
      <w:r w:rsidR="00657ED4">
        <w:t>8371/2025</w:t>
      </w:r>
      <w:r w:rsidR="007D690B">
        <w:t>, pág. 3</w:t>
      </w:r>
      <w:r w:rsidR="00657ED4">
        <w:t>.</w:t>
      </w:r>
    </w:p>
    <w:p w14:paraId="461A434D" w14:textId="2EDDAC8B" w:rsidR="00657ED4" w:rsidRDefault="00657ED4" w:rsidP="00657ED4">
      <w:pPr>
        <w:pStyle w:val="ndice123"/>
      </w:pPr>
      <w:r>
        <w:t xml:space="preserve">Áreas de vegetação remanescentes e corredores ecológicos: </w:t>
      </w:r>
      <w:r w:rsidR="001709C2">
        <w:t>s</w:t>
      </w:r>
      <w:r w:rsidR="007D690B">
        <w:t xml:space="preserve">ão mencionadas </w:t>
      </w:r>
      <w:r>
        <w:t>na LAP nº 8371/2025</w:t>
      </w:r>
      <w:r w:rsidR="007D690B">
        <w:t xml:space="preserve"> e, das que deverão ser delimitadas e mantidas, está caracterizada a área como Área de Manutenção Florestal, com </w:t>
      </w:r>
      <w:r w:rsidR="007D690B" w:rsidRPr="001709C2">
        <w:rPr>
          <w:b/>
          <w:bCs/>
        </w:rPr>
        <w:t>6.834,34 m²</w:t>
      </w:r>
      <w:r w:rsidR="007D690B">
        <w:t xml:space="preserve"> de área</w:t>
      </w:r>
      <w:r>
        <w:t>.</w:t>
      </w:r>
    </w:p>
    <w:bookmarkEnd w:id="6"/>
    <w:p w14:paraId="2EE75785" w14:textId="77777777" w:rsidR="00DF1B29" w:rsidRPr="00975099" w:rsidRDefault="00DF1B29" w:rsidP="00DF1B29">
      <w:pPr>
        <w:pStyle w:val="Ttulo3"/>
        <w:numPr>
          <w:ilvl w:val="1"/>
          <w:numId w:val="29"/>
        </w:numPr>
      </w:pPr>
      <w:r w:rsidRPr="00975099">
        <w:t>Acessos:</w:t>
      </w:r>
    </w:p>
    <w:p w14:paraId="6B2278A9" w14:textId="57AF03DA" w:rsidR="00D03B1F" w:rsidRDefault="00D03B1F" w:rsidP="00D03B1F">
      <w:pPr>
        <w:pStyle w:val="ndice123"/>
        <w:numPr>
          <w:ilvl w:val="2"/>
          <w:numId w:val="29"/>
        </w:numPr>
      </w:pPr>
      <w:r>
        <w:t>Acesso ao parcelamento feito pela via em implantação correspondente em 50% de sua área, à área de Equipamento Urbano 02, conforme Lei Municipal 3665/2025, apresentando gabarito adequado ao previsto para o Sistema Viário Municipal.</w:t>
      </w:r>
      <w:r>
        <w:t xml:space="preserve"> O gabarito proposto é de 27,00 m de largura sendo o mínimo previsto pelo Anexo II da LC nº 33/2011, 24,00 m.</w:t>
      </w:r>
    </w:p>
    <w:p w14:paraId="247BD63F" w14:textId="2C795479" w:rsidR="00D03B1F" w:rsidRDefault="00D03B1F" w:rsidP="00D03B1F">
      <w:pPr>
        <w:pStyle w:val="ndice123"/>
        <w:numPr>
          <w:ilvl w:val="2"/>
          <w:numId w:val="29"/>
        </w:numPr>
      </w:pPr>
      <w:r>
        <w:t xml:space="preserve">O traçado da via, como apresentado no projeto, </w:t>
      </w:r>
      <w:r w:rsidRPr="00440086">
        <w:rPr>
          <w:b/>
          <w:bCs/>
        </w:rPr>
        <w:t>difere do que consta no processo IPM 6025/2022</w:t>
      </w:r>
      <w:r>
        <w:t xml:space="preserve">, </w:t>
      </w:r>
      <w:r w:rsidRPr="00440086">
        <w:rPr>
          <w:b/>
          <w:bCs/>
        </w:rPr>
        <w:t>objeto do Alvará de Construção 139/202</w:t>
      </w:r>
      <w:r w:rsidRPr="003931E7">
        <w:rPr>
          <w:b/>
          <w:bCs/>
        </w:rPr>
        <w:t>5</w:t>
      </w:r>
      <w:r>
        <w:t xml:space="preserve">. Verificar a compatibilidade do </w:t>
      </w:r>
      <w:r w:rsidR="00440086">
        <w:t>P</w:t>
      </w:r>
      <w:r>
        <w:t xml:space="preserve">rojeto </w:t>
      </w:r>
      <w:r w:rsidR="00440086">
        <w:t xml:space="preserve">Urbanístico do </w:t>
      </w:r>
      <w:r>
        <w:t>loteamento</w:t>
      </w:r>
      <w:r w:rsidR="00440086">
        <w:t xml:space="preserve">, adequando-o ao projeto aprovado </w:t>
      </w:r>
      <w:r>
        <w:t>e vice versa de forma a estarem compatíveis.</w:t>
      </w:r>
      <w:r w:rsidR="00440086">
        <w:t xml:space="preserve"> Não foram feitas </w:t>
      </w:r>
      <w:r w:rsidR="00440086">
        <w:lastRenderedPageBreak/>
        <w:t>movimentações no processo de análise mencionado com novas alterações e reaprovação do projeto desde a análise preliminar.</w:t>
      </w:r>
    </w:p>
    <w:p w14:paraId="2BEEA847" w14:textId="77777777" w:rsidR="006D037A" w:rsidRPr="00975099" w:rsidRDefault="006D037A" w:rsidP="00DF1B29">
      <w:pPr>
        <w:pStyle w:val="Ttulo3"/>
        <w:numPr>
          <w:ilvl w:val="1"/>
          <w:numId w:val="29"/>
        </w:numPr>
      </w:pPr>
      <w:r w:rsidRPr="00975099">
        <w:t>Sistema Viário:</w:t>
      </w:r>
    </w:p>
    <w:p w14:paraId="34BEFA10" w14:textId="77777777" w:rsidR="003931E7" w:rsidRDefault="003931E7" w:rsidP="00440086">
      <w:pPr>
        <w:pStyle w:val="ndice123"/>
        <w:numPr>
          <w:ilvl w:val="2"/>
          <w:numId w:val="29"/>
        </w:numPr>
      </w:pPr>
      <w:r>
        <w:t>Sistema Viário, Anexo II da LC nº 33/2011:</w:t>
      </w:r>
    </w:p>
    <w:p w14:paraId="3F24CD1C" w14:textId="6868F4AC" w:rsidR="003931E7" w:rsidRDefault="003931E7" w:rsidP="003931E7">
      <w:pPr>
        <w:pStyle w:val="SemEspaamento"/>
        <w:rPr>
          <w:b/>
          <w:bCs/>
        </w:rPr>
      </w:pPr>
      <w:r>
        <w:rPr>
          <w:b/>
          <w:bCs/>
        </w:rPr>
        <w:t>Ajustes</w:t>
      </w:r>
      <w:r w:rsidRPr="00A278C3">
        <w:rPr>
          <w:b/>
          <w:bCs/>
        </w:rPr>
        <w:t>:</w:t>
      </w:r>
    </w:p>
    <w:p w14:paraId="1D7F69F1" w14:textId="34F44ED3" w:rsidR="003931E7" w:rsidRDefault="003931E7" w:rsidP="003931E7">
      <w:pPr>
        <w:pStyle w:val="SemEspaamento"/>
      </w:pPr>
      <w:r>
        <w:t xml:space="preserve">- Compatibilizar o Projeto Urbanístico com o projeto da via aprovado sob o processo </w:t>
      </w:r>
      <w:r w:rsidRPr="00440086">
        <w:rPr>
          <w:b/>
          <w:bCs/>
        </w:rPr>
        <w:t>IPM 6025/2022</w:t>
      </w:r>
      <w:r>
        <w:t xml:space="preserve">, </w:t>
      </w:r>
      <w:r w:rsidRPr="00440086">
        <w:rPr>
          <w:b/>
          <w:bCs/>
        </w:rPr>
        <w:t>objeto do Alvará de Construção 139/202</w:t>
      </w:r>
      <w:r w:rsidRPr="003931E7">
        <w:rPr>
          <w:b/>
          <w:bCs/>
        </w:rPr>
        <w:t>5</w:t>
      </w:r>
      <w:r w:rsidR="00D45F73">
        <w:t xml:space="preserve">, a fim de adequar-se ao previsto no </w:t>
      </w:r>
      <w:r w:rsidR="00D45F73" w:rsidRPr="00B811AF">
        <w:rPr>
          <w:b/>
          <w:bCs/>
        </w:rPr>
        <w:t>R</w:t>
      </w:r>
      <w:r w:rsidR="00F65195">
        <w:rPr>
          <w:b/>
          <w:bCs/>
        </w:rPr>
        <w:t xml:space="preserve">ELATÓRIO </w:t>
      </w:r>
      <w:r w:rsidR="00D45F73" w:rsidRPr="00B811AF">
        <w:rPr>
          <w:b/>
          <w:bCs/>
        </w:rPr>
        <w:t>T</w:t>
      </w:r>
      <w:r w:rsidR="00F65195">
        <w:rPr>
          <w:b/>
          <w:bCs/>
        </w:rPr>
        <w:t>ÉCNICO-</w:t>
      </w:r>
      <w:r w:rsidR="00B811AF" w:rsidRPr="00B811AF">
        <w:rPr>
          <w:b/>
          <w:bCs/>
        </w:rPr>
        <w:t>5453/2025</w:t>
      </w:r>
      <w:r w:rsidR="00F65195">
        <w:rPr>
          <w:b/>
          <w:bCs/>
        </w:rPr>
        <w:t>/SEPLAN</w:t>
      </w:r>
      <w:r w:rsidR="00B811AF">
        <w:t xml:space="preserve"> e na </w:t>
      </w:r>
      <w:r w:rsidR="00B811AF" w:rsidRPr="00B811AF">
        <w:rPr>
          <w:b/>
          <w:bCs/>
        </w:rPr>
        <w:t>CCPPS nº 004/2025</w:t>
      </w:r>
      <w:r w:rsidR="00B811AF">
        <w:t>.</w:t>
      </w:r>
    </w:p>
    <w:p w14:paraId="7E5526EF" w14:textId="1DD09DAF" w:rsidR="0058348E" w:rsidRDefault="0058348E" w:rsidP="003931E7">
      <w:pPr>
        <w:pStyle w:val="SemEspaamento"/>
      </w:pPr>
      <w:r>
        <w:t>- Atualizar plantas esquemáticas de hierarquia viária e uso do solo, conforme traçado viário</w:t>
      </w:r>
      <w:r w:rsidR="009462D7">
        <w:t xml:space="preserve"> atualizado com os</w:t>
      </w:r>
      <w:r>
        <w:t xml:space="preserve"> ajustes</w:t>
      </w:r>
      <w:r w:rsidR="009462D7">
        <w:t xml:space="preserve"> mencionados neste relatório.</w:t>
      </w:r>
    </w:p>
    <w:p w14:paraId="09B6DA2B" w14:textId="1BF04F99" w:rsidR="00F20BF3" w:rsidRDefault="00F20BF3" w:rsidP="003931E7">
      <w:pPr>
        <w:pStyle w:val="SemEspaamento"/>
      </w:pPr>
      <w:r>
        <w:t xml:space="preserve">- Para as vias Locais, quando não há continuidade, ao final, deve-se prever um retorno, </w:t>
      </w:r>
      <w:proofErr w:type="spellStart"/>
      <w:r>
        <w:rPr>
          <w:i/>
          <w:iCs/>
        </w:rPr>
        <w:t>cul</w:t>
      </w:r>
      <w:proofErr w:type="spellEnd"/>
      <w:r>
        <w:rPr>
          <w:i/>
          <w:iCs/>
        </w:rPr>
        <w:t xml:space="preserve"> de sac</w:t>
      </w:r>
      <w:r>
        <w:t>.</w:t>
      </w:r>
      <w:r w:rsidR="0058348E">
        <w:t xml:space="preserve"> Conforme mapa temático da hierarquia viária apresentado, que deve ser atualizado conforme traçado viário,  algumas das ruas classificadas como locais</w:t>
      </w:r>
    </w:p>
    <w:p w14:paraId="6D2A5328" w14:textId="3C185283" w:rsidR="00495636" w:rsidRPr="00F20BF3" w:rsidRDefault="00495636" w:rsidP="003931E7">
      <w:pPr>
        <w:pStyle w:val="SemEspaamento"/>
      </w:pPr>
      <w:r>
        <w:t>- Compatibilizar as concordâncias das vias propostas do parcelamento com a Via Projetada, conforme projeto aprovado no Processo IPM nº</w:t>
      </w:r>
      <w:r w:rsidR="00493772">
        <w:t xml:space="preserve"> 6025/2022.</w:t>
      </w:r>
    </w:p>
    <w:p w14:paraId="1A68B59A" w14:textId="77777777" w:rsidR="003931E7" w:rsidRDefault="003931E7" w:rsidP="003931E7">
      <w:pPr>
        <w:pStyle w:val="SemEspaamento"/>
      </w:pPr>
      <w:bookmarkStart w:id="7" w:name="_Hlk225411447"/>
      <w:r w:rsidRPr="00A278C3">
        <w:rPr>
          <w:b/>
          <w:bCs/>
        </w:rPr>
        <w:t>Observações:</w:t>
      </w:r>
    </w:p>
    <w:bookmarkEnd w:id="7"/>
    <w:p w14:paraId="760FF3E7" w14:textId="5D1E1970" w:rsidR="003931E7" w:rsidRDefault="003931E7" w:rsidP="003931E7">
      <w:pPr>
        <w:pStyle w:val="SemEspaamento"/>
      </w:pPr>
      <w:r>
        <w:t xml:space="preserve">- </w:t>
      </w:r>
      <w:r w:rsidRPr="003931E7">
        <w:t>As vias propostas, em regra, apresentam gabaritos adequados ao que está previsto no Sistema Viário municipal. Apresenta 27,00m e 24,00m para as vias principais, sendo adequado para vias arteriais e coletoras e 16,00m e 13,00m para as demais vias, sendo adequado para vias locais</w:t>
      </w:r>
      <w:r w:rsidRPr="00A278C3">
        <w:t>.</w:t>
      </w:r>
    </w:p>
    <w:p w14:paraId="66C2B4AD" w14:textId="27C4A65D" w:rsidR="003931E7" w:rsidRDefault="003931E7" w:rsidP="003931E7">
      <w:pPr>
        <w:pStyle w:val="SemEspaamento"/>
      </w:pPr>
      <w:r>
        <w:t xml:space="preserve">- </w:t>
      </w:r>
      <w:r>
        <w:t>As extremidades nordeste e sudoeste articulam-se adequadamente com as glebas lindeiras e/ou com as vias já existentes</w:t>
      </w:r>
      <w:r w:rsidR="00D45F73">
        <w:t>.</w:t>
      </w:r>
    </w:p>
    <w:p w14:paraId="00021CB6" w14:textId="77777777" w:rsidR="00116763" w:rsidRPr="00975099" w:rsidRDefault="00116763" w:rsidP="00DF1B29">
      <w:pPr>
        <w:pStyle w:val="Ttulo3"/>
        <w:numPr>
          <w:ilvl w:val="1"/>
          <w:numId w:val="29"/>
        </w:numPr>
      </w:pPr>
      <w:r w:rsidRPr="00975099">
        <w:t>Dimensionamento dos Lotes:</w:t>
      </w:r>
    </w:p>
    <w:p w14:paraId="1F82A34F" w14:textId="77777777" w:rsidR="009462D7" w:rsidRDefault="009462D7" w:rsidP="00116763">
      <w:pPr>
        <w:pStyle w:val="ndice123"/>
      </w:pPr>
      <w:r>
        <w:t>Parâmetros para Parcelamento, Anexo III da LC nº 33/2011.</w:t>
      </w:r>
    </w:p>
    <w:p w14:paraId="72B8C691" w14:textId="2585C7D0" w:rsidR="009462D7" w:rsidRDefault="009462D7" w:rsidP="009462D7">
      <w:pPr>
        <w:pStyle w:val="SemEspaamento"/>
        <w:rPr>
          <w:b/>
          <w:bCs/>
        </w:rPr>
      </w:pPr>
      <w:r w:rsidRPr="00A278C3">
        <w:rPr>
          <w:b/>
          <w:bCs/>
        </w:rPr>
        <w:t>Observações:</w:t>
      </w:r>
    </w:p>
    <w:p w14:paraId="48DE9287" w14:textId="68F42E9D" w:rsidR="009462D7" w:rsidRDefault="009462D7" w:rsidP="009462D7">
      <w:pPr>
        <w:pStyle w:val="SemEspaamento"/>
      </w:pPr>
      <w:r>
        <w:t xml:space="preserve">- </w:t>
      </w:r>
      <w:r w:rsidRPr="009462D7">
        <w:t xml:space="preserve">Dimensionamento dos lotes, </w:t>
      </w:r>
      <w:r w:rsidR="00D63EBB">
        <w:t xml:space="preserve">em geral, </w:t>
      </w:r>
      <w:r w:rsidRPr="009462D7">
        <w:rPr>
          <w:b/>
          <w:bCs/>
        </w:rPr>
        <w:t>está em conformidade</w:t>
      </w:r>
      <w:r w:rsidRPr="009462D7">
        <w:t xml:space="preserve"> com o previsto na LCM Nº 33/2011, Anexo III para o macrozoneamento. São exigidos lotes com pelo menos 360,00m² e testada de 12,00m para o Macrozoneamento MEU e lotes com pelo menos 1.000,00m² e testada de 20,00m para o Macrozoneamento MUIS.</w:t>
      </w:r>
    </w:p>
    <w:p w14:paraId="184F3A60" w14:textId="56F2F4D5" w:rsidR="009462D7" w:rsidRDefault="009462D7" w:rsidP="009462D7">
      <w:pPr>
        <w:pStyle w:val="SemEspaamento"/>
      </w:pPr>
      <w:r>
        <w:t xml:space="preserve">- </w:t>
      </w:r>
      <w:r w:rsidRPr="009462D7">
        <w:t xml:space="preserve">Ainda, para os lotes </w:t>
      </w:r>
      <w:r>
        <w:t>em</w:t>
      </w:r>
      <w:r w:rsidRPr="009462D7">
        <w:t xml:space="preserve"> esquina</w:t>
      </w:r>
      <w:r>
        <w:t>, é necessário acrescer o equivalente a metade do recuo frontal previsto às testadas mínimas. São</w:t>
      </w:r>
      <w:r w:rsidRPr="009462D7">
        <w:t xml:space="preserve"> necessários</w:t>
      </w:r>
      <w:r>
        <w:t>, portanto,</w:t>
      </w:r>
      <w:r w:rsidRPr="009462D7">
        <w:t xml:space="preserve"> 14,00m (12,00m + 2,00m) de testada para lotes em MEU e 22,00m (20,00m + 2,00m)</w:t>
      </w:r>
      <w:r w:rsidR="00D4495D">
        <w:t xml:space="preserve"> nos lotes para MUIS</w:t>
      </w:r>
      <w:r w:rsidRPr="009462D7">
        <w:t>, o que também é atendido pelo empreendimento.</w:t>
      </w:r>
    </w:p>
    <w:p w14:paraId="4F511172" w14:textId="1E846C27" w:rsidR="00D63EBB" w:rsidRDefault="00D63EBB" w:rsidP="00D63EBB">
      <w:pPr>
        <w:pStyle w:val="SemEspaamento"/>
        <w:rPr>
          <w:b/>
          <w:bCs/>
        </w:rPr>
      </w:pPr>
      <w:r>
        <w:rPr>
          <w:b/>
          <w:bCs/>
        </w:rPr>
        <w:t>Ajustes</w:t>
      </w:r>
      <w:r w:rsidRPr="00A278C3">
        <w:rPr>
          <w:b/>
          <w:bCs/>
        </w:rPr>
        <w:t>:</w:t>
      </w:r>
    </w:p>
    <w:p w14:paraId="41A76EC3" w14:textId="07605DC8" w:rsidR="00D63EBB" w:rsidRPr="009462D7" w:rsidRDefault="00D63EBB" w:rsidP="00D63EBB">
      <w:pPr>
        <w:pStyle w:val="SemEspaamento"/>
      </w:pPr>
      <w:r>
        <w:t xml:space="preserve">- </w:t>
      </w:r>
      <w:r>
        <w:t>Verificar lotes por testadas menores que o mínimo previsto massa as Macrozonas. Lotes 653 e 795 têm testadas inferiores. Lote 763 não tem todas as medidas de testadas. Observar que a qualidade de impressão dificulta a visualização da numeração, o que pode ter comprometido a correta identificação numérica dos lotes.</w:t>
      </w:r>
    </w:p>
    <w:p w14:paraId="589D504D" w14:textId="77777777" w:rsidR="00DF1B29" w:rsidRPr="00975099" w:rsidRDefault="00DF1B29" w:rsidP="00DF1B29">
      <w:pPr>
        <w:pStyle w:val="Ttulo3"/>
        <w:numPr>
          <w:ilvl w:val="1"/>
          <w:numId w:val="29"/>
        </w:numPr>
      </w:pPr>
      <w:r w:rsidRPr="00975099">
        <w:t>Doação de Áreas:</w:t>
      </w:r>
    </w:p>
    <w:p w14:paraId="67632065" w14:textId="023BC790" w:rsidR="00D63EBB" w:rsidRDefault="00D63EBB" w:rsidP="00D63EBB">
      <w:pPr>
        <w:pStyle w:val="ndice123"/>
        <w:numPr>
          <w:ilvl w:val="2"/>
          <w:numId w:val="29"/>
        </w:numPr>
      </w:pPr>
      <w:r>
        <w:t>Áreas a serem doadas ao município, Tabela I da LC nº 33/2011.</w:t>
      </w:r>
    </w:p>
    <w:p w14:paraId="4A639E2D" w14:textId="6BBFF95A" w:rsidR="003D6AB2" w:rsidRDefault="003D6AB2" w:rsidP="003D6AB2">
      <w:pPr>
        <w:pStyle w:val="Corpodetexto"/>
      </w:pPr>
      <w:r>
        <w:t>As</w:t>
      </w:r>
      <w:r w:rsidR="00B12917">
        <w:t xml:space="preserve"> á</w:t>
      </w:r>
      <w:r>
        <w:t>rea</w:t>
      </w:r>
      <w:r w:rsidR="00B12917">
        <w:t>s</w:t>
      </w:r>
      <w:r>
        <w:t xml:space="preserve"> para doação, previstas na Tabela I da LC nº 33/2011, devem ser aplicadas proporcionalmente às áreas incidentes em cada um dos Macrozoneamentos. Sendo assim, as áreas deverão ser as que seguem no Quadro Resumo de Áreas por Macrozoneamento abaixo.</w:t>
      </w:r>
    </w:p>
    <w:p w14:paraId="5A542F48" w14:textId="6B8FD2DB" w:rsidR="009414A9" w:rsidRPr="004E5159" w:rsidRDefault="00B12917" w:rsidP="00D83C98">
      <w:pPr>
        <w:pStyle w:val="Corpodetexto"/>
      </w:pPr>
      <w:r>
        <w:lastRenderedPageBreak/>
        <w:t xml:space="preserve">Vale ressaltar, que </w:t>
      </w:r>
      <w:r w:rsidRPr="004E5159">
        <w:rPr>
          <w:b/>
          <w:bCs/>
        </w:rPr>
        <w:t xml:space="preserve">todas as áreas calculadas </w:t>
      </w:r>
      <w:proofErr w:type="gramStart"/>
      <w:r w:rsidRPr="004E5159">
        <w:rPr>
          <w:b/>
          <w:bCs/>
        </w:rPr>
        <w:t>baseiam-se</w:t>
      </w:r>
      <w:proofErr w:type="gramEnd"/>
      <w:r w:rsidRPr="004E5159">
        <w:rPr>
          <w:b/>
          <w:bCs/>
        </w:rPr>
        <w:t xml:space="preserve"> na proposta da REQUERENTE de que, da gleba unificada com 994.698,13 m², será desmembrada área remanescente de 60.665,22 m², restando uma área líquida parcelável de 934.032,91 m²</w:t>
      </w:r>
      <w:r w:rsidR="004E5159">
        <w:t>. Foi apresentada como Área Remanescente uma área que, se desmembrada autonomamente não disporia de frente para via pública existente. A testada para via pública para a Área Remanescente proposta só existe quando inserida na proposta de parcelamento do solo em análise. Será consultada a Procuradoria Municipal para parecer jurídico sobre as características das áreas remanescentes para serem aceitas e, se no caso proposto neste parcelamento, ela não se configuraria como um lote, entrando, portanto, no cálculo da área base para doação.</w:t>
      </w:r>
    </w:p>
    <w:p w14:paraId="78863977" w14:textId="77777777" w:rsidR="00E129C2" w:rsidRDefault="00E857E8" w:rsidP="00D83C98">
      <w:pPr>
        <w:pStyle w:val="Corpodetexto"/>
      </w:pPr>
      <w:r>
        <w:fldChar w:fldCharType="begin"/>
      </w:r>
      <w:r>
        <w:instrText xml:space="preserve"> LINK Excel.Sheet.12 "D:\\GD SePlan\\Meu Drive\\1.1.3.analise_de_projetos.parcelamento_do_solo\\2024_005135 - JTA Empreendimentos e Urbanismo LTDA\\3.analises\\2ª Análise\\2024.005135_2 - Anexo I - Lista Checagem para Análise de Parcelamentos do Solo_278.xlsx" "Áreas, Etc.!L9C5:L14C10" \a \f 4 \h  \* MERGEFORMAT </w:instrText>
      </w:r>
      <w:r w:rsidR="00E129C2">
        <w:fldChar w:fldCharType="separate"/>
      </w:r>
    </w:p>
    <w:tbl>
      <w:tblPr>
        <w:tblW w:w="6997" w:type="dxa"/>
        <w:jc w:val="center"/>
        <w:tblCellMar>
          <w:left w:w="70" w:type="dxa"/>
          <w:right w:w="70" w:type="dxa"/>
        </w:tblCellMar>
        <w:tblLook w:val="04A0" w:firstRow="1" w:lastRow="0" w:firstColumn="1" w:lastColumn="0" w:noHBand="0" w:noVBand="1"/>
      </w:tblPr>
      <w:tblGrid>
        <w:gridCol w:w="1584"/>
        <w:gridCol w:w="992"/>
        <w:gridCol w:w="851"/>
        <w:gridCol w:w="1417"/>
        <w:gridCol w:w="1110"/>
        <w:gridCol w:w="154"/>
        <w:gridCol w:w="934"/>
        <w:gridCol w:w="24"/>
      </w:tblGrid>
      <w:tr w:rsidR="00E129C2" w:rsidRPr="00E129C2" w14:paraId="26FC6A85" w14:textId="77777777" w:rsidTr="00E129C2">
        <w:trPr>
          <w:gridAfter w:val="1"/>
          <w:divId w:val="1262450812"/>
          <w:wAfter w:w="40" w:type="dxa"/>
          <w:trHeight w:val="38"/>
          <w:jc w:val="center"/>
        </w:trPr>
        <w:tc>
          <w:tcPr>
            <w:tcW w:w="6957" w:type="dxa"/>
            <w:gridSpan w:val="7"/>
            <w:tcBorders>
              <w:top w:val="single" w:sz="12" w:space="0" w:color="auto"/>
              <w:left w:val="nil"/>
              <w:bottom w:val="single" w:sz="12" w:space="0" w:color="auto"/>
              <w:right w:val="nil"/>
            </w:tcBorders>
            <w:shd w:val="clear" w:color="auto" w:fill="auto"/>
            <w:noWrap/>
            <w:vAlign w:val="center"/>
            <w:hideMark/>
          </w:tcPr>
          <w:p w14:paraId="65E1EADF" w14:textId="0640A1A7" w:rsidR="00E129C2" w:rsidRPr="00E129C2" w:rsidRDefault="00E129C2" w:rsidP="00E129C2">
            <w:pPr>
              <w:pStyle w:val="Tabela-Ttulo"/>
              <w:ind w:right="-72"/>
              <w:rPr>
                <w:rFonts w:eastAsia="Times New Roman"/>
                <w:color w:val="000000"/>
                <w:kern w:val="0"/>
                <w:sz w:val="20"/>
                <w:szCs w:val="20"/>
                <w:lang w:eastAsia="pt-BR"/>
                <w14:ligatures w14:val="none"/>
              </w:rPr>
            </w:pPr>
            <w:r w:rsidRPr="00E129C2">
              <w:rPr>
                <w:rFonts w:eastAsia="Times New Roman"/>
                <w:sz w:val="20"/>
                <w:szCs w:val="20"/>
                <w:lang w:eastAsia="pt-BR"/>
              </w:rPr>
              <w:t xml:space="preserve">Quadro Resumo de Áreas a Ceder </w:t>
            </w:r>
            <w:r w:rsidRPr="00E129C2">
              <w:rPr>
                <w:rFonts w:eastAsia="Times New Roman"/>
                <w:color w:val="000000"/>
                <w:kern w:val="0"/>
                <w:sz w:val="20"/>
                <w:szCs w:val="20"/>
                <w:lang w:eastAsia="pt-BR"/>
                <w14:ligatures w14:val="none"/>
              </w:rPr>
              <w:t>por Macrozoneamento</w:t>
            </w:r>
          </w:p>
        </w:tc>
      </w:tr>
      <w:tr w:rsidR="00E129C2" w:rsidRPr="00E129C2" w14:paraId="59420C5D" w14:textId="77777777" w:rsidTr="00E129C2">
        <w:trPr>
          <w:divId w:val="1262450812"/>
          <w:trHeight w:val="160"/>
          <w:jc w:val="center"/>
        </w:trPr>
        <w:tc>
          <w:tcPr>
            <w:tcW w:w="1584" w:type="dxa"/>
            <w:vMerge w:val="restart"/>
            <w:tcBorders>
              <w:top w:val="single" w:sz="12" w:space="0" w:color="auto"/>
              <w:left w:val="nil"/>
              <w:bottom w:val="single" w:sz="8" w:space="0" w:color="000000"/>
              <w:right w:val="nil"/>
            </w:tcBorders>
            <w:shd w:val="clear" w:color="auto" w:fill="auto"/>
            <w:noWrap/>
            <w:vAlign w:val="center"/>
            <w:hideMark/>
          </w:tcPr>
          <w:p w14:paraId="3C8F2D4F" w14:textId="77777777" w:rsidR="00E129C2" w:rsidRPr="00E129C2" w:rsidRDefault="00E129C2" w:rsidP="00E129C2">
            <w:pPr>
              <w:pStyle w:val="Tabela-Ttulo"/>
              <w:ind w:left="-72" w:right="-67"/>
              <w:rPr>
                <w:rFonts w:eastAsia="Times New Roman"/>
                <w:sz w:val="20"/>
                <w:szCs w:val="20"/>
                <w:lang w:eastAsia="pt-BR"/>
              </w:rPr>
            </w:pPr>
            <w:r w:rsidRPr="00E129C2">
              <w:rPr>
                <w:rFonts w:eastAsia="Times New Roman"/>
                <w:sz w:val="20"/>
                <w:szCs w:val="20"/>
                <w:lang w:eastAsia="pt-BR"/>
              </w:rPr>
              <w:t>Descrição</w:t>
            </w:r>
          </w:p>
        </w:tc>
        <w:tc>
          <w:tcPr>
            <w:tcW w:w="1843" w:type="dxa"/>
            <w:gridSpan w:val="2"/>
            <w:tcBorders>
              <w:top w:val="single" w:sz="12" w:space="0" w:color="auto"/>
              <w:left w:val="nil"/>
              <w:bottom w:val="single" w:sz="4" w:space="0" w:color="auto"/>
              <w:right w:val="nil"/>
            </w:tcBorders>
            <w:shd w:val="clear" w:color="auto" w:fill="auto"/>
            <w:noWrap/>
            <w:vAlign w:val="center"/>
            <w:hideMark/>
          </w:tcPr>
          <w:p w14:paraId="5BCA03FE" w14:textId="77777777" w:rsidR="00E129C2" w:rsidRPr="00E129C2" w:rsidRDefault="00E129C2" w:rsidP="00E129C2">
            <w:pPr>
              <w:pStyle w:val="Tabela-Ttulo"/>
              <w:contextualSpacing/>
              <w:rPr>
                <w:rFonts w:eastAsia="Times New Roman"/>
                <w:sz w:val="20"/>
                <w:szCs w:val="20"/>
                <w:lang w:eastAsia="pt-BR"/>
              </w:rPr>
            </w:pPr>
            <w:r w:rsidRPr="00E129C2">
              <w:rPr>
                <w:rFonts w:eastAsia="Times New Roman"/>
                <w:sz w:val="20"/>
                <w:szCs w:val="20"/>
                <w:lang w:eastAsia="pt-BR"/>
              </w:rPr>
              <w:t>Porcentagem</w:t>
            </w:r>
          </w:p>
        </w:tc>
        <w:tc>
          <w:tcPr>
            <w:tcW w:w="2669" w:type="dxa"/>
            <w:gridSpan w:val="3"/>
            <w:tcBorders>
              <w:top w:val="single" w:sz="12" w:space="0" w:color="auto"/>
              <w:left w:val="nil"/>
              <w:right w:val="nil"/>
            </w:tcBorders>
            <w:shd w:val="clear" w:color="auto" w:fill="auto"/>
            <w:noWrap/>
            <w:vAlign w:val="center"/>
            <w:hideMark/>
          </w:tcPr>
          <w:p w14:paraId="70080E5F" w14:textId="77777777" w:rsidR="00E129C2" w:rsidRPr="00E129C2" w:rsidRDefault="00E129C2" w:rsidP="00E129C2">
            <w:pPr>
              <w:pStyle w:val="Tabela-Ttulo"/>
              <w:ind w:left="-69" w:right="-88"/>
              <w:contextualSpacing/>
              <w:rPr>
                <w:rFonts w:eastAsia="Times New Roman"/>
                <w:sz w:val="20"/>
                <w:szCs w:val="20"/>
                <w:lang w:eastAsia="pt-BR"/>
              </w:rPr>
            </w:pPr>
            <w:r w:rsidRPr="00E129C2">
              <w:rPr>
                <w:rFonts w:eastAsia="Times New Roman"/>
                <w:sz w:val="20"/>
                <w:szCs w:val="20"/>
                <w:lang w:eastAsia="pt-BR"/>
              </w:rPr>
              <w:t>Área - Zoneamento (m²)</w:t>
            </w:r>
          </w:p>
        </w:tc>
        <w:tc>
          <w:tcPr>
            <w:tcW w:w="901" w:type="dxa"/>
            <w:gridSpan w:val="2"/>
            <w:vMerge w:val="restart"/>
            <w:tcBorders>
              <w:top w:val="single" w:sz="12" w:space="0" w:color="auto"/>
              <w:left w:val="nil"/>
              <w:right w:val="nil"/>
            </w:tcBorders>
            <w:shd w:val="clear" w:color="auto" w:fill="auto"/>
            <w:vAlign w:val="center"/>
            <w:hideMark/>
          </w:tcPr>
          <w:p w14:paraId="001C5052" w14:textId="77777777" w:rsidR="00E129C2" w:rsidRPr="00E129C2" w:rsidRDefault="00E129C2" w:rsidP="00E129C2">
            <w:pPr>
              <w:pStyle w:val="Tabela-Ttulo"/>
              <w:ind w:left="-69" w:right="-88"/>
              <w:contextualSpacing/>
              <w:rPr>
                <w:rFonts w:eastAsia="Times New Roman"/>
                <w:sz w:val="20"/>
                <w:szCs w:val="20"/>
                <w:lang w:eastAsia="pt-BR"/>
              </w:rPr>
            </w:pPr>
            <w:r w:rsidRPr="00E129C2">
              <w:rPr>
                <w:rFonts w:eastAsia="Times New Roman"/>
                <w:sz w:val="20"/>
                <w:szCs w:val="20"/>
                <w:lang w:eastAsia="pt-BR"/>
              </w:rPr>
              <w:t>Área Total (m²)</w:t>
            </w:r>
          </w:p>
        </w:tc>
      </w:tr>
      <w:tr w:rsidR="00E129C2" w:rsidRPr="00E129C2" w14:paraId="5C6952F1" w14:textId="77777777" w:rsidTr="00E129C2">
        <w:trPr>
          <w:divId w:val="1262450812"/>
          <w:trHeight w:val="276"/>
          <w:jc w:val="center"/>
        </w:trPr>
        <w:tc>
          <w:tcPr>
            <w:tcW w:w="1584" w:type="dxa"/>
            <w:vMerge/>
            <w:tcBorders>
              <w:top w:val="nil"/>
              <w:left w:val="nil"/>
              <w:bottom w:val="single" w:sz="12" w:space="0" w:color="auto"/>
              <w:right w:val="nil"/>
            </w:tcBorders>
            <w:vAlign w:val="center"/>
            <w:hideMark/>
          </w:tcPr>
          <w:p w14:paraId="55E13CED" w14:textId="77777777" w:rsidR="00E129C2" w:rsidRPr="00E129C2" w:rsidRDefault="00E129C2" w:rsidP="00E129C2">
            <w:pPr>
              <w:pStyle w:val="Tabela-Ttulo"/>
              <w:ind w:left="-72" w:right="-67"/>
              <w:rPr>
                <w:rFonts w:eastAsia="Times New Roman"/>
                <w:sz w:val="20"/>
                <w:szCs w:val="20"/>
                <w:lang w:eastAsia="pt-BR"/>
              </w:rPr>
            </w:pPr>
          </w:p>
        </w:tc>
        <w:tc>
          <w:tcPr>
            <w:tcW w:w="992" w:type="dxa"/>
            <w:tcBorders>
              <w:top w:val="nil"/>
              <w:left w:val="nil"/>
              <w:bottom w:val="single" w:sz="12" w:space="0" w:color="auto"/>
              <w:right w:val="nil"/>
            </w:tcBorders>
            <w:shd w:val="clear" w:color="auto" w:fill="auto"/>
            <w:noWrap/>
            <w:vAlign w:val="bottom"/>
            <w:hideMark/>
          </w:tcPr>
          <w:p w14:paraId="3CEB42F7" w14:textId="77777777" w:rsidR="00E129C2" w:rsidRPr="00E129C2" w:rsidRDefault="00E129C2" w:rsidP="00E129C2">
            <w:pPr>
              <w:pStyle w:val="Tabela-Ttulo"/>
              <w:contextualSpacing/>
              <w:rPr>
                <w:rFonts w:eastAsia="Times New Roman"/>
                <w:sz w:val="20"/>
                <w:szCs w:val="20"/>
                <w:lang w:eastAsia="pt-BR"/>
              </w:rPr>
            </w:pPr>
            <w:r w:rsidRPr="00E129C2">
              <w:rPr>
                <w:rFonts w:eastAsia="Times New Roman"/>
                <w:sz w:val="20"/>
                <w:szCs w:val="20"/>
                <w:lang w:eastAsia="pt-BR"/>
              </w:rPr>
              <w:t>MEU 1</w:t>
            </w:r>
          </w:p>
        </w:tc>
        <w:tc>
          <w:tcPr>
            <w:tcW w:w="851" w:type="dxa"/>
            <w:tcBorders>
              <w:top w:val="nil"/>
              <w:left w:val="nil"/>
              <w:bottom w:val="single" w:sz="12" w:space="0" w:color="auto"/>
              <w:right w:val="nil"/>
            </w:tcBorders>
            <w:shd w:val="clear" w:color="auto" w:fill="auto"/>
            <w:noWrap/>
            <w:vAlign w:val="bottom"/>
            <w:hideMark/>
          </w:tcPr>
          <w:p w14:paraId="2874C2AB" w14:textId="77777777" w:rsidR="00E129C2" w:rsidRPr="00E129C2" w:rsidRDefault="00E129C2" w:rsidP="00E129C2">
            <w:pPr>
              <w:pStyle w:val="Tabela-Ttulo"/>
              <w:contextualSpacing/>
              <w:rPr>
                <w:rFonts w:eastAsia="Times New Roman"/>
                <w:sz w:val="20"/>
                <w:szCs w:val="20"/>
                <w:lang w:eastAsia="pt-BR"/>
              </w:rPr>
            </w:pPr>
            <w:r w:rsidRPr="00E129C2">
              <w:rPr>
                <w:rFonts w:eastAsia="Times New Roman"/>
                <w:sz w:val="20"/>
                <w:szCs w:val="20"/>
                <w:lang w:eastAsia="pt-BR"/>
              </w:rPr>
              <w:t>MUIS</w:t>
            </w:r>
          </w:p>
        </w:tc>
        <w:tc>
          <w:tcPr>
            <w:tcW w:w="1417" w:type="dxa"/>
            <w:tcBorders>
              <w:top w:val="single" w:sz="4" w:space="0" w:color="auto"/>
              <w:left w:val="nil"/>
              <w:bottom w:val="single" w:sz="12" w:space="0" w:color="auto"/>
              <w:right w:val="nil"/>
            </w:tcBorders>
            <w:shd w:val="clear" w:color="auto" w:fill="auto"/>
            <w:noWrap/>
            <w:vAlign w:val="bottom"/>
            <w:hideMark/>
          </w:tcPr>
          <w:p w14:paraId="225CD1CC" w14:textId="77777777" w:rsidR="00E129C2" w:rsidRPr="00E129C2" w:rsidRDefault="00E129C2" w:rsidP="00E129C2">
            <w:pPr>
              <w:pStyle w:val="Tabela-Ttulo"/>
              <w:ind w:left="-69" w:right="-88"/>
              <w:contextualSpacing/>
              <w:rPr>
                <w:rFonts w:eastAsia="Times New Roman"/>
                <w:sz w:val="20"/>
                <w:szCs w:val="20"/>
                <w:lang w:eastAsia="pt-BR"/>
              </w:rPr>
            </w:pPr>
            <w:r w:rsidRPr="00E129C2">
              <w:rPr>
                <w:rFonts w:eastAsia="Times New Roman"/>
                <w:sz w:val="20"/>
                <w:szCs w:val="20"/>
                <w:lang w:eastAsia="pt-BR"/>
              </w:rPr>
              <w:t>MEU 1</w:t>
            </w:r>
          </w:p>
        </w:tc>
        <w:tc>
          <w:tcPr>
            <w:tcW w:w="1110" w:type="dxa"/>
            <w:tcBorders>
              <w:top w:val="single" w:sz="4" w:space="0" w:color="auto"/>
              <w:left w:val="nil"/>
              <w:bottom w:val="single" w:sz="12" w:space="0" w:color="auto"/>
              <w:right w:val="nil"/>
            </w:tcBorders>
            <w:shd w:val="clear" w:color="auto" w:fill="auto"/>
            <w:noWrap/>
            <w:vAlign w:val="bottom"/>
            <w:hideMark/>
          </w:tcPr>
          <w:p w14:paraId="5DE93103" w14:textId="77777777" w:rsidR="00E129C2" w:rsidRPr="00E129C2" w:rsidRDefault="00E129C2" w:rsidP="00E129C2">
            <w:pPr>
              <w:pStyle w:val="Tabela-Ttulo"/>
              <w:ind w:left="-69" w:right="-88"/>
              <w:contextualSpacing/>
              <w:rPr>
                <w:rFonts w:eastAsia="Times New Roman"/>
                <w:sz w:val="20"/>
                <w:szCs w:val="20"/>
                <w:lang w:eastAsia="pt-BR"/>
              </w:rPr>
            </w:pPr>
            <w:r w:rsidRPr="00E129C2">
              <w:rPr>
                <w:rFonts w:eastAsia="Times New Roman"/>
                <w:sz w:val="20"/>
                <w:szCs w:val="20"/>
                <w:lang w:eastAsia="pt-BR"/>
              </w:rPr>
              <w:t>MUIS</w:t>
            </w:r>
          </w:p>
        </w:tc>
        <w:tc>
          <w:tcPr>
            <w:tcW w:w="1040" w:type="dxa"/>
            <w:gridSpan w:val="3"/>
            <w:vMerge/>
            <w:tcBorders>
              <w:top w:val="nil"/>
              <w:left w:val="nil"/>
              <w:bottom w:val="single" w:sz="12" w:space="0" w:color="auto"/>
              <w:right w:val="nil"/>
            </w:tcBorders>
            <w:vAlign w:val="center"/>
            <w:hideMark/>
          </w:tcPr>
          <w:p w14:paraId="560A18E1" w14:textId="77777777" w:rsidR="00E129C2" w:rsidRPr="00E129C2" w:rsidRDefault="00E129C2" w:rsidP="00E129C2">
            <w:pPr>
              <w:pStyle w:val="Tabela-Ttulo"/>
              <w:ind w:left="-72" w:right="-88"/>
              <w:contextualSpacing/>
              <w:rPr>
                <w:rFonts w:eastAsia="Times New Roman"/>
                <w:sz w:val="20"/>
                <w:szCs w:val="20"/>
                <w:lang w:eastAsia="pt-BR"/>
              </w:rPr>
            </w:pPr>
          </w:p>
        </w:tc>
      </w:tr>
      <w:tr w:rsidR="00E129C2" w:rsidRPr="00E129C2" w14:paraId="10EF51F0" w14:textId="77777777" w:rsidTr="00E129C2">
        <w:trPr>
          <w:divId w:val="1262450812"/>
          <w:trHeight w:val="264"/>
          <w:jc w:val="center"/>
        </w:trPr>
        <w:tc>
          <w:tcPr>
            <w:tcW w:w="1584" w:type="dxa"/>
            <w:tcBorders>
              <w:top w:val="single" w:sz="12" w:space="0" w:color="auto"/>
              <w:left w:val="nil"/>
              <w:bottom w:val="nil"/>
              <w:right w:val="nil"/>
            </w:tcBorders>
            <w:shd w:val="clear" w:color="auto" w:fill="auto"/>
            <w:noWrap/>
            <w:vAlign w:val="bottom"/>
            <w:hideMark/>
          </w:tcPr>
          <w:p w14:paraId="4F9FD445" w14:textId="77777777" w:rsidR="00E129C2" w:rsidRPr="00E129C2" w:rsidRDefault="00E129C2" w:rsidP="00E129C2">
            <w:pPr>
              <w:pStyle w:val="Tabela-Corpo"/>
              <w:rPr>
                <w:rFonts w:eastAsia="Times New Roman"/>
                <w:lang w:eastAsia="pt-BR"/>
              </w:rPr>
            </w:pPr>
            <w:r w:rsidRPr="00E129C2">
              <w:rPr>
                <w:rFonts w:eastAsia="Times New Roman"/>
                <w:lang w:eastAsia="pt-BR"/>
              </w:rPr>
              <w:t>Áreas Verdes</w:t>
            </w:r>
          </w:p>
        </w:tc>
        <w:tc>
          <w:tcPr>
            <w:tcW w:w="992" w:type="dxa"/>
            <w:tcBorders>
              <w:top w:val="single" w:sz="12" w:space="0" w:color="auto"/>
              <w:left w:val="nil"/>
              <w:bottom w:val="nil"/>
              <w:right w:val="nil"/>
            </w:tcBorders>
            <w:shd w:val="clear" w:color="auto" w:fill="auto"/>
            <w:noWrap/>
            <w:vAlign w:val="bottom"/>
            <w:hideMark/>
          </w:tcPr>
          <w:p w14:paraId="419F4A69" w14:textId="77777777" w:rsidR="00E129C2" w:rsidRPr="00E129C2" w:rsidRDefault="00E129C2" w:rsidP="00E129C2">
            <w:pPr>
              <w:pStyle w:val="Tabela-Corpo"/>
              <w:rPr>
                <w:rFonts w:eastAsia="Times New Roman"/>
                <w:lang w:eastAsia="pt-BR"/>
              </w:rPr>
            </w:pPr>
            <w:r w:rsidRPr="00E129C2">
              <w:rPr>
                <w:rFonts w:eastAsia="Times New Roman"/>
                <w:lang w:eastAsia="pt-BR"/>
              </w:rPr>
              <w:t>10%</w:t>
            </w:r>
          </w:p>
        </w:tc>
        <w:tc>
          <w:tcPr>
            <w:tcW w:w="851" w:type="dxa"/>
            <w:tcBorders>
              <w:top w:val="single" w:sz="12" w:space="0" w:color="auto"/>
              <w:left w:val="nil"/>
              <w:bottom w:val="nil"/>
              <w:right w:val="nil"/>
            </w:tcBorders>
            <w:shd w:val="clear" w:color="auto" w:fill="auto"/>
            <w:noWrap/>
            <w:vAlign w:val="bottom"/>
            <w:hideMark/>
          </w:tcPr>
          <w:p w14:paraId="16F674D7" w14:textId="77777777" w:rsidR="00E129C2" w:rsidRPr="00E129C2" w:rsidRDefault="00E129C2" w:rsidP="00E129C2">
            <w:pPr>
              <w:pStyle w:val="Tabela-Corpo"/>
              <w:rPr>
                <w:rFonts w:eastAsia="Times New Roman"/>
                <w:lang w:eastAsia="pt-BR"/>
              </w:rPr>
            </w:pPr>
            <w:r w:rsidRPr="00E129C2">
              <w:rPr>
                <w:rFonts w:eastAsia="Times New Roman"/>
                <w:lang w:eastAsia="pt-BR"/>
              </w:rPr>
              <w:t>20%</w:t>
            </w:r>
          </w:p>
        </w:tc>
        <w:tc>
          <w:tcPr>
            <w:tcW w:w="1417" w:type="dxa"/>
            <w:tcBorders>
              <w:top w:val="single" w:sz="12" w:space="0" w:color="auto"/>
              <w:left w:val="nil"/>
              <w:bottom w:val="nil"/>
              <w:right w:val="nil"/>
            </w:tcBorders>
            <w:shd w:val="clear" w:color="auto" w:fill="auto"/>
            <w:noWrap/>
            <w:vAlign w:val="bottom"/>
            <w:hideMark/>
          </w:tcPr>
          <w:p w14:paraId="07ED15A7" w14:textId="77777777" w:rsidR="00E129C2" w:rsidRPr="00E129C2" w:rsidRDefault="00E129C2" w:rsidP="00E129C2">
            <w:pPr>
              <w:pStyle w:val="Tabela-Corpo"/>
              <w:rPr>
                <w:rFonts w:eastAsia="Times New Roman"/>
                <w:lang w:eastAsia="pt-BR"/>
              </w:rPr>
            </w:pPr>
            <w:r w:rsidRPr="00E129C2">
              <w:rPr>
                <w:rFonts w:eastAsia="Times New Roman"/>
                <w:lang w:eastAsia="pt-BR"/>
              </w:rPr>
              <w:t>75.104,60</w:t>
            </w:r>
          </w:p>
        </w:tc>
        <w:tc>
          <w:tcPr>
            <w:tcW w:w="1110" w:type="dxa"/>
            <w:tcBorders>
              <w:top w:val="single" w:sz="12" w:space="0" w:color="auto"/>
              <w:left w:val="nil"/>
              <w:bottom w:val="nil"/>
              <w:right w:val="nil"/>
            </w:tcBorders>
            <w:shd w:val="clear" w:color="auto" w:fill="auto"/>
            <w:noWrap/>
            <w:vAlign w:val="bottom"/>
            <w:hideMark/>
          </w:tcPr>
          <w:p w14:paraId="2D646E54" w14:textId="77777777" w:rsidR="00E129C2" w:rsidRPr="00E129C2" w:rsidRDefault="00E129C2" w:rsidP="00E129C2">
            <w:pPr>
              <w:pStyle w:val="Tabela-Corpo"/>
              <w:rPr>
                <w:rFonts w:eastAsia="Times New Roman"/>
                <w:lang w:eastAsia="pt-BR"/>
              </w:rPr>
            </w:pPr>
            <w:r w:rsidRPr="00E129C2">
              <w:rPr>
                <w:rFonts w:eastAsia="Times New Roman"/>
                <w:lang w:eastAsia="pt-BR"/>
              </w:rPr>
              <w:t>36.597,39</w:t>
            </w:r>
          </w:p>
        </w:tc>
        <w:tc>
          <w:tcPr>
            <w:tcW w:w="1040" w:type="dxa"/>
            <w:gridSpan w:val="3"/>
            <w:tcBorders>
              <w:top w:val="single" w:sz="12" w:space="0" w:color="auto"/>
              <w:left w:val="nil"/>
              <w:bottom w:val="nil"/>
              <w:right w:val="nil"/>
            </w:tcBorders>
            <w:shd w:val="clear" w:color="auto" w:fill="auto"/>
            <w:noWrap/>
            <w:vAlign w:val="bottom"/>
            <w:hideMark/>
          </w:tcPr>
          <w:p w14:paraId="00E94B03" w14:textId="77777777" w:rsidR="00E129C2" w:rsidRPr="00E129C2" w:rsidRDefault="00E129C2" w:rsidP="00E129C2">
            <w:pPr>
              <w:pStyle w:val="Tabela-Corpo"/>
              <w:rPr>
                <w:rFonts w:eastAsia="Times New Roman"/>
                <w:lang w:eastAsia="pt-BR"/>
              </w:rPr>
            </w:pPr>
            <w:r w:rsidRPr="00E129C2">
              <w:rPr>
                <w:rFonts w:eastAsia="Times New Roman"/>
                <w:lang w:eastAsia="pt-BR"/>
              </w:rPr>
              <w:t>111.701,99</w:t>
            </w:r>
          </w:p>
        </w:tc>
      </w:tr>
      <w:tr w:rsidR="00E129C2" w:rsidRPr="00E129C2" w14:paraId="3A01D145" w14:textId="77777777" w:rsidTr="00E129C2">
        <w:trPr>
          <w:divId w:val="1262450812"/>
          <w:trHeight w:val="264"/>
          <w:jc w:val="center"/>
        </w:trPr>
        <w:tc>
          <w:tcPr>
            <w:tcW w:w="1584" w:type="dxa"/>
            <w:tcBorders>
              <w:top w:val="nil"/>
              <w:left w:val="nil"/>
              <w:bottom w:val="nil"/>
              <w:right w:val="nil"/>
            </w:tcBorders>
            <w:shd w:val="clear" w:color="auto" w:fill="auto"/>
            <w:noWrap/>
            <w:vAlign w:val="bottom"/>
            <w:hideMark/>
          </w:tcPr>
          <w:p w14:paraId="48271F3B" w14:textId="77777777" w:rsidR="00E129C2" w:rsidRPr="00E129C2" w:rsidRDefault="00E129C2" w:rsidP="00E129C2">
            <w:pPr>
              <w:pStyle w:val="Tabela-Corpo"/>
              <w:rPr>
                <w:rFonts w:eastAsia="Times New Roman"/>
                <w:color w:val="000000"/>
                <w:kern w:val="0"/>
                <w:lang w:eastAsia="pt-BR"/>
                <w14:ligatures w14:val="none"/>
              </w:rPr>
            </w:pPr>
            <w:r w:rsidRPr="00E129C2">
              <w:rPr>
                <w:rFonts w:eastAsia="Times New Roman"/>
                <w:lang w:eastAsia="pt-BR"/>
              </w:rPr>
              <w:t>Áreas de Interesse Social*</w:t>
            </w:r>
          </w:p>
        </w:tc>
        <w:tc>
          <w:tcPr>
            <w:tcW w:w="992" w:type="dxa"/>
            <w:tcBorders>
              <w:top w:val="nil"/>
              <w:left w:val="nil"/>
              <w:bottom w:val="nil"/>
              <w:right w:val="nil"/>
            </w:tcBorders>
            <w:shd w:val="clear" w:color="auto" w:fill="auto"/>
            <w:noWrap/>
            <w:vAlign w:val="bottom"/>
            <w:hideMark/>
          </w:tcPr>
          <w:p w14:paraId="1FE604DF" w14:textId="77777777" w:rsidR="00E129C2" w:rsidRPr="00E129C2" w:rsidRDefault="00E129C2" w:rsidP="00E129C2">
            <w:pPr>
              <w:pStyle w:val="Tabela-Corpo"/>
              <w:rPr>
                <w:rFonts w:eastAsia="Times New Roman"/>
                <w:lang w:eastAsia="pt-BR"/>
              </w:rPr>
            </w:pPr>
            <w:r w:rsidRPr="00E129C2">
              <w:rPr>
                <w:rFonts w:eastAsia="Times New Roman"/>
                <w:lang w:eastAsia="pt-BR"/>
              </w:rPr>
              <w:t>5%</w:t>
            </w:r>
          </w:p>
        </w:tc>
        <w:tc>
          <w:tcPr>
            <w:tcW w:w="851" w:type="dxa"/>
            <w:tcBorders>
              <w:top w:val="nil"/>
              <w:left w:val="nil"/>
              <w:bottom w:val="nil"/>
              <w:right w:val="nil"/>
            </w:tcBorders>
            <w:shd w:val="clear" w:color="auto" w:fill="auto"/>
            <w:noWrap/>
            <w:vAlign w:val="bottom"/>
            <w:hideMark/>
          </w:tcPr>
          <w:p w14:paraId="5655A67E" w14:textId="77777777" w:rsidR="00E129C2" w:rsidRPr="00E129C2" w:rsidRDefault="00E129C2" w:rsidP="00E129C2">
            <w:pPr>
              <w:pStyle w:val="Tabela-Corpo"/>
              <w:rPr>
                <w:rFonts w:eastAsia="Times New Roman"/>
                <w:lang w:eastAsia="pt-BR"/>
              </w:rPr>
            </w:pPr>
            <w:r w:rsidRPr="00E129C2">
              <w:rPr>
                <w:rFonts w:eastAsia="Times New Roman"/>
                <w:lang w:eastAsia="pt-BR"/>
              </w:rPr>
              <w:t>5%</w:t>
            </w:r>
          </w:p>
        </w:tc>
        <w:tc>
          <w:tcPr>
            <w:tcW w:w="1417" w:type="dxa"/>
            <w:tcBorders>
              <w:top w:val="nil"/>
              <w:left w:val="nil"/>
              <w:bottom w:val="nil"/>
              <w:right w:val="nil"/>
            </w:tcBorders>
            <w:shd w:val="clear" w:color="auto" w:fill="auto"/>
            <w:noWrap/>
            <w:vAlign w:val="bottom"/>
            <w:hideMark/>
          </w:tcPr>
          <w:p w14:paraId="2EE1148E" w14:textId="77777777" w:rsidR="00E129C2" w:rsidRPr="00E129C2" w:rsidRDefault="00E129C2" w:rsidP="00E129C2">
            <w:pPr>
              <w:pStyle w:val="Tabela-Corpo"/>
              <w:rPr>
                <w:rFonts w:eastAsia="Times New Roman"/>
                <w:lang w:eastAsia="pt-BR"/>
              </w:rPr>
            </w:pPr>
            <w:r w:rsidRPr="00E129C2">
              <w:rPr>
                <w:rFonts w:eastAsia="Times New Roman"/>
                <w:lang w:eastAsia="pt-BR"/>
              </w:rPr>
              <w:t>37.552,30</w:t>
            </w:r>
          </w:p>
        </w:tc>
        <w:tc>
          <w:tcPr>
            <w:tcW w:w="1110" w:type="dxa"/>
            <w:tcBorders>
              <w:top w:val="nil"/>
              <w:left w:val="nil"/>
              <w:bottom w:val="nil"/>
              <w:right w:val="nil"/>
            </w:tcBorders>
            <w:shd w:val="clear" w:color="auto" w:fill="auto"/>
            <w:noWrap/>
            <w:vAlign w:val="bottom"/>
            <w:hideMark/>
          </w:tcPr>
          <w:p w14:paraId="0BDE4AD4" w14:textId="77777777" w:rsidR="00E129C2" w:rsidRPr="00E129C2" w:rsidRDefault="00E129C2" w:rsidP="00E129C2">
            <w:pPr>
              <w:pStyle w:val="Tabela-Corpo"/>
              <w:rPr>
                <w:rFonts w:eastAsia="Times New Roman"/>
                <w:lang w:eastAsia="pt-BR"/>
              </w:rPr>
            </w:pPr>
            <w:r w:rsidRPr="00E129C2">
              <w:rPr>
                <w:rFonts w:eastAsia="Times New Roman"/>
                <w:lang w:eastAsia="pt-BR"/>
              </w:rPr>
              <w:t>9.149,35</w:t>
            </w:r>
          </w:p>
        </w:tc>
        <w:tc>
          <w:tcPr>
            <w:tcW w:w="1040" w:type="dxa"/>
            <w:gridSpan w:val="3"/>
            <w:tcBorders>
              <w:top w:val="nil"/>
              <w:left w:val="nil"/>
              <w:bottom w:val="nil"/>
              <w:right w:val="nil"/>
            </w:tcBorders>
            <w:shd w:val="clear" w:color="auto" w:fill="auto"/>
            <w:noWrap/>
            <w:vAlign w:val="bottom"/>
            <w:hideMark/>
          </w:tcPr>
          <w:p w14:paraId="69E9662E" w14:textId="77777777" w:rsidR="00E129C2" w:rsidRPr="00E129C2" w:rsidRDefault="00E129C2" w:rsidP="00E129C2">
            <w:pPr>
              <w:pStyle w:val="Tabela-Corpo"/>
              <w:rPr>
                <w:rFonts w:eastAsia="Times New Roman"/>
                <w:lang w:eastAsia="pt-BR"/>
              </w:rPr>
            </w:pPr>
            <w:r w:rsidRPr="00E129C2">
              <w:rPr>
                <w:rFonts w:eastAsia="Times New Roman"/>
                <w:lang w:eastAsia="pt-BR"/>
              </w:rPr>
              <w:t>46.701,65</w:t>
            </w:r>
          </w:p>
        </w:tc>
      </w:tr>
      <w:tr w:rsidR="00E129C2" w:rsidRPr="00E129C2" w14:paraId="7E910620" w14:textId="77777777" w:rsidTr="00E129C2">
        <w:trPr>
          <w:divId w:val="1262450812"/>
          <w:trHeight w:val="276"/>
          <w:jc w:val="center"/>
        </w:trPr>
        <w:tc>
          <w:tcPr>
            <w:tcW w:w="1584" w:type="dxa"/>
            <w:tcBorders>
              <w:top w:val="nil"/>
              <w:left w:val="nil"/>
              <w:bottom w:val="single" w:sz="12" w:space="0" w:color="auto"/>
              <w:right w:val="nil"/>
            </w:tcBorders>
            <w:shd w:val="clear" w:color="auto" w:fill="auto"/>
            <w:noWrap/>
            <w:vAlign w:val="bottom"/>
            <w:hideMark/>
          </w:tcPr>
          <w:p w14:paraId="72C626BF" w14:textId="77777777" w:rsidR="00E129C2" w:rsidRPr="00E129C2" w:rsidRDefault="00E129C2" w:rsidP="00E129C2">
            <w:pPr>
              <w:pStyle w:val="Tabela-Corpo"/>
              <w:rPr>
                <w:rFonts w:eastAsia="Times New Roman"/>
                <w:lang w:eastAsia="pt-BR"/>
              </w:rPr>
            </w:pPr>
            <w:r w:rsidRPr="00E129C2">
              <w:rPr>
                <w:rFonts w:eastAsia="Times New Roman"/>
                <w:lang w:eastAsia="pt-BR"/>
              </w:rPr>
              <w:t>Áreas de Equipamentos Urbanos e Comunitários</w:t>
            </w:r>
          </w:p>
        </w:tc>
        <w:tc>
          <w:tcPr>
            <w:tcW w:w="992" w:type="dxa"/>
            <w:tcBorders>
              <w:top w:val="nil"/>
              <w:left w:val="nil"/>
              <w:bottom w:val="single" w:sz="12" w:space="0" w:color="auto"/>
              <w:right w:val="nil"/>
            </w:tcBorders>
            <w:shd w:val="clear" w:color="auto" w:fill="auto"/>
            <w:noWrap/>
            <w:vAlign w:val="bottom"/>
            <w:hideMark/>
          </w:tcPr>
          <w:p w14:paraId="36C94FB2" w14:textId="77777777" w:rsidR="00E129C2" w:rsidRPr="00E129C2" w:rsidRDefault="00E129C2" w:rsidP="00E129C2">
            <w:pPr>
              <w:pStyle w:val="Tabela-Corpo"/>
              <w:rPr>
                <w:rFonts w:eastAsia="Times New Roman"/>
                <w:lang w:eastAsia="pt-BR"/>
              </w:rPr>
            </w:pPr>
            <w:r w:rsidRPr="00E129C2">
              <w:rPr>
                <w:rFonts w:eastAsia="Times New Roman"/>
                <w:lang w:eastAsia="pt-BR"/>
              </w:rPr>
              <w:t>5%</w:t>
            </w:r>
          </w:p>
        </w:tc>
        <w:tc>
          <w:tcPr>
            <w:tcW w:w="851" w:type="dxa"/>
            <w:tcBorders>
              <w:top w:val="nil"/>
              <w:left w:val="nil"/>
              <w:bottom w:val="single" w:sz="12" w:space="0" w:color="auto"/>
              <w:right w:val="nil"/>
            </w:tcBorders>
            <w:shd w:val="clear" w:color="auto" w:fill="auto"/>
            <w:noWrap/>
            <w:vAlign w:val="bottom"/>
            <w:hideMark/>
          </w:tcPr>
          <w:p w14:paraId="64031F20" w14:textId="77777777" w:rsidR="00E129C2" w:rsidRPr="00E129C2" w:rsidRDefault="00E129C2" w:rsidP="00E129C2">
            <w:pPr>
              <w:pStyle w:val="Tabela-Corpo"/>
              <w:rPr>
                <w:rFonts w:eastAsia="Times New Roman"/>
                <w:lang w:eastAsia="pt-BR"/>
              </w:rPr>
            </w:pPr>
            <w:r w:rsidRPr="00E129C2">
              <w:rPr>
                <w:rFonts w:eastAsia="Times New Roman"/>
                <w:lang w:eastAsia="pt-BR"/>
              </w:rPr>
              <w:t>5%</w:t>
            </w:r>
          </w:p>
        </w:tc>
        <w:tc>
          <w:tcPr>
            <w:tcW w:w="1417" w:type="dxa"/>
            <w:tcBorders>
              <w:top w:val="nil"/>
              <w:left w:val="nil"/>
              <w:bottom w:val="single" w:sz="12" w:space="0" w:color="auto"/>
              <w:right w:val="nil"/>
            </w:tcBorders>
            <w:shd w:val="clear" w:color="auto" w:fill="auto"/>
            <w:noWrap/>
            <w:vAlign w:val="bottom"/>
            <w:hideMark/>
          </w:tcPr>
          <w:p w14:paraId="66CE090E" w14:textId="77777777" w:rsidR="00E129C2" w:rsidRPr="00E129C2" w:rsidRDefault="00E129C2" w:rsidP="00E129C2">
            <w:pPr>
              <w:pStyle w:val="Tabela-Corpo"/>
              <w:rPr>
                <w:rFonts w:eastAsia="Times New Roman"/>
                <w:lang w:eastAsia="pt-BR"/>
              </w:rPr>
            </w:pPr>
            <w:r w:rsidRPr="00E129C2">
              <w:rPr>
                <w:rFonts w:eastAsia="Times New Roman"/>
                <w:lang w:eastAsia="pt-BR"/>
              </w:rPr>
              <w:t>37.552,30</w:t>
            </w:r>
          </w:p>
        </w:tc>
        <w:tc>
          <w:tcPr>
            <w:tcW w:w="1110" w:type="dxa"/>
            <w:tcBorders>
              <w:top w:val="nil"/>
              <w:left w:val="nil"/>
              <w:bottom w:val="single" w:sz="12" w:space="0" w:color="auto"/>
              <w:right w:val="nil"/>
            </w:tcBorders>
            <w:shd w:val="clear" w:color="auto" w:fill="auto"/>
            <w:noWrap/>
            <w:vAlign w:val="bottom"/>
            <w:hideMark/>
          </w:tcPr>
          <w:p w14:paraId="093E56A6" w14:textId="77777777" w:rsidR="00E129C2" w:rsidRPr="00E129C2" w:rsidRDefault="00E129C2" w:rsidP="00E129C2">
            <w:pPr>
              <w:pStyle w:val="Tabela-Corpo"/>
              <w:rPr>
                <w:rFonts w:eastAsia="Times New Roman"/>
                <w:lang w:eastAsia="pt-BR"/>
              </w:rPr>
            </w:pPr>
            <w:r w:rsidRPr="00E129C2">
              <w:rPr>
                <w:rFonts w:eastAsia="Times New Roman"/>
                <w:lang w:eastAsia="pt-BR"/>
              </w:rPr>
              <w:t>9.149,35</w:t>
            </w:r>
          </w:p>
        </w:tc>
        <w:tc>
          <w:tcPr>
            <w:tcW w:w="1040" w:type="dxa"/>
            <w:gridSpan w:val="3"/>
            <w:tcBorders>
              <w:top w:val="nil"/>
              <w:left w:val="nil"/>
              <w:bottom w:val="single" w:sz="12" w:space="0" w:color="auto"/>
              <w:right w:val="nil"/>
            </w:tcBorders>
            <w:shd w:val="clear" w:color="auto" w:fill="auto"/>
            <w:noWrap/>
            <w:vAlign w:val="bottom"/>
            <w:hideMark/>
          </w:tcPr>
          <w:p w14:paraId="378EDBBF" w14:textId="77777777" w:rsidR="00E129C2" w:rsidRPr="00E129C2" w:rsidRDefault="00E129C2" w:rsidP="00E129C2">
            <w:pPr>
              <w:pStyle w:val="Tabela-Corpo"/>
              <w:rPr>
                <w:rFonts w:eastAsia="Times New Roman"/>
                <w:lang w:eastAsia="pt-BR"/>
              </w:rPr>
            </w:pPr>
            <w:r w:rsidRPr="00E129C2">
              <w:rPr>
                <w:rFonts w:eastAsia="Times New Roman"/>
                <w:lang w:eastAsia="pt-BR"/>
              </w:rPr>
              <w:t>46.701,65</w:t>
            </w:r>
          </w:p>
        </w:tc>
      </w:tr>
    </w:tbl>
    <w:p w14:paraId="649A212E" w14:textId="314E3998" w:rsidR="00D83C98" w:rsidRPr="00C87AFF" w:rsidRDefault="00E857E8" w:rsidP="00D83C98">
      <w:pPr>
        <w:pStyle w:val="Corpodetexto"/>
        <w:rPr>
          <w:sz w:val="20"/>
          <w:szCs w:val="20"/>
        </w:rPr>
      </w:pPr>
      <w:r>
        <w:fldChar w:fldCharType="end"/>
      </w:r>
      <w:r w:rsidR="00D83C98" w:rsidRPr="00C87AFF">
        <w:rPr>
          <w:sz w:val="20"/>
          <w:szCs w:val="20"/>
        </w:rPr>
        <w:t>* As Áreas de Interesse Social podem também ser doadas na forma de lotes, sempre no tamanho mínimo para a macrozona e correspondente a 5% dos lotes, limitado a 5 lotes.</w:t>
      </w:r>
    </w:p>
    <w:p w14:paraId="188D9287" w14:textId="77777777" w:rsidR="00C87AFF" w:rsidRPr="004E5159" w:rsidRDefault="00C87AFF" w:rsidP="004E5159">
      <w:pPr>
        <w:pStyle w:val="Corpodetexto"/>
      </w:pPr>
    </w:p>
    <w:p w14:paraId="2E2B562D" w14:textId="1EAE1CA4" w:rsidR="00E857E8" w:rsidRDefault="008B2D2F" w:rsidP="004E5159">
      <w:pPr>
        <w:pStyle w:val="Corpodetexto"/>
      </w:pPr>
      <w:r w:rsidRPr="004E5159">
        <w:t>Dest</w:t>
      </w:r>
      <w:r w:rsidR="00D83C98" w:rsidRPr="004E5159">
        <w:t>as</w:t>
      </w:r>
      <w:r w:rsidRPr="004E5159">
        <w:t xml:space="preserve"> áreas</w:t>
      </w:r>
      <w:r w:rsidR="00D83C98">
        <w:t xml:space="preserve"> a serem doadas</w:t>
      </w:r>
      <w:r>
        <w:t>, a REQUERENTE propôs as que seguem</w:t>
      </w:r>
      <w:r w:rsidR="006F21D7">
        <w:t>:</w:t>
      </w:r>
    </w:p>
    <w:p w14:paraId="54BA69F6" w14:textId="77777777" w:rsidR="006C09BD" w:rsidRDefault="006F21D7" w:rsidP="003D6AB2">
      <w:pPr>
        <w:pStyle w:val="Corpodetexto"/>
      </w:pPr>
      <w:r>
        <w:fldChar w:fldCharType="begin"/>
      </w:r>
      <w:r>
        <w:instrText xml:space="preserve"> LINK Excel.Sheet.12 "D:\\GD SePlan\\Meu Drive\\1.1.3.analise_de_projetos.parcelamento_do_solo\\2024_005135 - JTA Empreendimentos e Urbanismo LTDA\\3.analises\\2ª Análise\\2024.005135_2 - Anexo I - Lista Checagem para Análise de Parcelamentos do Solo_278.xlsx" "Áreas, Etc.!L16C5:L37C10" \a \f 4 \h  \* MERGEFORMAT </w:instrText>
      </w:r>
      <w:r w:rsidR="006C09BD">
        <w:fldChar w:fldCharType="separate"/>
      </w:r>
    </w:p>
    <w:tbl>
      <w:tblPr>
        <w:tblW w:w="6369" w:type="dxa"/>
        <w:jc w:val="center"/>
        <w:tblCellMar>
          <w:left w:w="70" w:type="dxa"/>
          <w:right w:w="70" w:type="dxa"/>
        </w:tblCellMar>
        <w:tblLook w:val="04A0" w:firstRow="1" w:lastRow="0" w:firstColumn="1" w:lastColumn="0" w:noHBand="0" w:noVBand="1"/>
      </w:tblPr>
      <w:tblGrid>
        <w:gridCol w:w="2835"/>
        <w:gridCol w:w="284"/>
        <w:gridCol w:w="958"/>
        <w:gridCol w:w="743"/>
        <w:gridCol w:w="1134"/>
        <w:gridCol w:w="415"/>
      </w:tblGrid>
      <w:tr w:rsidR="006C09BD" w:rsidRPr="006C09BD" w14:paraId="2AF161FA" w14:textId="77777777" w:rsidTr="006C09BD">
        <w:trPr>
          <w:divId w:val="623656035"/>
          <w:trHeight w:val="264"/>
          <w:jc w:val="center"/>
        </w:trPr>
        <w:tc>
          <w:tcPr>
            <w:tcW w:w="6369" w:type="dxa"/>
            <w:gridSpan w:val="6"/>
            <w:tcBorders>
              <w:top w:val="single" w:sz="12" w:space="0" w:color="auto"/>
              <w:left w:val="nil"/>
              <w:bottom w:val="single" w:sz="4" w:space="0" w:color="auto"/>
              <w:right w:val="nil"/>
            </w:tcBorders>
            <w:shd w:val="clear" w:color="auto" w:fill="auto"/>
            <w:noWrap/>
            <w:vAlign w:val="center"/>
            <w:hideMark/>
          </w:tcPr>
          <w:p w14:paraId="4553625D" w14:textId="51376214" w:rsidR="006C09BD" w:rsidRPr="006C09BD" w:rsidRDefault="006C09BD" w:rsidP="006C09BD">
            <w:pPr>
              <w:pStyle w:val="Tabela-Ttulo"/>
              <w:ind w:left="-356" w:right="-66"/>
              <w:rPr>
                <w:rFonts w:eastAsia="Times New Roman"/>
                <w:sz w:val="20"/>
                <w:szCs w:val="20"/>
                <w:lang w:eastAsia="pt-BR"/>
              </w:rPr>
            </w:pPr>
            <w:r w:rsidRPr="006C09BD">
              <w:rPr>
                <w:rFonts w:eastAsia="Times New Roman"/>
                <w:sz w:val="20"/>
                <w:szCs w:val="20"/>
                <w:lang w:eastAsia="pt-BR"/>
              </w:rPr>
              <w:t>Áreas Cedidas Propostas</w:t>
            </w:r>
          </w:p>
        </w:tc>
      </w:tr>
      <w:tr w:rsidR="006C09BD" w:rsidRPr="006C09BD" w14:paraId="00A98236" w14:textId="77777777" w:rsidTr="006C09BD">
        <w:trPr>
          <w:divId w:val="623656035"/>
          <w:trHeight w:val="276"/>
          <w:jc w:val="center"/>
        </w:trPr>
        <w:tc>
          <w:tcPr>
            <w:tcW w:w="2835" w:type="dxa"/>
            <w:tcBorders>
              <w:top w:val="single" w:sz="12" w:space="0" w:color="auto"/>
              <w:left w:val="nil"/>
              <w:bottom w:val="single" w:sz="12" w:space="0" w:color="auto"/>
              <w:right w:val="nil"/>
            </w:tcBorders>
            <w:shd w:val="clear" w:color="auto" w:fill="auto"/>
            <w:noWrap/>
            <w:vAlign w:val="center"/>
            <w:hideMark/>
          </w:tcPr>
          <w:p w14:paraId="094885A5" w14:textId="77777777" w:rsidR="006C09BD" w:rsidRPr="006C09BD" w:rsidRDefault="006C09BD" w:rsidP="006C09BD">
            <w:pPr>
              <w:pStyle w:val="Tabela-Ttulo"/>
              <w:ind w:left="-72" w:right="-66"/>
              <w:rPr>
                <w:rFonts w:eastAsia="Times New Roman"/>
                <w:color w:val="000000"/>
                <w:kern w:val="0"/>
                <w:sz w:val="20"/>
                <w:szCs w:val="20"/>
                <w:lang w:eastAsia="pt-BR"/>
                <w14:ligatures w14:val="none"/>
              </w:rPr>
            </w:pPr>
            <w:r w:rsidRPr="006C09BD">
              <w:rPr>
                <w:rFonts w:eastAsia="Times New Roman"/>
                <w:sz w:val="20"/>
                <w:szCs w:val="20"/>
                <w:lang w:eastAsia="pt-BR"/>
              </w:rPr>
              <w:t>Descrição</w:t>
            </w:r>
          </w:p>
        </w:tc>
        <w:tc>
          <w:tcPr>
            <w:tcW w:w="1985" w:type="dxa"/>
            <w:gridSpan w:val="3"/>
            <w:tcBorders>
              <w:top w:val="single" w:sz="12" w:space="0" w:color="auto"/>
              <w:left w:val="nil"/>
              <w:bottom w:val="single" w:sz="12" w:space="0" w:color="auto"/>
              <w:right w:val="nil"/>
            </w:tcBorders>
            <w:shd w:val="clear" w:color="auto" w:fill="auto"/>
            <w:noWrap/>
            <w:vAlign w:val="center"/>
            <w:hideMark/>
          </w:tcPr>
          <w:p w14:paraId="3E3BCBE8" w14:textId="77777777" w:rsidR="006C09BD" w:rsidRPr="006C09BD" w:rsidRDefault="006C09BD" w:rsidP="006C09BD">
            <w:pPr>
              <w:pStyle w:val="Tabela-Ttulo"/>
              <w:ind w:left="-72" w:right="-66"/>
              <w:rPr>
                <w:rFonts w:eastAsia="Times New Roman"/>
                <w:color w:val="000000"/>
                <w:kern w:val="0"/>
                <w:sz w:val="20"/>
                <w:szCs w:val="20"/>
                <w:lang w:eastAsia="pt-BR"/>
                <w14:ligatures w14:val="none"/>
              </w:rPr>
            </w:pPr>
            <w:r w:rsidRPr="006C09BD">
              <w:rPr>
                <w:rFonts w:eastAsia="Times New Roman"/>
                <w:color w:val="000000"/>
                <w:kern w:val="0"/>
                <w:sz w:val="20"/>
                <w:szCs w:val="20"/>
                <w:lang w:eastAsia="pt-BR"/>
                <w14:ligatures w14:val="none"/>
              </w:rPr>
              <w:t>Área (m²)</w:t>
            </w:r>
          </w:p>
        </w:tc>
        <w:tc>
          <w:tcPr>
            <w:tcW w:w="1549" w:type="dxa"/>
            <w:gridSpan w:val="2"/>
            <w:tcBorders>
              <w:top w:val="single" w:sz="12" w:space="0" w:color="auto"/>
              <w:left w:val="nil"/>
              <w:bottom w:val="single" w:sz="12" w:space="0" w:color="auto"/>
              <w:right w:val="nil"/>
            </w:tcBorders>
            <w:shd w:val="clear" w:color="auto" w:fill="auto"/>
            <w:noWrap/>
            <w:vAlign w:val="center"/>
            <w:hideMark/>
          </w:tcPr>
          <w:p w14:paraId="170A4944" w14:textId="77777777" w:rsidR="006C09BD" w:rsidRPr="006C09BD" w:rsidRDefault="006C09BD" w:rsidP="006C09BD">
            <w:pPr>
              <w:pStyle w:val="Tabela-Ttulo"/>
              <w:ind w:left="-73" w:right="-66"/>
              <w:rPr>
                <w:rFonts w:eastAsia="Times New Roman"/>
                <w:color w:val="000000"/>
                <w:kern w:val="0"/>
                <w:sz w:val="20"/>
                <w:szCs w:val="20"/>
                <w:lang w:eastAsia="pt-BR"/>
                <w14:ligatures w14:val="none"/>
              </w:rPr>
            </w:pPr>
            <w:r w:rsidRPr="006C09BD">
              <w:rPr>
                <w:rFonts w:eastAsia="Times New Roman"/>
                <w:color w:val="000000"/>
                <w:kern w:val="0"/>
                <w:sz w:val="20"/>
                <w:szCs w:val="20"/>
                <w:lang w:eastAsia="pt-BR"/>
                <w14:ligatures w14:val="none"/>
              </w:rPr>
              <w:t>Porcentagem</w:t>
            </w:r>
          </w:p>
        </w:tc>
      </w:tr>
      <w:tr w:rsidR="006C09BD" w:rsidRPr="006C09BD" w14:paraId="2CAF3F7A" w14:textId="77777777" w:rsidTr="006C09BD">
        <w:trPr>
          <w:divId w:val="623656035"/>
          <w:trHeight w:val="264"/>
          <w:jc w:val="center"/>
        </w:trPr>
        <w:tc>
          <w:tcPr>
            <w:tcW w:w="6369" w:type="dxa"/>
            <w:gridSpan w:val="6"/>
            <w:tcBorders>
              <w:top w:val="nil"/>
              <w:left w:val="nil"/>
              <w:bottom w:val="single" w:sz="4" w:space="0" w:color="auto"/>
              <w:right w:val="nil"/>
            </w:tcBorders>
            <w:shd w:val="clear" w:color="auto" w:fill="auto"/>
            <w:noWrap/>
            <w:vAlign w:val="center"/>
            <w:hideMark/>
          </w:tcPr>
          <w:p w14:paraId="01F4F031" w14:textId="77777777" w:rsidR="006C09BD" w:rsidRPr="006C09BD" w:rsidRDefault="006C09BD" w:rsidP="006C09BD">
            <w:pPr>
              <w:pStyle w:val="Tabela-Corpo"/>
              <w:ind w:left="-73" w:right="-103"/>
              <w:rPr>
                <w:rFonts w:eastAsia="Times New Roman"/>
                <w:szCs w:val="20"/>
                <w:lang w:eastAsia="pt-BR"/>
              </w:rPr>
            </w:pPr>
            <w:r w:rsidRPr="006C09BD">
              <w:rPr>
                <w:rFonts w:eastAsia="Times New Roman"/>
                <w:szCs w:val="20"/>
                <w:lang w:eastAsia="pt-BR"/>
              </w:rPr>
              <w:t>Áreas Verdes</w:t>
            </w:r>
          </w:p>
        </w:tc>
      </w:tr>
      <w:tr w:rsidR="006C09BD" w:rsidRPr="006C09BD" w14:paraId="3F9C0C15" w14:textId="77777777" w:rsidTr="006C09BD">
        <w:trPr>
          <w:divId w:val="623656035"/>
          <w:trHeight w:val="264"/>
          <w:jc w:val="center"/>
        </w:trPr>
        <w:tc>
          <w:tcPr>
            <w:tcW w:w="2835" w:type="dxa"/>
            <w:tcBorders>
              <w:top w:val="single" w:sz="12" w:space="0" w:color="auto"/>
              <w:left w:val="nil"/>
              <w:bottom w:val="nil"/>
              <w:right w:val="nil"/>
            </w:tcBorders>
            <w:shd w:val="clear" w:color="auto" w:fill="auto"/>
            <w:noWrap/>
            <w:vAlign w:val="center"/>
            <w:hideMark/>
          </w:tcPr>
          <w:p w14:paraId="5A22E8B8"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Verde 01</w:t>
            </w:r>
          </w:p>
        </w:tc>
        <w:tc>
          <w:tcPr>
            <w:tcW w:w="1985" w:type="dxa"/>
            <w:gridSpan w:val="3"/>
            <w:tcBorders>
              <w:top w:val="single" w:sz="12" w:space="0" w:color="auto"/>
              <w:left w:val="nil"/>
              <w:bottom w:val="nil"/>
              <w:right w:val="nil"/>
            </w:tcBorders>
            <w:shd w:val="clear" w:color="auto" w:fill="auto"/>
            <w:noWrap/>
            <w:vAlign w:val="center"/>
            <w:hideMark/>
          </w:tcPr>
          <w:p w14:paraId="0846D1A5" w14:textId="77777777" w:rsidR="006C09BD" w:rsidRPr="006C09BD" w:rsidRDefault="006C09BD" w:rsidP="006C09BD">
            <w:pPr>
              <w:pStyle w:val="Tabela-Corpo"/>
              <w:ind w:left="-72" w:right="-66"/>
              <w:rPr>
                <w:rFonts w:eastAsia="Times New Roman"/>
                <w:color w:val="000000"/>
                <w:kern w:val="0"/>
                <w:szCs w:val="20"/>
                <w:lang w:eastAsia="pt-BR"/>
                <w14:ligatures w14:val="none"/>
              </w:rPr>
            </w:pPr>
            <w:r w:rsidRPr="006C09BD">
              <w:rPr>
                <w:rFonts w:eastAsia="Times New Roman"/>
                <w:color w:val="000000"/>
                <w:kern w:val="0"/>
                <w:szCs w:val="20"/>
                <w:lang w:eastAsia="pt-BR"/>
                <w14:ligatures w14:val="none"/>
              </w:rPr>
              <w:t>56.112,08</w:t>
            </w:r>
          </w:p>
        </w:tc>
        <w:tc>
          <w:tcPr>
            <w:tcW w:w="1549" w:type="dxa"/>
            <w:gridSpan w:val="2"/>
            <w:tcBorders>
              <w:top w:val="single" w:sz="12" w:space="0" w:color="auto"/>
              <w:left w:val="nil"/>
              <w:bottom w:val="nil"/>
              <w:right w:val="nil"/>
            </w:tcBorders>
            <w:shd w:val="clear" w:color="auto" w:fill="auto"/>
            <w:noWrap/>
            <w:vAlign w:val="center"/>
            <w:hideMark/>
          </w:tcPr>
          <w:p w14:paraId="1FE56D3A" w14:textId="77777777" w:rsidR="006C09BD" w:rsidRPr="006C09BD" w:rsidRDefault="006C09BD" w:rsidP="006C09BD">
            <w:pPr>
              <w:pStyle w:val="Tabela-Corpo"/>
              <w:ind w:left="-73" w:right="-103"/>
              <w:rPr>
                <w:rFonts w:eastAsia="Times New Roman"/>
                <w:color w:val="000000"/>
                <w:kern w:val="0"/>
                <w:szCs w:val="20"/>
                <w:lang w:eastAsia="pt-BR"/>
                <w14:ligatures w14:val="none"/>
              </w:rPr>
            </w:pPr>
            <w:r w:rsidRPr="006C09BD">
              <w:rPr>
                <w:rFonts w:eastAsia="Times New Roman"/>
                <w:color w:val="000000"/>
                <w:kern w:val="0"/>
                <w:szCs w:val="20"/>
                <w:lang w:eastAsia="pt-BR"/>
                <w14:ligatures w14:val="none"/>
              </w:rPr>
              <w:t>6,01%</w:t>
            </w:r>
          </w:p>
        </w:tc>
      </w:tr>
      <w:tr w:rsidR="006C09BD" w:rsidRPr="006C09BD" w14:paraId="6F14D794"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60885C71"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Verde 02</w:t>
            </w:r>
          </w:p>
        </w:tc>
        <w:tc>
          <w:tcPr>
            <w:tcW w:w="1985" w:type="dxa"/>
            <w:gridSpan w:val="3"/>
            <w:tcBorders>
              <w:top w:val="nil"/>
              <w:left w:val="nil"/>
              <w:bottom w:val="nil"/>
              <w:right w:val="nil"/>
            </w:tcBorders>
            <w:shd w:val="clear" w:color="auto" w:fill="auto"/>
            <w:noWrap/>
            <w:vAlign w:val="center"/>
            <w:hideMark/>
          </w:tcPr>
          <w:p w14:paraId="6A4F3A95" w14:textId="77777777" w:rsidR="006C09BD" w:rsidRPr="006C09BD" w:rsidRDefault="006C09BD" w:rsidP="006C09BD">
            <w:pPr>
              <w:pStyle w:val="Tabela-Corpo"/>
              <w:ind w:left="-72" w:right="-66"/>
              <w:rPr>
                <w:rFonts w:eastAsia="Times New Roman"/>
                <w:color w:val="000000"/>
                <w:kern w:val="0"/>
                <w:szCs w:val="20"/>
                <w:lang w:eastAsia="pt-BR"/>
                <w14:ligatures w14:val="none"/>
              </w:rPr>
            </w:pPr>
            <w:r w:rsidRPr="006C09BD">
              <w:rPr>
                <w:rFonts w:eastAsia="Times New Roman"/>
                <w:color w:val="000000"/>
                <w:kern w:val="0"/>
                <w:szCs w:val="20"/>
                <w:lang w:eastAsia="pt-BR"/>
                <w14:ligatures w14:val="none"/>
              </w:rPr>
              <w:t>41.105,95</w:t>
            </w:r>
          </w:p>
        </w:tc>
        <w:tc>
          <w:tcPr>
            <w:tcW w:w="1549" w:type="dxa"/>
            <w:gridSpan w:val="2"/>
            <w:tcBorders>
              <w:top w:val="nil"/>
              <w:left w:val="nil"/>
              <w:bottom w:val="nil"/>
              <w:right w:val="nil"/>
            </w:tcBorders>
            <w:shd w:val="clear" w:color="auto" w:fill="auto"/>
            <w:noWrap/>
            <w:vAlign w:val="center"/>
            <w:hideMark/>
          </w:tcPr>
          <w:p w14:paraId="7C8756AB" w14:textId="77777777" w:rsidR="006C09BD" w:rsidRPr="006C09BD" w:rsidRDefault="006C09BD" w:rsidP="006C09BD">
            <w:pPr>
              <w:pStyle w:val="Tabela-Corpo"/>
              <w:ind w:left="-73" w:right="-103"/>
              <w:rPr>
                <w:rFonts w:eastAsia="Times New Roman"/>
                <w:color w:val="000000"/>
                <w:kern w:val="0"/>
                <w:szCs w:val="20"/>
                <w:lang w:eastAsia="pt-BR"/>
                <w14:ligatures w14:val="none"/>
              </w:rPr>
            </w:pPr>
            <w:r w:rsidRPr="006C09BD">
              <w:rPr>
                <w:rFonts w:eastAsia="Times New Roman"/>
                <w:color w:val="000000"/>
                <w:kern w:val="0"/>
                <w:szCs w:val="20"/>
                <w:lang w:eastAsia="pt-BR"/>
                <w14:ligatures w14:val="none"/>
              </w:rPr>
              <w:t>4,40%</w:t>
            </w:r>
          </w:p>
        </w:tc>
      </w:tr>
      <w:tr w:rsidR="006C09BD" w:rsidRPr="006C09BD" w14:paraId="0EB83859"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0D9F338B"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Verde 03</w:t>
            </w:r>
          </w:p>
        </w:tc>
        <w:tc>
          <w:tcPr>
            <w:tcW w:w="1985" w:type="dxa"/>
            <w:gridSpan w:val="3"/>
            <w:tcBorders>
              <w:top w:val="nil"/>
              <w:left w:val="nil"/>
              <w:bottom w:val="nil"/>
              <w:right w:val="nil"/>
            </w:tcBorders>
            <w:shd w:val="clear" w:color="auto" w:fill="auto"/>
            <w:noWrap/>
            <w:vAlign w:val="center"/>
            <w:hideMark/>
          </w:tcPr>
          <w:p w14:paraId="2F8908D4" w14:textId="77777777" w:rsidR="006C09BD" w:rsidRPr="006C09BD" w:rsidRDefault="006C09BD" w:rsidP="006C09BD">
            <w:pPr>
              <w:pStyle w:val="Tabela-Corpo"/>
              <w:ind w:left="-72" w:right="-66"/>
              <w:rPr>
                <w:rFonts w:eastAsia="Times New Roman"/>
                <w:color w:val="000000"/>
                <w:kern w:val="0"/>
                <w:szCs w:val="20"/>
                <w:lang w:eastAsia="pt-BR"/>
                <w14:ligatures w14:val="none"/>
              </w:rPr>
            </w:pPr>
            <w:r w:rsidRPr="006C09BD">
              <w:rPr>
                <w:rFonts w:eastAsia="Times New Roman"/>
                <w:color w:val="000000"/>
                <w:kern w:val="0"/>
                <w:szCs w:val="20"/>
                <w:lang w:eastAsia="pt-BR"/>
                <w14:ligatures w14:val="none"/>
              </w:rPr>
              <w:t>14.489,87</w:t>
            </w:r>
          </w:p>
        </w:tc>
        <w:tc>
          <w:tcPr>
            <w:tcW w:w="1549" w:type="dxa"/>
            <w:gridSpan w:val="2"/>
            <w:tcBorders>
              <w:top w:val="nil"/>
              <w:left w:val="nil"/>
              <w:bottom w:val="nil"/>
              <w:right w:val="nil"/>
            </w:tcBorders>
            <w:shd w:val="clear" w:color="auto" w:fill="auto"/>
            <w:noWrap/>
            <w:vAlign w:val="center"/>
            <w:hideMark/>
          </w:tcPr>
          <w:p w14:paraId="372482BC" w14:textId="77777777" w:rsidR="006C09BD" w:rsidRPr="006C09BD" w:rsidRDefault="006C09BD" w:rsidP="006C09BD">
            <w:pPr>
              <w:pStyle w:val="Tabela-Corpo"/>
              <w:ind w:left="-73" w:right="-103"/>
              <w:rPr>
                <w:rFonts w:eastAsia="Times New Roman"/>
                <w:color w:val="000000"/>
                <w:kern w:val="0"/>
                <w:szCs w:val="20"/>
                <w:lang w:eastAsia="pt-BR"/>
                <w14:ligatures w14:val="none"/>
              </w:rPr>
            </w:pPr>
            <w:r w:rsidRPr="006C09BD">
              <w:rPr>
                <w:rFonts w:eastAsia="Times New Roman"/>
                <w:color w:val="000000"/>
                <w:kern w:val="0"/>
                <w:szCs w:val="20"/>
                <w:lang w:eastAsia="pt-BR"/>
                <w14:ligatures w14:val="none"/>
              </w:rPr>
              <w:t>1,55%</w:t>
            </w:r>
          </w:p>
        </w:tc>
      </w:tr>
      <w:tr w:rsidR="006C09BD" w:rsidRPr="006C09BD" w14:paraId="731741E5" w14:textId="77777777" w:rsidTr="006C09BD">
        <w:trPr>
          <w:divId w:val="623656035"/>
          <w:trHeight w:val="264"/>
          <w:jc w:val="center"/>
        </w:trPr>
        <w:tc>
          <w:tcPr>
            <w:tcW w:w="2835" w:type="dxa"/>
            <w:tcBorders>
              <w:top w:val="single" w:sz="4" w:space="0" w:color="auto"/>
              <w:left w:val="nil"/>
              <w:bottom w:val="single" w:sz="12" w:space="0" w:color="auto"/>
              <w:right w:val="nil"/>
            </w:tcBorders>
            <w:shd w:val="clear" w:color="auto" w:fill="auto"/>
            <w:noWrap/>
            <w:vAlign w:val="center"/>
            <w:hideMark/>
          </w:tcPr>
          <w:p w14:paraId="4C565DD6" w14:textId="77777777" w:rsidR="006C09BD" w:rsidRPr="006C09BD" w:rsidRDefault="006C09BD" w:rsidP="006C09BD">
            <w:pPr>
              <w:pStyle w:val="Tabela-Ttulo"/>
              <w:ind w:left="-72" w:right="-66"/>
              <w:rPr>
                <w:rFonts w:eastAsia="Times New Roman"/>
                <w:sz w:val="20"/>
                <w:szCs w:val="20"/>
                <w:lang w:eastAsia="pt-BR"/>
              </w:rPr>
            </w:pPr>
            <w:r w:rsidRPr="006C09BD">
              <w:rPr>
                <w:rFonts w:eastAsia="Times New Roman"/>
                <w:sz w:val="20"/>
                <w:szCs w:val="20"/>
                <w:lang w:eastAsia="pt-BR"/>
              </w:rPr>
              <w:t>Subtotal</w:t>
            </w:r>
          </w:p>
        </w:tc>
        <w:tc>
          <w:tcPr>
            <w:tcW w:w="1985" w:type="dxa"/>
            <w:gridSpan w:val="3"/>
            <w:tcBorders>
              <w:top w:val="single" w:sz="4" w:space="0" w:color="auto"/>
              <w:left w:val="nil"/>
              <w:bottom w:val="single" w:sz="12" w:space="0" w:color="auto"/>
              <w:right w:val="nil"/>
            </w:tcBorders>
            <w:shd w:val="clear" w:color="auto" w:fill="auto"/>
            <w:noWrap/>
            <w:vAlign w:val="center"/>
            <w:hideMark/>
          </w:tcPr>
          <w:p w14:paraId="285ABABA" w14:textId="77777777" w:rsidR="006C09BD" w:rsidRPr="006C09BD" w:rsidRDefault="006C09BD" w:rsidP="006C09BD">
            <w:pPr>
              <w:pStyle w:val="Tabela-Ttulo"/>
              <w:ind w:left="-72" w:right="-66"/>
              <w:rPr>
                <w:rFonts w:eastAsia="Times New Roman"/>
                <w:color w:val="000000"/>
                <w:kern w:val="0"/>
                <w:sz w:val="20"/>
                <w:szCs w:val="20"/>
                <w:lang w:eastAsia="pt-BR"/>
                <w14:ligatures w14:val="none"/>
              </w:rPr>
            </w:pPr>
            <w:r w:rsidRPr="006C09BD">
              <w:rPr>
                <w:rFonts w:eastAsia="Times New Roman"/>
                <w:color w:val="000000"/>
                <w:kern w:val="0"/>
                <w:sz w:val="20"/>
                <w:szCs w:val="20"/>
                <w:lang w:eastAsia="pt-BR"/>
                <w14:ligatures w14:val="none"/>
              </w:rPr>
              <w:t>111.707,90</w:t>
            </w:r>
          </w:p>
        </w:tc>
        <w:tc>
          <w:tcPr>
            <w:tcW w:w="1549" w:type="dxa"/>
            <w:gridSpan w:val="2"/>
            <w:tcBorders>
              <w:top w:val="single" w:sz="4" w:space="0" w:color="auto"/>
              <w:left w:val="nil"/>
              <w:bottom w:val="single" w:sz="12" w:space="0" w:color="auto"/>
              <w:right w:val="nil"/>
            </w:tcBorders>
            <w:shd w:val="clear" w:color="auto" w:fill="auto"/>
            <w:noWrap/>
            <w:vAlign w:val="center"/>
            <w:hideMark/>
          </w:tcPr>
          <w:p w14:paraId="3BBA3F32" w14:textId="77777777" w:rsidR="006C09BD" w:rsidRPr="006C09BD" w:rsidRDefault="006C09BD" w:rsidP="006C09BD">
            <w:pPr>
              <w:pStyle w:val="Tabela-Ttulo"/>
              <w:ind w:left="-73" w:right="-103"/>
              <w:rPr>
                <w:rFonts w:eastAsia="Times New Roman"/>
                <w:color w:val="000000"/>
                <w:kern w:val="0"/>
                <w:sz w:val="20"/>
                <w:szCs w:val="20"/>
                <w:lang w:eastAsia="pt-BR"/>
                <w14:ligatures w14:val="none"/>
              </w:rPr>
            </w:pPr>
            <w:r w:rsidRPr="006C09BD">
              <w:rPr>
                <w:rFonts w:eastAsia="Times New Roman"/>
                <w:color w:val="000000"/>
                <w:kern w:val="0"/>
                <w:sz w:val="20"/>
                <w:szCs w:val="20"/>
                <w:lang w:eastAsia="pt-BR"/>
                <w14:ligatures w14:val="none"/>
              </w:rPr>
              <w:t>11,96%</w:t>
            </w:r>
          </w:p>
        </w:tc>
      </w:tr>
      <w:tr w:rsidR="006C09BD" w:rsidRPr="006C09BD" w14:paraId="05AEABC1" w14:textId="77777777" w:rsidTr="006C09BD">
        <w:trPr>
          <w:divId w:val="623656035"/>
          <w:trHeight w:val="264"/>
          <w:jc w:val="center"/>
        </w:trPr>
        <w:tc>
          <w:tcPr>
            <w:tcW w:w="6369" w:type="dxa"/>
            <w:gridSpan w:val="6"/>
            <w:tcBorders>
              <w:top w:val="single" w:sz="4" w:space="0" w:color="auto"/>
              <w:left w:val="nil"/>
              <w:bottom w:val="single" w:sz="4" w:space="0" w:color="auto"/>
              <w:right w:val="nil"/>
            </w:tcBorders>
            <w:shd w:val="clear" w:color="auto" w:fill="auto"/>
            <w:noWrap/>
            <w:vAlign w:val="center"/>
            <w:hideMark/>
          </w:tcPr>
          <w:p w14:paraId="5E47DB23" w14:textId="77777777" w:rsidR="006C09BD" w:rsidRPr="006C09BD" w:rsidRDefault="006C09BD" w:rsidP="006C09BD">
            <w:pPr>
              <w:pStyle w:val="Tabela-Corpo"/>
            </w:pPr>
            <w:r w:rsidRPr="006C09BD">
              <w:t>Áreas de Equipamentos Urbanos e Comunitários</w:t>
            </w:r>
          </w:p>
        </w:tc>
      </w:tr>
      <w:tr w:rsidR="006C09BD" w:rsidRPr="006C09BD" w14:paraId="0544584C" w14:textId="77777777" w:rsidTr="006C09BD">
        <w:trPr>
          <w:divId w:val="623656035"/>
          <w:trHeight w:val="264"/>
          <w:jc w:val="center"/>
        </w:trPr>
        <w:tc>
          <w:tcPr>
            <w:tcW w:w="2835" w:type="dxa"/>
            <w:tcBorders>
              <w:top w:val="single" w:sz="12" w:space="0" w:color="auto"/>
              <w:left w:val="nil"/>
              <w:bottom w:val="nil"/>
              <w:right w:val="nil"/>
            </w:tcBorders>
            <w:shd w:val="clear" w:color="auto" w:fill="auto"/>
            <w:noWrap/>
            <w:vAlign w:val="center"/>
            <w:hideMark/>
          </w:tcPr>
          <w:p w14:paraId="18FFBD05"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de Equipamentos Urbanos e Comunitários 01</w:t>
            </w:r>
          </w:p>
        </w:tc>
        <w:tc>
          <w:tcPr>
            <w:tcW w:w="1985" w:type="dxa"/>
            <w:gridSpan w:val="3"/>
            <w:tcBorders>
              <w:top w:val="single" w:sz="12" w:space="0" w:color="auto"/>
              <w:left w:val="nil"/>
              <w:bottom w:val="nil"/>
              <w:right w:val="nil"/>
            </w:tcBorders>
            <w:shd w:val="clear" w:color="auto" w:fill="auto"/>
            <w:noWrap/>
            <w:vAlign w:val="center"/>
            <w:hideMark/>
          </w:tcPr>
          <w:p w14:paraId="26031B3F" w14:textId="77777777" w:rsidR="006C09BD" w:rsidRPr="006C09BD" w:rsidRDefault="006C09BD" w:rsidP="006C09BD">
            <w:pPr>
              <w:pStyle w:val="Tabela-Corpo"/>
            </w:pPr>
            <w:r w:rsidRPr="006C09BD">
              <w:t>1.263,05</w:t>
            </w:r>
          </w:p>
        </w:tc>
        <w:tc>
          <w:tcPr>
            <w:tcW w:w="1549" w:type="dxa"/>
            <w:gridSpan w:val="2"/>
            <w:tcBorders>
              <w:top w:val="single" w:sz="12" w:space="0" w:color="auto"/>
              <w:left w:val="nil"/>
              <w:bottom w:val="nil"/>
              <w:right w:val="nil"/>
            </w:tcBorders>
            <w:shd w:val="clear" w:color="auto" w:fill="auto"/>
            <w:noWrap/>
            <w:vAlign w:val="center"/>
            <w:hideMark/>
          </w:tcPr>
          <w:p w14:paraId="6038FCBA" w14:textId="77777777" w:rsidR="006C09BD" w:rsidRPr="006C09BD" w:rsidRDefault="006C09BD" w:rsidP="006C09BD">
            <w:pPr>
              <w:pStyle w:val="Tabela-Corpo"/>
            </w:pPr>
            <w:r w:rsidRPr="006C09BD">
              <w:t>0,14%</w:t>
            </w:r>
          </w:p>
        </w:tc>
      </w:tr>
      <w:tr w:rsidR="006C09BD" w:rsidRPr="006C09BD" w14:paraId="24F23969"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29FBFE3A"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de Equipamentos Urbanos e Comunitários 02</w:t>
            </w:r>
          </w:p>
        </w:tc>
        <w:tc>
          <w:tcPr>
            <w:tcW w:w="1985" w:type="dxa"/>
            <w:gridSpan w:val="3"/>
            <w:tcBorders>
              <w:top w:val="nil"/>
              <w:left w:val="nil"/>
              <w:bottom w:val="nil"/>
              <w:right w:val="nil"/>
            </w:tcBorders>
            <w:shd w:val="clear" w:color="auto" w:fill="auto"/>
            <w:noWrap/>
            <w:vAlign w:val="center"/>
            <w:hideMark/>
          </w:tcPr>
          <w:p w14:paraId="4354CDC3" w14:textId="77777777" w:rsidR="006C09BD" w:rsidRPr="006C09BD" w:rsidRDefault="006C09BD" w:rsidP="006C09BD">
            <w:pPr>
              <w:pStyle w:val="Tabela-Corpo"/>
            </w:pPr>
            <w:r w:rsidRPr="006C09BD">
              <w:t>22.215,95</w:t>
            </w:r>
          </w:p>
        </w:tc>
        <w:tc>
          <w:tcPr>
            <w:tcW w:w="1549" w:type="dxa"/>
            <w:gridSpan w:val="2"/>
            <w:tcBorders>
              <w:top w:val="nil"/>
              <w:left w:val="nil"/>
              <w:bottom w:val="nil"/>
              <w:right w:val="nil"/>
            </w:tcBorders>
            <w:shd w:val="clear" w:color="auto" w:fill="auto"/>
            <w:noWrap/>
            <w:vAlign w:val="center"/>
            <w:hideMark/>
          </w:tcPr>
          <w:p w14:paraId="276691C0" w14:textId="77777777" w:rsidR="006C09BD" w:rsidRPr="006C09BD" w:rsidRDefault="006C09BD" w:rsidP="006C09BD">
            <w:pPr>
              <w:pStyle w:val="Tabela-Corpo"/>
            </w:pPr>
            <w:r w:rsidRPr="006C09BD">
              <w:t>2,38%</w:t>
            </w:r>
          </w:p>
        </w:tc>
      </w:tr>
      <w:tr w:rsidR="006C09BD" w:rsidRPr="006C09BD" w14:paraId="2C811862"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7B912FA2"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de Equipamentos Urbanos e Comunitários 03</w:t>
            </w:r>
          </w:p>
        </w:tc>
        <w:tc>
          <w:tcPr>
            <w:tcW w:w="1985" w:type="dxa"/>
            <w:gridSpan w:val="3"/>
            <w:tcBorders>
              <w:top w:val="nil"/>
              <w:left w:val="nil"/>
              <w:bottom w:val="nil"/>
              <w:right w:val="nil"/>
            </w:tcBorders>
            <w:shd w:val="clear" w:color="auto" w:fill="auto"/>
            <w:noWrap/>
            <w:vAlign w:val="center"/>
            <w:hideMark/>
          </w:tcPr>
          <w:p w14:paraId="0BDD466D" w14:textId="77777777" w:rsidR="006C09BD" w:rsidRPr="006C09BD" w:rsidRDefault="006C09BD" w:rsidP="006C09BD">
            <w:pPr>
              <w:pStyle w:val="Tabela-Corpo"/>
            </w:pPr>
            <w:r w:rsidRPr="006C09BD">
              <w:t>800,00</w:t>
            </w:r>
          </w:p>
        </w:tc>
        <w:tc>
          <w:tcPr>
            <w:tcW w:w="1549" w:type="dxa"/>
            <w:gridSpan w:val="2"/>
            <w:tcBorders>
              <w:top w:val="nil"/>
              <w:left w:val="nil"/>
              <w:bottom w:val="nil"/>
              <w:right w:val="nil"/>
            </w:tcBorders>
            <w:shd w:val="clear" w:color="auto" w:fill="auto"/>
            <w:noWrap/>
            <w:vAlign w:val="center"/>
            <w:hideMark/>
          </w:tcPr>
          <w:p w14:paraId="42E37EB7" w14:textId="77777777" w:rsidR="006C09BD" w:rsidRPr="006C09BD" w:rsidRDefault="006C09BD" w:rsidP="006C09BD">
            <w:pPr>
              <w:pStyle w:val="Tabela-Corpo"/>
            </w:pPr>
            <w:r w:rsidRPr="006C09BD">
              <w:t>0,09%</w:t>
            </w:r>
          </w:p>
        </w:tc>
      </w:tr>
      <w:tr w:rsidR="006C09BD" w:rsidRPr="006C09BD" w14:paraId="70118DCA"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6F9142A3"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de Equipamentos Urbanos e Comunitários 04</w:t>
            </w:r>
          </w:p>
        </w:tc>
        <w:tc>
          <w:tcPr>
            <w:tcW w:w="1985" w:type="dxa"/>
            <w:gridSpan w:val="3"/>
            <w:tcBorders>
              <w:top w:val="nil"/>
              <w:left w:val="nil"/>
              <w:bottom w:val="nil"/>
              <w:right w:val="nil"/>
            </w:tcBorders>
            <w:shd w:val="clear" w:color="auto" w:fill="auto"/>
            <w:noWrap/>
            <w:vAlign w:val="center"/>
            <w:hideMark/>
          </w:tcPr>
          <w:p w14:paraId="32B65BA8" w14:textId="77777777" w:rsidR="006C09BD" w:rsidRPr="006C09BD" w:rsidRDefault="006C09BD" w:rsidP="006C09BD">
            <w:pPr>
              <w:pStyle w:val="Tabela-Corpo"/>
            </w:pPr>
            <w:r w:rsidRPr="006C09BD">
              <w:t>525,00</w:t>
            </w:r>
          </w:p>
        </w:tc>
        <w:tc>
          <w:tcPr>
            <w:tcW w:w="1549" w:type="dxa"/>
            <w:gridSpan w:val="2"/>
            <w:tcBorders>
              <w:top w:val="nil"/>
              <w:left w:val="nil"/>
              <w:bottom w:val="nil"/>
              <w:right w:val="nil"/>
            </w:tcBorders>
            <w:shd w:val="clear" w:color="auto" w:fill="auto"/>
            <w:noWrap/>
            <w:vAlign w:val="center"/>
            <w:hideMark/>
          </w:tcPr>
          <w:p w14:paraId="18E6FA00" w14:textId="77777777" w:rsidR="006C09BD" w:rsidRPr="006C09BD" w:rsidRDefault="006C09BD" w:rsidP="006C09BD">
            <w:pPr>
              <w:pStyle w:val="Tabela-Corpo"/>
            </w:pPr>
            <w:r w:rsidRPr="006C09BD">
              <w:t>0,06%</w:t>
            </w:r>
          </w:p>
        </w:tc>
      </w:tr>
      <w:tr w:rsidR="006C09BD" w:rsidRPr="006C09BD" w14:paraId="559D0905"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6C797CA2"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 de Equipamentos Urbanos e Comunitários 05</w:t>
            </w:r>
          </w:p>
        </w:tc>
        <w:tc>
          <w:tcPr>
            <w:tcW w:w="1985" w:type="dxa"/>
            <w:gridSpan w:val="3"/>
            <w:tcBorders>
              <w:top w:val="nil"/>
              <w:left w:val="nil"/>
              <w:bottom w:val="nil"/>
              <w:right w:val="nil"/>
            </w:tcBorders>
            <w:shd w:val="clear" w:color="auto" w:fill="auto"/>
            <w:noWrap/>
            <w:vAlign w:val="center"/>
            <w:hideMark/>
          </w:tcPr>
          <w:p w14:paraId="0BAF559B" w14:textId="77777777" w:rsidR="006C09BD" w:rsidRPr="006C09BD" w:rsidRDefault="006C09BD" w:rsidP="006C09BD">
            <w:pPr>
              <w:pStyle w:val="Tabela-Corpo"/>
            </w:pPr>
            <w:r w:rsidRPr="006C09BD">
              <w:t>450,00</w:t>
            </w:r>
          </w:p>
        </w:tc>
        <w:tc>
          <w:tcPr>
            <w:tcW w:w="1549" w:type="dxa"/>
            <w:gridSpan w:val="2"/>
            <w:tcBorders>
              <w:top w:val="nil"/>
              <w:left w:val="nil"/>
              <w:bottom w:val="nil"/>
              <w:right w:val="nil"/>
            </w:tcBorders>
            <w:shd w:val="clear" w:color="auto" w:fill="auto"/>
            <w:noWrap/>
            <w:vAlign w:val="center"/>
            <w:hideMark/>
          </w:tcPr>
          <w:p w14:paraId="6073CD6F" w14:textId="77777777" w:rsidR="006C09BD" w:rsidRPr="006C09BD" w:rsidRDefault="006C09BD" w:rsidP="006C09BD">
            <w:pPr>
              <w:pStyle w:val="Tabela-Corpo"/>
            </w:pPr>
            <w:r w:rsidRPr="006C09BD">
              <w:t>0,05%</w:t>
            </w:r>
          </w:p>
        </w:tc>
      </w:tr>
      <w:tr w:rsidR="006C09BD" w:rsidRPr="006C09BD" w14:paraId="32DB4CC6" w14:textId="77777777" w:rsidTr="006C09BD">
        <w:trPr>
          <w:divId w:val="623656035"/>
          <w:trHeight w:val="264"/>
          <w:jc w:val="center"/>
        </w:trPr>
        <w:tc>
          <w:tcPr>
            <w:tcW w:w="2835" w:type="dxa"/>
            <w:tcBorders>
              <w:top w:val="nil"/>
              <w:left w:val="nil"/>
              <w:bottom w:val="nil"/>
              <w:right w:val="nil"/>
            </w:tcBorders>
            <w:shd w:val="clear" w:color="auto" w:fill="auto"/>
            <w:noWrap/>
            <w:vAlign w:val="center"/>
            <w:hideMark/>
          </w:tcPr>
          <w:p w14:paraId="046FDBAA"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lastRenderedPageBreak/>
              <w:t>Área de Equipamentos Urbanos e Comunitários 06</w:t>
            </w:r>
          </w:p>
        </w:tc>
        <w:tc>
          <w:tcPr>
            <w:tcW w:w="1985" w:type="dxa"/>
            <w:gridSpan w:val="3"/>
            <w:tcBorders>
              <w:top w:val="nil"/>
              <w:left w:val="nil"/>
              <w:bottom w:val="nil"/>
              <w:right w:val="nil"/>
            </w:tcBorders>
            <w:shd w:val="clear" w:color="auto" w:fill="auto"/>
            <w:noWrap/>
            <w:vAlign w:val="center"/>
            <w:hideMark/>
          </w:tcPr>
          <w:p w14:paraId="524AA9E0" w14:textId="77777777" w:rsidR="006C09BD" w:rsidRPr="006C09BD" w:rsidRDefault="006C09BD" w:rsidP="006C09BD">
            <w:pPr>
              <w:pStyle w:val="Tabela-Corpo"/>
            </w:pPr>
            <w:r w:rsidRPr="006C09BD">
              <w:t>450,00</w:t>
            </w:r>
          </w:p>
        </w:tc>
        <w:tc>
          <w:tcPr>
            <w:tcW w:w="1549" w:type="dxa"/>
            <w:gridSpan w:val="2"/>
            <w:tcBorders>
              <w:top w:val="nil"/>
              <w:left w:val="nil"/>
              <w:bottom w:val="nil"/>
              <w:right w:val="nil"/>
            </w:tcBorders>
            <w:shd w:val="clear" w:color="auto" w:fill="auto"/>
            <w:noWrap/>
            <w:vAlign w:val="center"/>
            <w:hideMark/>
          </w:tcPr>
          <w:p w14:paraId="1563DB28" w14:textId="77777777" w:rsidR="006C09BD" w:rsidRPr="006C09BD" w:rsidRDefault="006C09BD" w:rsidP="006C09BD">
            <w:pPr>
              <w:pStyle w:val="Tabela-Corpo"/>
            </w:pPr>
            <w:r w:rsidRPr="006C09BD">
              <w:t>0,05%</w:t>
            </w:r>
          </w:p>
        </w:tc>
      </w:tr>
      <w:tr w:rsidR="006C09BD" w:rsidRPr="006C09BD" w14:paraId="3E604443" w14:textId="77777777" w:rsidTr="006C09BD">
        <w:trPr>
          <w:divId w:val="623656035"/>
          <w:trHeight w:val="264"/>
          <w:jc w:val="center"/>
        </w:trPr>
        <w:tc>
          <w:tcPr>
            <w:tcW w:w="2835" w:type="dxa"/>
            <w:tcBorders>
              <w:top w:val="single" w:sz="4" w:space="0" w:color="auto"/>
              <w:left w:val="nil"/>
              <w:bottom w:val="single" w:sz="12" w:space="0" w:color="auto"/>
              <w:right w:val="nil"/>
            </w:tcBorders>
            <w:shd w:val="clear" w:color="auto" w:fill="auto"/>
            <w:noWrap/>
            <w:vAlign w:val="center"/>
            <w:hideMark/>
          </w:tcPr>
          <w:p w14:paraId="221D0719" w14:textId="77777777" w:rsidR="006C09BD" w:rsidRPr="006C09BD" w:rsidRDefault="006C09BD" w:rsidP="006C09BD">
            <w:pPr>
              <w:pStyle w:val="Tabela-Ttulo"/>
              <w:ind w:left="-72" w:right="-66"/>
              <w:rPr>
                <w:rFonts w:eastAsia="Times New Roman"/>
                <w:sz w:val="20"/>
                <w:szCs w:val="20"/>
                <w:lang w:eastAsia="pt-BR"/>
              </w:rPr>
            </w:pPr>
            <w:r w:rsidRPr="006C09BD">
              <w:rPr>
                <w:rFonts w:eastAsia="Times New Roman"/>
                <w:sz w:val="20"/>
                <w:szCs w:val="20"/>
                <w:lang w:eastAsia="pt-BR"/>
              </w:rPr>
              <w:t>Subtotal</w:t>
            </w:r>
          </w:p>
        </w:tc>
        <w:tc>
          <w:tcPr>
            <w:tcW w:w="1985" w:type="dxa"/>
            <w:gridSpan w:val="3"/>
            <w:tcBorders>
              <w:top w:val="single" w:sz="4" w:space="0" w:color="auto"/>
              <w:left w:val="nil"/>
              <w:bottom w:val="single" w:sz="12" w:space="0" w:color="auto"/>
              <w:right w:val="nil"/>
            </w:tcBorders>
            <w:shd w:val="clear" w:color="auto" w:fill="auto"/>
            <w:noWrap/>
            <w:vAlign w:val="center"/>
            <w:hideMark/>
          </w:tcPr>
          <w:p w14:paraId="4EA60247" w14:textId="77777777" w:rsidR="006C09BD" w:rsidRPr="006C09BD" w:rsidRDefault="006C09BD" w:rsidP="006C09BD">
            <w:pPr>
              <w:pStyle w:val="Tabela-Ttulo"/>
              <w:ind w:left="-72" w:right="-66"/>
              <w:rPr>
                <w:rFonts w:eastAsia="Times New Roman"/>
                <w:color w:val="000000"/>
                <w:kern w:val="0"/>
                <w:sz w:val="20"/>
                <w:szCs w:val="20"/>
                <w:lang w:eastAsia="pt-BR"/>
                <w14:ligatures w14:val="none"/>
              </w:rPr>
            </w:pPr>
            <w:r w:rsidRPr="006C09BD">
              <w:rPr>
                <w:rFonts w:eastAsia="Times New Roman"/>
                <w:color w:val="000000"/>
                <w:kern w:val="0"/>
                <w:sz w:val="20"/>
                <w:szCs w:val="20"/>
                <w:lang w:eastAsia="pt-BR"/>
                <w14:ligatures w14:val="none"/>
              </w:rPr>
              <w:t>25.704,00</w:t>
            </w:r>
          </w:p>
        </w:tc>
        <w:tc>
          <w:tcPr>
            <w:tcW w:w="1549" w:type="dxa"/>
            <w:gridSpan w:val="2"/>
            <w:tcBorders>
              <w:top w:val="single" w:sz="4" w:space="0" w:color="auto"/>
              <w:left w:val="nil"/>
              <w:bottom w:val="single" w:sz="12" w:space="0" w:color="auto"/>
              <w:right w:val="nil"/>
            </w:tcBorders>
            <w:shd w:val="clear" w:color="auto" w:fill="auto"/>
            <w:noWrap/>
            <w:vAlign w:val="center"/>
            <w:hideMark/>
          </w:tcPr>
          <w:p w14:paraId="51B24079" w14:textId="77777777" w:rsidR="006C09BD" w:rsidRPr="006C09BD" w:rsidRDefault="006C09BD" w:rsidP="006C09BD">
            <w:pPr>
              <w:pStyle w:val="Tabela-Ttulo"/>
              <w:ind w:left="-73" w:right="-103"/>
              <w:rPr>
                <w:rFonts w:eastAsia="Times New Roman"/>
                <w:color w:val="000000"/>
                <w:kern w:val="0"/>
                <w:sz w:val="20"/>
                <w:szCs w:val="20"/>
                <w:lang w:eastAsia="pt-BR"/>
                <w14:ligatures w14:val="none"/>
              </w:rPr>
            </w:pPr>
            <w:r w:rsidRPr="006C09BD">
              <w:rPr>
                <w:rFonts w:eastAsia="Times New Roman"/>
                <w:color w:val="000000"/>
                <w:kern w:val="0"/>
                <w:sz w:val="20"/>
                <w:szCs w:val="20"/>
                <w:lang w:eastAsia="pt-BR"/>
                <w14:ligatures w14:val="none"/>
              </w:rPr>
              <w:t>2,75%</w:t>
            </w:r>
          </w:p>
        </w:tc>
      </w:tr>
      <w:tr w:rsidR="006C09BD" w:rsidRPr="006C09BD" w14:paraId="21D1D9B1" w14:textId="77777777" w:rsidTr="006C09BD">
        <w:trPr>
          <w:divId w:val="623656035"/>
          <w:trHeight w:val="264"/>
          <w:jc w:val="center"/>
        </w:trPr>
        <w:tc>
          <w:tcPr>
            <w:tcW w:w="6369" w:type="dxa"/>
            <w:gridSpan w:val="6"/>
            <w:tcBorders>
              <w:top w:val="single" w:sz="4" w:space="0" w:color="auto"/>
              <w:left w:val="nil"/>
              <w:bottom w:val="single" w:sz="12" w:space="0" w:color="auto"/>
              <w:right w:val="nil"/>
            </w:tcBorders>
            <w:shd w:val="clear" w:color="auto" w:fill="auto"/>
            <w:noWrap/>
            <w:vAlign w:val="center"/>
            <w:hideMark/>
          </w:tcPr>
          <w:p w14:paraId="0E27A42C" w14:textId="77777777" w:rsidR="006C09BD" w:rsidRPr="006C09BD" w:rsidRDefault="006C09BD" w:rsidP="006C09BD">
            <w:pPr>
              <w:pStyle w:val="Tabela-Corpo"/>
              <w:ind w:left="-72" w:right="-66"/>
              <w:rPr>
                <w:rFonts w:eastAsia="Times New Roman"/>
                <w:szCs w:val="20"/>
                <w:lang w:eastAsia="pt-BR"/>
              </w:rPr>
            </w:pPr>
            <w:r w:rsidRPr="006C09BD">
              <w:rPr>
                <w:rFonts w:eastAsia="Times New Roman"/>
                <w:szCs w:val="20"/>
                <w:lang w:eastAsia="pt-BR"/>
              </w:rPr>
              <w:t>Áreas de Equipamentos Urbanos e Comunitários</w:t>
            </w:r>
          </w:p>
        </w:tc>
      </w:tr>
      <w:tr w:rsidR="006C09BD" w:rsidRPr="006C09BD" w14:paraId="68F3709E" w14:textId="77777777" w:rsidTr="006C09BD">
        <w:trPr>
          <w:gridAfter w:val="1"/>
          <w:divId w:val="623656035"/>
          <w:wAfter w:w="415" w:type="dxa"/>
          <w:trHeight w:val="392"/>
          <w:jc w:val="center"/>
        </w:trPr>
        <w:tc>
          <w:tcPr>
            <w:tcW w:w="3119" w:type="dxa"/>
            <w:gridSpan w:val="2"/>
            <w:tcBorders>
              <w:top w:val="single" w:sz="12" w:space="0" w:color="auto"/>
              <w:left w:val="nil"/>
              <w:bottom w:val="nil"/>
              <w:right w:val="nil"/>
            </w:tcBorders>
            <w:shd w:val="clear" w:color="auto" w:fill="auto"/>
            <w:noWrap/>
            <w:vAlign w:val="center"/>
            <w:hideMark/>
          </w:tcPr>
          <w:p w14:paraId="0A992D80" w14:textId="77777777" w:rsidR="006C09BD" w:rsidRPr="006C09BD" w:rsidRDefault="006C09BD" w:rsidP="006C09BD">
            <w:pPr>
              <w:pStyle w:val="Tabela-Corpo"/>
            </w:pPr>
            <w:r w:rsidRPr="006C09BD">
              <w:t>Lote de Habitação de Interesse Social 01</w:t>
            </w:r>
          </w:p>
        </w:tc>
        <w:tc>
          <w:tcPr>
            <w:tcW w:w="958" w:type="dxa"/>
            <w:tcBorders>
              <w:top w:val="single" w:sz="12" w:space="0" w:color="auto"/>
              <w:left w:val="nil"/>
              <w:bottom w:val="nil"/>
              <w:right w:val="nil"/>
            </w:tcBorders>
            <w:shd w:val="clear" w:color="auto" w:fill="auto"/>
            <w:noWrap/>
            <w:vAlign w:val="center"/>
            <w:hideMark/>
          </w:tcPr>
          <w:p w14:paraId="317344F1" w14:textId="77777777" w:rsidR="006C09BD" w:rsidRPr="006C09BD" w:rsidRDefault="006C09BD" w:rsidP="006C09BD">
            <w:pPr>
              <w:pStyle w:val="Tabela-Corpo"/>
            </w:pPr>
            <w:r w:rsidRPr="006C09BD">
              <w:t>1.000,11</w:t>
            </w:r>
          </w:p>
        </w:tc>
        <w:tc>
          <w:tcPr>
            <w:tcW w:w="1877" w:type="dxa"/>
            <w:gridSpan w:val="2"/>
            <w:tcBorders>
              <w:top w:val="single" w:sz="12" w:space="0" w:color="auto"/>
              <w:left w:val="nil"/>
              <w:bottom w:val="nil"/>
              <w:right w:val="nil"/>
            </w:tcBorders>
            <w:shd w:val="clear" w:color="auto" w:fill="auto"/>
            <w:noWrap/>
            <w:vAlign w:val="center"/>
            <w:hideMark/>
          </w:tcPr>
          <w:p w14:paraId="2E28A94B" w14:textId="77777777" w:rsidR="006C09BD" w:rsidRPr="006C09BD" w:rsidRDefault="006C09BD" w:rsidP="006C09BD">
            <w:pPr>
              <w:pStyle w:val="Tabela-Corpo"/>
            </w:pPr>
            <w:r w:rsidRPr="006C09BD">
              <w:t>0,11%</w:t>
            </w:r>
          </w:p>
        </w:tc>
      </w:tr>
      <w:tr w:rsidR="006C09BD" w:rsidRPr="006C09BD" w14:paraId="6DA8BF33" w14:textId="77777777" w:rsidTr="006C09BD">
        <w:trPr>
          <w:gridAfter w:val="1"/>
          <w:divId w:val="623656035"/>
          <w:wAfter w:w="415" w:type="dxa"/>
          <w:trHeight w:val="264"/>
          <w:jc w:val="center"/>
        </w:trPr>
        <w:tc>
          <w:tcPr>
            <w:tcW w:w="3119" w:type="dxa"/>
            <w:gridSpan w:val="2"/>
            <w:tcBorders>
              <w:top w:val="nil"/>
              <w:left w:val="nil"/>
              <w:bottom w:val="nil"/>
              <w:right w:val="nil"/>
            </w:tcBorders>
            <w:shd w:val="clear" w:color="auto" w:fill="auto"/>
            <w:noWrap/>
            <w:vAlign w:val="center"/>
            <w:hideMark/>
          </w:tcPr>
          <w:p w14:paraId="5E345D73" w14:textId="77777777" w:rsidR="006C09BD" w:rsidRPr="006C09BD" w:rsidRDefault="006C09BD" w:rsidP="006C09BD">
            <w:pPr>
              <w:pStyle w:val="Tabela-Corpo"/>
            </w:pPr>
            <w:r w:rsidRPr="006C09BD">
              <w:t>Lote de Habitação de Interesse Social 02</w:t>
            </w:r>
          </w:p>
        </w:tc>
        <w:tc>
          <w:tcPr>
            <w:tcW w:w="958" w:type="dxa"/>
            <w:tcBorders>
              <w:top w:val="nil"/>
              <w:left w:val="nil"/>
              <w:bottom w:val="nil"/>
              <w:right w:val="nil"/>
            </w:tcBorders>
            <w:shd w:val="clear" w:color="auto" w:fill="auto"/>
            <w:noWrap/>
            <w:vAlign w:val="center"/>
            <w:hideMark/>
          </w:tcPr>
          <w:p w14:paraId="19F1EEE1" w14:textId="77777777" w:rsidR="006C09BD" w:rsidRPr="006C09BD" w:rsidRDefault="006C09BD" w:rsidP="006C09BD">
            <w:pPr>
              <w:pStyle w:val="Tabela-Corpo"/>
            </w:pPr>
            <w:r w:rsidRPr="006C09BD">
              <w:t>1.000,11</w:t>
            </w:r>
          </w:p>
        </w:tc>
        <w:tc>
          <w:tcPr>
            <w:tcW w:w="1877" w:type="dxa"/>
            <w:gridSpan w:val="2"/>
            <w:tcBorders>
              <w:top w:val="nil"/>
              <w:left w:val="nil"/>
              <w:bottom w:val="nil"/>
              <w:right w:val="nil"/>
            </w:tcBorders>
            <w:shd w:val="clear" w:color="auto" w:fill="auto"/>
            <w:noWrap/>
            <w:vAlign w:val="center"/>
            <w:hideMark/>
          </w:tcPr>
          <w:p w14:paraId="7165E901" w14:textId="77777777" w:rsidR="006C09BD" w:rsidRPr="006C09BD" w:rsidRDefault="006C09BD" w:rsidP="006C09BD">
            <w:pPr>
              <w:pStyle w:val="Tabela-Corpo"/>
            </w:pPr>
            <w:r w:rsidRPr="006C09BD">
              <w:t>0,11%</w:t>
            </w:r>
          </w:p>
        </w:tc>
      </w:tr>
      <w:tr w:rsidR="006C09BD" w:rsidRPr="006C09BD" w14:paraId="12E0F15D" w14:textId="77777777" w:rsidTr="006C09BD">
        <w:trPr>
          <w:gridAfter w:val="1"/>
          <w:divId w:val="623656035"/>
          <w:wAfter w:w="415" w:type="dxa"/>
          <w:trHeight w:val="264"/>
          <w:jc w:val="center"/>
        </w:trPr>
        <w:tc>
          <w:tcPr>
            <w:tcW w:w="3119" w:type="dxa"/>
            <w:gridSpan w:val="2"/>
            <w:tcBorders>
              <w:top w:val="nil"/>
              <w:left w:val="nil"/>
              <w:bottom w:val="nil"/>
              <w:right w:val="nil"/>
            </w:tcBorders>
            <w:shd w:val="clear" w:color="auto" w:fill="auto"/>
            <w:noWrap/>
            <w:vAlign w:val="center"/>
            <w:hideMark/>
          </w:tcPr>
          <w:p w14:paraId="7DBC00D5" w14:textId="77777777" w:rsidR="006C09BD" w:rsidRPr="006C09BD" w:rsidRDefault="006C09BD" w:rsidP="006C09BD">
            <w:pPr>
              <w:pStyle w:val="Tabela-Corpo"/>
            </w:pPr>
            <w:r w:rsidRPr="006C09BD">
              <w:t>Lote de Habitação de Interesse Social 03</w:t>
            </w:r>
          </w:p>
        </w:tc>
        <w:tc>
          <w:tcPr>
            <w:tcW w:w="958" w:type="dxa"/>
            <w:tcBorders>
              <w:top w:val="nil"/>
              <w:left w:val="nil"/>
              <w:bottom w:val="nil"/>
              <w:right w:val="nil"/>
            </w:tcBorders>
            <w:shd w:val="clear" w:color="auto" w:fill="auto"/>
            <w:noWrap/>
            <w:vAlign w:val="center"/>
            <w:hideMark/>
          </w:tcPr>
          <w:p w14:paraId="3078EE94" w14:textId="77777777" w:rsidR="006C09BD" w:rsidRPr="006C09BD" w:rsidRDefault="006C09BD" w:rsidP="006C09BD">
            <w:pPr>
              <w:pStyle w:val="Tabela-Corpo"/>
            </w:pPr>
            <w:r w:rsidRPr="006C09BD">
              <w:t>444,00</w:t>
            </w:r>
          </w:p>
        </w:tc>
        <w:tc>
          <w:tcPr>
            <w:tcW w:w="1877" w:type="dxa"/>
            <w:gridSpan w:val="2"/>
            <w:tcBorders>
              <w:top w:val="nil"/>
              <w:left w:val="nil"/>
              <w:bottom w:val="nil"/>
              <w:right w:val="nil"/>
            </w:tcBorders>
            <w:shd w:val="clear" w:color="auto" w:fill="auto"/>
            <w:noWrap/>
            <w:vAlign w:val="center"/>
            <w:hideMark/>
          </w:tcPr>
          <w:p w14:paraId="2A657FB4" w14:textId="77777777" w:rsidR="006C09BD" w:rsidRPr="006C09BD" w:rsidRDefault="006C09BD" w:rsidP="006C09BD">
            <w:pPr>
              <w:pStyle w:val="Tabela-Corpo"/>
            </w:pPr>
            <w:r w:rsidRPr="006C09BD">
              <w:t>0,05%</w:t>
            </w:r>
          </w:p>
        </w:tc>
      </w:tr>
      <w:tr w:rsidR="006C09BD" w:rsidRPr="006C09BD" w14:paraId="4B1862E1" w14:textId="77777777" w:rsidTr="006C09BD">
        <w:trPr>
          <w:gridAfter w:val="1"/>
          <w:divId w:val="623656035"/>
          <w:wAfter w:w="415" w:type="dxa"/>
          <w:trHeight w:val="264"/>
          <w:jc w:val="center"/>
        </w:trPr>
        <w:tc>
          <w:tcPr>
            <w:tcW w:w="3119" w:type="dxa"/>
            <w:gridSpan w:val="2"/>
            <w:tcBorders>
              <w:top w:val="nil"/>
              <w:left w:val="nil"/>
              <w:bottom w:val="nil"/>
              <w:right w:val="nil"/>
            </w:tcBorders>
            <w:shd w:val="clear" w:color="auto" w:fill="auto"/>
            <w:noWrap/>
            <w:vAlign w:val="center"/>
            <w:hideMark/>
          </w:tcPr>
          <w:p w14:paraId="5A982F83" w14:textId="77777777" w:rsidR="006C09BD" w:rsidRPr="006C09BD" w:rsidRDefault="006C09BD" w:rsidP="006C09BD">
            <w:pPr>
              <w:pStyle w:val="Tabela-Corpo"/>
            </w:pPr>
            <w:r w:rsidRPr="006C09BD">
              <w:t>Lote de Habitação de Interesse Social 04</w:t>
            </w:r>
          </w:p>
        </w:tc>
        <w:tc>
          <w:tcPr>
            <w:tcW w:w="958" w:type="dxa"/>
            <w:tcBorders>
              <w:top w:val="nil"/>
              <w:left w:val="nil"/>
              <w:bottom w:val="nil"/>
              <w:right w:val="nil"/>
            </w:tcBorders>
            <w:shd w:val="clear" w:color="auto" w:fill="auto"/>
            <w:noWrap/>
            <w:vAlign w:val="center"/>
            <w:hideMark/>
          </w:tcPr>
          <w:p w14:paraId="1B638D4F" w14:textId="77777777" w:rsidR="006C09BD" w:rsidRPr="006C09BD" w:rsidRDefault="006C09BD" w:rsidP="006C09BD">
            <w:pPr>
              <w:pStyle w:val="Tabela-Corpo"/>
            </w:pPr>
            <w:r w:rsidRPr="006C09BD">
              <w:t>444,00</w:t>
            </w:r>
          </w:p>
        </w:tc>
        <w:tc>
          <w:tcPr>
            <w:tcW w:w="1877" w:type="dxa"/>
            <w:gridSpan w:val="2"/>
            <w:tcBorders>
              <w:top w:val="nil"/>
              <w:left w:val="nil"/>
              <w:bottom w:val="nil"/>
              <w:right w:val="nil"/>
            </w:tcBorders>
            <w:shd w:val="clear" w:color="auto" w:fill="auto"/>
            <w:noWrap/>
            <w:vAlign w:val="center"/>
            <w:hideMark/>
          </w:tcPr>
          <w:p w14:paraId="5530C592" w14:textId="77777777" w:rsidR="006C09BD" w:rsidRPr="006C09BD" w:rsidRDefault="006C09BD" w:rsidP="006C09BD">
            <w:pPr>
              <w:pStyle w:val="Tabela-Corpo"/>
            </w:pPr>
            <w:r w:rsidRPr="006C09BD">
              <w:t>0,05%</w:t>
            </w:r>
          </w:p>
        </w:tc>
      </w:tr>
      <w:tr w:rsidR="006C09BD" w:rsidRPr="006C09BD" w14:paraId="2D341A49" w14:textId="77777777" w:rsidTr="006C09BD">
        <w:trPr>
          <w:gridAfter w:val="1"/>
          <w:divId w:val="623656035"/>
          <w:wAfter w:w="415" w:type="dxa"/>
          <w:trHeight w:val="264"/>
          <w:jc w:val="center"/>
        </w:trPr>
        <w:tc>
          <w:tcPr>
            <w:tcW w:w="3119" w:type="dxa"/>
            <w:gridSpan w:val="2"/>
            <w:tcBorders>
              <w:top w:val="nil"/>
              <w:left w:val="nil"/>
              <w:bottom w:val="nil"/>
              <w:right w:val="nil"/>
            </w:tcBorders>
            <w:shd w:val="clear" w:color="auto" w:fill="auto"/>
            <w:noWrap/>
            <w:vAlign w:val="center"/>
            <w:hideMark/>
          </w:tcPr>
          <w:p w14:paraId="019640B6" w14:textId="77777777" w:rsidR="006C09BD" w:rsidRPr="006C09BD" w:rsidRDefault="006C09BD" w:rsidP="006C09BD">
            <w:pPr>
              <w:pStyle w:val="Tabela-Corpo"/>
            </w:pPr>
            <w:r w:rsidRPr="006C09BD">
              <w:t>Lote de Habitação de Interesse Social 05</w:t>
            </w:r>
          </w:p>
        </w:tc>
        <w:tc>
          <w:tcPr>
            <w:tcW w:w="958" w:type="dxa"/>
            <w:tcBorders>
              <w:top w:val="nil"/>
              <w:left w:val="nil"/>
              <w:bottom w:val="nil"/>
              <w:right w:val="nil"/>
            </w:tcBorders>
            <w:shd w:val="clear" w:color="auto" w:fill="auto"/>
            <w:noWrap/>
            <w:vAlign w:val="center"/>
            <w:hideMark/>
          </w:tcPr>
          <w:p w14:paraId="7C3D39F7" w14:textId="77777777" w:rsidR="006C09BD" w:rsidRPr="006C09BD" w:rsidRDefault="006C09BD" w:rsidP="006C09BD">
            <w:pPr>
              <w:pStyle w:val="Tabela-Corpo"/>
            </w:pPr>
            <w:r w:rsidRPr="006C09BD">
              <w:t>444,00</w:t>
            </w:r>
          </w:p>
        </w:tc>
        <w:tc>
          <w:tcPr>
            <w:tcW w:w="1877" w:type="dxa"/>
            <w:gridSpan w:val="2"/>
            <w:tcBorders>
              <w:top w:val="nil"/>
              <w:left w:val="nil"/>
              <w:bottom w:val="nil"/>
              <w:right w:val="nil"/>
            </w:tcBorders>
            <w:shd w:val="clear" w:color="auto" w:fill="auto"/>
            <w:noWrap/>
            <w:vAlign w:val="center"/>
            <w:hideMark/>
          </w:tcPr>
          <w:p w14:paraId="53E5AD3F" w14:textId="77777777" w:rsidR="006C09BD" w:rsidRPr="006C09BD" w:rsidRDefault="006C09BD" w:rsidP="006C09BD">
            <w:pPr>
              <w:pStyle w:val="Tabela-Corpo"/>
            </w:pPr>
            <w:r w:rsidRPr="006C09BD">
              <w:t>0,05%</w:t>
            </w:r>
          </w:p>
        </w:tc>
      </w:tr>
      <w:tr w:rsidR="006C09BD" w:rsidRPr="006C09BD" w14:paraId="035B4F0F" w14:textId="77777777" w:rsidTr="006C09BD">
        <w:trPr>
          <w:gridAfter w:val="1"/>
          <w:divId w:val="623656035"/>
          <w:wAfter w:w="415" w:type="dxa"/>
          <w:trHeight w:val="264"/>
          <w:jc w:val="center"/>
        </w:trPr>
        <w:tc>
          <w:tcPr>
            <w:tcW w:w="3119" w:type="dxa"/>
            <w:gridSpan w:val="2"/>
            <w:tcBorders>
              <w:top w:val="single" w:sz="4" w:space="0" w:color="auto"/>
              <w:left w:val="nil"/>
              <w:bottom w:val="single" w:sz="12" w:space="0" w:color="auto"/>
              <w:right w:val="nil"/>
            </w:tcBorders>
            <w:shd w:val="clear" w:color="auto" w:fill="auto"/>
            <w:noWrap/>
            <w:vAlign w:val="center"/>
            <w:hideMark/>
          </w:tcPr>
          <w:p w14:paraId="42E1388A" w14:textId="77777777" w:rsidR="006C09BD" w:rsidRPr="006C09BD" w:rsidRDefault="006C09BD" w:rsidP="006C09BD">
            <w:pPr>
              <w:pStyle w:val="Tabela-Ttulo"/>
              <w:ind w:left="-72"/>
              <w:rPr>
                <w:sz w:val="20"/>
                <w:szCs w:val="20"/>
              </w:rPr>
            </w:pPr>
            <w:r w:rsidRPr="006C09BD">
              <w:rPr>
                <w:sz w:val="20"/>
                <w:szCs w:val="20"/>
              </w:rPr>
              <w:t>Subtotal</w:t>
            </w:r>
          </w:p>
        </w:tc>
        <w:tc>
          <w:tcPr>
            <w:tcW w:w="958" w:type="dxa"/>
            <w:tcBorders>
              <w:top w:val="single" w:sz="4" w:space="0" w:color="auto"/>
              <w:left w:val="nil"/>
              <w:bottom w:val="single" w:sz="12" w:space="0" w:color="auto"/>
              <w:right w:val="nil"/>
            </w:tcBorders>
            <w:shd w:val="clear" w:color="auto" w:fill="auto"/>
            <w:noWrap/>
            <w:vAlign w:val="center"/>
            <w:hideMark/>
          </w:tcPr>
          <w:p w14:paraId="5542CDB0" w14:textId="77777777" w:rsidR="006C09BD" w:rsidRPr="006C09BD" w:rsidRDefault="006C09BD" w:rsidP="006C09BD">
            <w:pPr>
              <w:pStyle w:val="Tabela-Ttulo"/>
              <w:ind w:left="-72"/>
              <w:rPr>
                <w:sz w:val="20"/>
                <w:szCs w:val="20"/>
              </w:rPr>
            </w:pPr>
            <w:r w:rsidRPr="006C09BD">
              <w:rPr>
                <w:sz w:val="20"/>
                <w:szCs w:val="20"/>
              </w:rPr>
              <w:t>3.332,22</w:t>
            </w:r>
          </w:p>
        </w:tc>
        <w:tc>
          <w:tcPr>
            <w:tcW w:w="1877" w:type="dxa"/>
            <w:gridSpan w:val="2"/>
            <w:tcBorders>
              <w:top w:val="single" w:sz="4" w:space="0" w:color="auto"/>
              <w:left w:val="nil"/>
              <w:bottom w:val="single" w:sz="12" w:space="0" w:color="auto"/>
              <w:right w:val="nil"/>
            </w:tcBorders>
            <w:shd w:val="clear" w:color="auto" w:fill="auto"/>
            <w:noWrap/>
            <w:vAlign w:val="center"/>
            <w:hideMark/>
          </w:tcPr>
          <w:p w14:paraId="7ED9C4AE" w14:textId="77777777" w:rsidR="006C09BD" w:rsidRPr="006C09BD" w:rsidRDefault="006C09BD" w:rsidP="006C09BD">
            <w:pPr>
              <w:pStyle w:val="Tabela-Ttulo"/>
              <w:ind w:left="-72"/>
              <w:rPr>
                <w:rFonts w:eastAsia="Times New Roman"/>
                <w:color w:val="000000"/>
                <w:kern w:val="0"/>
                <w:sz w:val="20"/>
                <w:szCs w:val="20"/>
                <w:lang w:eastAsia="pt-BR"/>
                <w14:ligatures w14:val="none"/>
              </w:rPr>
            </w:pPr>
            <w:r w:rsidRPr="006C09BD">
              <w:rPr>
                <w:sz w:val="20"/>
                <w:szCs w:val="20"/>
              </w:rPr>
              <w:t>0,36%</w:t>
            </w:r>
          </w:p>
        </w:tc>
      </w:tr>
    </w:tbl>
    <w:p w14:paraId="0BA51801" w14:textId="5CDDF444" w:rsidR="004E5159" w:rsidRDefault="006F21D7" w:rsidP="004E5159">
      <w:pPr>
        <w:pStyle w:val="Corpodetexto"/>
        <w:rPr>
          <w:sz w:val="20"/>
          <w:szCs w:val="20"/>
        </w:rPr>
      </w:pPr>
      <w:r>
        <w:fldChar w:fldCharType="end"/>
      </w:r>
      <w:r w:rsidR="004E5159" w:rsidRPr="00C87AFF">
        <w:rPr>
          <w:sz w:val="20"/>
          <w:szCs w:val="20"/>
        </w:rPr>
        <w:t>* A</w:t>
      </w:r>
      <w:r w:rsidR="004E5159">
        <w:rPr>
          <w:sz w:val="20"/>
          <w:szCs w:val="20"/>
        </w:rPr>
        <w:t xml:space="preserve"> Área de Equipamento Urbano e Comunitário 02, conforme Termo de Compromisso anexo ao processo de análise, está destinada para a Via de Acesso do parcelamento, sendo aceita 50% de sua área para fins de antecipação da área doada. A área que consta no quadro de 22.215,95 m² já representa o equivalente ao acordado de 50%</w:t>
      </w:r>
      <w:r w:rsidR="004E5159" w:rsidRPr="00C87AFF">
        <w:rPr>
          <w:sz w:val="20"/>
          <w:szCs w:val="20"/>
        </w:rPr>
        <w:t>.</w:t>
      </w:r>
    </w:p>
    <w:p w14:paraId="0E3E17FC" w14:textId="4B74D508" w:rsidR="004E5159" w:rsidRDefault="004E5159" w:rsidP="004E5159">
      <w:pPr>
        <w:pStyle w:val="Corpodetexto"/>
        <w:rPr>
          <w:sz w:val="20"/>
          <w:szCs w:val="20"/>
        </w:rPr>
      </w:pPr>
      <w:r>
        <w:rPr>
          <w:sz w:val="20"/>
          <w:szCs w:val="20"/>
        </w:rPr>
        <w:t>** As demais Áreas de Equipamentos Urbanos e Comunitários faltantes, equivalentes a, no mínimo, 20.997,65 m² serão, conforme Termo de Acordo, doadas em área externa à gleba parcelada. Esta(s) áreas ainda dependem de avaliação e aceitação por parte do município, o que ainda não foi apresentado neste processo de análise.</w:t>
      </w:r>
    </w:p>
    <w:p w14:paraId="3F16AB9B" w14:textId="07991B8A" w:rsidR="006F21D7" w:rsidRDefault="004E5159" w:rsidP="003D6AB2">
      <w:pPr>
        <w:pStyle w:val="Corpodetexto"/>
        <w:rPr>
          <w:sz w:val="20"/>
          <w:szCs w:val="20"/>
        </w:rPr>
      </w:pPr>
      <w:r>
        <w:rPr>
          <w:sz w:val="20"/>
          <w:szCs w:val="20"/>
        </w:rPr>
        <w:t>*** As áreas de Habitação de Interesse Social foram doadas na modalidade de lotes, sendo 5 no total. Na legislação municipal não fica claro quais os tamanhos e quantidades que serão aceitas quando a gleba está sobre duas macrozonas que têm tamanhos de lotes mínimos distintos, o que será consultado à Procuradoria Municipal em ato contínuo ao despacho deste relatório.</w:t>
      </w:r>
    </w:p>
    <w:p w14:paraId="17C239E7" w14:textId="77777777" w:rsidR="004E5159" w:rsidRPr="004E5159" w:rsidRDefault="004E5159" w:rsidP="004E5159">
      <w:pPr>
        <w:pStyle w:val="Corpodetexto"/>
      </w:pPr>
    </w:p>
    <w:p w14:paraId="42C71F3B" w14:textId="43D8D921" w:rsidR="004E5159" w:rsidRDefault="004E5159" w:rsidP="004E5159">
      <w:pPr>
        <w:pStyle w:val="Corpodetexto"/>
      </w:pPr>
      <w:r w:rsidRPr="004E5159">
        <w:t>Por fim, de acordo com o Art.</w:t>
      </w:r>
      <w:r>
        <w:t xml:space="preserve"> 313, § 4º, da LC nº 33/2011, as áreas cedidas ao município </w:t>
      </w:r>
      <w:r w:rsidR="00243FB5">
        <w:t xml:space="preserve">a título de </w:t>
      </w:r>
      <w:r w:rsidRPr="00243FB5">
        <w:rPr>
          <w:b/>
          <w:bCs/>
        </w:rPr>
        <w:t>sistema viário, equipamentos urbanos e comunitários e áreas verdes</w:t>
      </w:r>
      <w:r>
        <w:t xml:space="preserve"> deverão somar, minimamente 35% da área loteada, não sendo aceit</w:t>
      </w:r>
      <w:r w:rsidR="00243FB5">
        <w:t>o</w:t>
      </w:r>
      <w:r>
        <w:t xml:space="preserve"> somatório inferior a esta soma.</w:t>
      </w:r>
    </w:p>
    <w:p w14:paraId="013C7DDB" w14:textId="77777777" w:rsidR="00624390" w:rsidRDefault="004E5159" w:rsidP="00624390">
      <w:pPr>
        <w:pStyle w:val="Corpodetexto"/>
      </w:pPr>
      <w:r>
        <w:t xml:space="preserve">Abaixo, segue Quadro Resumo das Áreas </w:t>
      </w:r>
      <w:r w:rsidR="00243FB5">
        <w:t>Cedidas que devem somar, minimamente 35%, conforme proposta da REQUERENTE</w:t>
      </w:r>
      <w:r>
        <w:t>:</w:t>
      </w:r>
    </w:p>
    <w:p w14:paraId="641D090B" w14:textId="77777777" w:rsidR="00304600" w:rsidRPr="00304600" w:rsidRDefault="00243FB5" w:rsidP="00243FB5">
      <w:pPr>
        <w:pStyle w:val="Corpodetexto"/>
        <w:rPr>
          <w:b/>
          <w:iCs/>
        </w:rPr>
      </w:pPr>
      <w:r>
        <w:fldChar w:fldCharType="begin"/>
      </w:r>
      <w:r>
        <w:instrText xml:space="preserve"> LINK Excel.Sheet.12 "D:\\GD SePlan\\Meu Drive\\1.1.3.analise_de_projetos.parcelamento_do_solo\\2024_005135 - JTA Empreendimentos e Urbanismo LTDA\\3.analises\\2ª Análise\\2024.005135_2 - Anexo I - Lista Checagem para Análise de Parcelamentos do Solo_278.xlsx" "Áreas, Etc.!L46C5:L50C10" \a \f 5 \h  \* MERGEFORMAT </w:instrText>
      </w:r>
      <w:r w:rsidR="00304600">
        <w:fldChar w:fldCharType="separate"/>
      </w:r>
    </w:p>
    <w:tbl>
      <w:tblPr>
        <w:tblStyle w:val="Tabelacomgrade"/>
        <w:tblW w:w="7317" w:type="dxa"/>
        <w:jc w:val="center"/>
        <w:tblLook w:val="04A0" w:firstRow="1" w:lastRow="0" w:firstColumn="1" w:lastColumn="0" w:noHBand="0" w:noVBand="1"/>
      </w:tblPr>
      <w:tblGrid>
        <w:gridCol w:w="5382"/>
        <w:gridCol w:w="1318"/>
        <w:gridCol w:w="617"/>
      </w:tblGrid>
      <w:tr w:rsidR="00304600" w:rsidRPr="00304600" w14:paraId="77CE8634" w14:textId="77777777" w:rsidTr="00304600">
        <w:trPr>
          <w:divId w:val="946037396"/>
          <w:trHeight w:val="276"/>
          <w:jc w:val="center"/>
        </w:trPr>
        <w:tc>
          <w:tcPr>
            <w:tcW w:w="7317" w:type="dxa"/>
            <w:gridSpan w:val="3"/>
            <w:tcBorders>
              <w:top w:val="single" w:sz="12" w:space="0" w:color="auto"/>
              <w:left w:val="nil"/>
              <w:right w:val="nil"/>
            </w:tcBorders>
            <w:noWrap/>
            <w:hideMark/>
          </w:tcPr>
          <w:p w14:paraId="6B56B0EE" w14:textId="2FA83C46" w:rsidR="00304600" w:rsidRPr="00304600" w:rsidRDefault="00304600" w:rsidP="00304600">
            <w:pPr>
              <w:pStyle w:val="Tabela-Ttulo"/>
            </w:pPr>
            <w:r w:rsidRPr="00304600">
              <w:t>Quadro Resumo do Somatório Total de Áreas Cedidas</w:t>
            </w:r>
          </w:p>
        </w:tc>
      </w:tr>
      <w:tr w:rsidR="00304600" w:rsidRPr="00304600" w14:paraId="0DD4580D" w14:textId="77777777" w:rsidTr="00304600">
        <w:trPr>
          <w:divId w:val="946037396"/>
          <w:trHeight w:val="264"/>
          <w:jc w:val="center"/>
        </w:trPr>
        <w:tc>
          <w:tcPr>
            <w:tcW w:w="5382" w:type="dxa"/>
            <w:tcBorders>
              <w:top w:val="single" w:sz="12" w:space="0" w:color="auto"/>
              <w:left w:val="nil"/>
              <w:bottom w:val="nil"/>
              <w:right w:val="nil"/>
            </w:tcBorders>
            <w:noWrap/>
            <w:hideMark/>
          </w:tcPr>
          <w:p w14:paraId="48FF80E3" w14:textId="77777777" w:rsidR="00304600" w:rsidRPr="00304600" w:rsidRDefault="00304600" w:rsidP="00304600">
            <w:pPr>
              <w:pStyle w:val="Tabela-Corpo"/>
            </w:pPr>
            <w:r w:rsidRPr="00304600">
              <w:t>Sistema Viário*</w:t>
            </w:r>
          </w:p>
        </w:tc>
        <w:tc>
          <w:tcPr>
            <w:tcW w:w="1318" w:type="dxa"/>
            <w:tcBorders>
              <w:top w:val="single" w:sz="12" w:space="0" w:color="auto"/>
              <w:left w:val="nil"/>
              <w:bottom w:val="nil"/>
              <w:right w:val="nil"/>
            </w:tcBorders>
            <w:noWrap/>
            <w:hideMark/>
          </w:tcPr>
          <w:p w14:paraId="0D005205" w14:textId="77777777" w:rsidR="00304600" w:rsidRPr="00304600" w:rsidRDefault="00304600" w:rsidP="00304600">
            <w:pPr>
              <w:pStyle w:val="Tabela-Corpo"/>
            </w:pPr>
            <w:r w:rsidRPr="00304600">
              <w:t>177.190,75</w:t>
            </w:r>
          </w:p>
        </w:tc>
        <w:tc>
          <w:tcPr>
            <w:tcW w:w="617" w:type="dxa"/>
            <w:tcBorders>
              <w:top w:val="single" w:sz="12" w:space="0" w:color="auto"/>
              <w:left w:val="nil"/>
              <w:bottom w:val="nil"/>
              <w:right w:val="nil"/>
            </w:tcBorders>
            <w:noWrap/>
            <w:hideMark/>
          </w:tcPr>
          <w:p w14:paraId="60573D37" w14:textId="77777777" w:rsidR="00304600" w:rsidRPr="00304600" w:rsidRDefault="00304600" w:rsidP="00304600">
            <w:pPr>
              <w:pStyle w:val="Tabela-Corpo"/>
            </w:pPr>
            <w:r w:rsidRPr="00304600">
              <w:t>19%</w:t>
            </w:r>
          </w:p>
        </w:tc>
      </w:tr>
      <w:tr w:rsidR="00304600" w:rsidRPr="00304600" w14:paraId="0AB68489" w14:textId="77777777" w:rsidTr="00304600">
        <w:trPr>
          <w:divId w:val="946037396"/>
          <w:trHeight w:val="264"/>
          <w:jc w:val="center"/>
        </w:trPr>
        <w:tc>
          <w:tcPr>
            <w:tcW w:w="5382" w:type="dxa"/>
            <w:tcBorders>
              <w:top w:val="nil"/>
              <w:left w:val="nil"/>
              <w:bottom w:val="nil"/>
              <w:right w:val="nil"/>
            </w:tcBorders>
            <w:noWrap/>
            <w:hideMark/>
          </w:tcPr>
          <w:p w14:paraId="2642A1DF" w14:textId="77777777" w:rsidR="00304600" w:rsidRPr="00304600" w:rsidRDefault="00304600" w:rsidP="00304600">
            <w:pPr>
              <w:pStyle w:val="Tabela-Corpo"/>
            </w:pPr>
            <w:r w:rsidRPr="00304600">
              <w:t>Áreas Verdes</w:t>
            </w:r>
          </w:p>
        </w:tc>
        <w:tc>
          <w:tcPr>
            <w:tcW w:w="1318" w:type="dxa"/>
            <w:tcBorders>
              <w:top w:val="nil"/>
              <w:left w:val="nil"/>
              <w:bottom w:val="nil"/>
              <w:right w:val="nil"/>
            </w:tcBorders>
            <w:noWrap/>
            <w:hideMark/>
          </w:tcPr>
          <w:p w14:paraId="6548B5DC" w14:textId="77777777" w:rsidR="00304600" w:rsidRPr="00304600" w:rsidRDefault="00304600" w:rsidP="00304600">
            <w:pPr>
              <w:pStyle w:val="Tabela-Corpo"/>
            </w:pPr>
            <w:r w:rsidRPr="00304600">
              <w:t>111.707,90</w:t>
            </w:r>
          </w:p>
        </w:tc>
        <w:tc>
          <w:tcPr>
            <w:tcW w:w="617" w:type="dxa"/>
            <w:tcBorders>
              <w:top w:val="nil"/>
              <w:left w:val="nil"/>
              <w:bottom w:val="nil"/>
              <w:right w:val="nil"/>
            </w:tcBorders>
            <w:noWrap/>
            <w:hideMark/>
          </w:tcPr>
          <w:p w14:paraId="3175AE8F" w14:textId="77777777" w:rsidR="00304600" w:rsidRPr="00304600" w:rsidRDefault="00304600" w:rsidP="00304600">
            <w:pPr>
              <w:pStyle w:val="Tabela-Corpo"/>
            </w:pPr>
            <w:r w:rsidRPr="00304600">
              <w:t>12%</w:t>
            </w:r>
          </w:p>
        </w:tc>
      </w:tr>
      <w:tr w:rsidR="00304600" w:rsidRPr="00304600" w14:paraId="2EB8FDD3" w14:textId="77777777" w:rsidTr="00304600">
        <w:trPr>
          <w:divId w:val="946037396"/>
          <w:trHeight w:val="276"/>
          <w:jc w:val="center"/>
        </w:trPr>
        <w:tc>
          <w:tcPr>
            <w:tcW w:w="5382" w:type="dxa"/>
            <w:tcBorders>
              <w:top w:val="nil"/>
              <w:left w:val="nil"/>
              <w:bottom w:val="single" w:sz="12" w:space="0" w:color="auto"/>
              <w:right w:val="nil"/>
            </w:tcBorders>
            <w:noWrap/>
            <w:hideMark/>
          </w:tcPr>
          <w:p w14:paraId="1707346B" w14:textId="77777777" w:rsidR="00304600" w:rsidRPr="00304600" w:rsidRDefault="00304600" w:rsidP="00304600">
            <w:pPr>
              <w:pStyle w:val="Tabela-Corpo"/>
            </w:pPr>
            <w:r w:rsidRPr="00304600">
              <w:t>Áreas de Equipamentos Urbanos e Comunitários</w:t>
            </w:r>
          </w:p>
        </w:tc>
        <w:tc>
          <w:tcPr>
            <w:tcW w:w="1318" w:type="dxa"/>
            <w:tcBorders>
              <w:top w:val="nil"/>
              <w:left w:val="nil"/>
              <w:bottom w:val="single" w:sz="12" w:space="0" w:color="auto"/>
              <w:right w:val="nil"/>
            </w:tcBorders>
            <w:noWrap/>
            <w:hideMark/>
          </w:tcPr>
          <w:p w14:paraId="0A72ACA3" w14:textId="77777777" w:rsidR="00304600" w:rsidRPr="00304600" w:rsidRDefault="00304600" w:rsidP="00304600">
            <w:pPr>
              <w:pStyle w:val="Tabela-Corpo"/>
            </w:pPr>
            <w:r w:rsidRPr="00304600">
              <w:t>23.479,00</w:t>
            </w:r>
          </w:p>
        </w:tc>
        <w:tc>
          <w:tcPr>
            <w:tcW w:w="617" w:type="dxa"/>
            <w:tcBorders>
              <w:top w:val="nil"/>
              <w:left w:val="nil"/>
              <w:bottom w:val="single" w:sz="12" w:space="0" w:color="auto"/>
              <w:right w:val="nil"/>
            </w:tcBorders>
            <w:noWrap/>
            <w:hideMark/>
          </w:tcPr>
          <w:p w14:paraId="6C55B2CB" w14:textId="77777777" w:rsidR="00304600" w:rsidRPr="00304600" w:rsidRDefault="00304600" w:rsidP="00304600">
            <w:pPr>
              <w:pStyle w:val="Tabela-Corpo"/>
            </w:pPr>
            <w:r w:rsidRPr="00304600">
              <w:t>3%</w:t>
            </w:r>
          </w:p>
        </w:tc>
      </w:tr>
      <w:tr w:rsidR="00304600" w:rsidRPr="00304600" w14:paraId="6A216A78" w14:textId="77777777" w:rsidTr="00304600">
        <w:trPr>
          <w:divId w:val="946037396"/>
          <w:trHeight w:val="276"/>
          <w:jc w:val="center"/>
        </w:trPr>
        <w:tc>
          <w:tcPr>
            <w:tcW w:w="5382" w:type="dxa"/>
            <w:tcBorders>
              <w:top w:val="single" w:sz="12" w:space="0" w:color="auto"/>
              <w:left w:val="nil"/>
              <w:bottom w:val="single" w:sz="12" w:space="0" w:color="auto"/>
              <w:right w:val="nil"/>
            </w:tcBorders>
            <w:noWrap/>
            <w:hideMark/>
          </w:tcPr>
          <w:p w14:paraId="09EE46AC" w14:textId="77777777" w:rsidR="00304600" w:rsidRPr="00304600" w:rsidRDefault="00304600" w:rsidP="00304600">
            <w:pPr>
              <w:pStyle w:val="Tabela-Corpo"/>
            </w:pPr>
            <w:r w:rsidRPr="00304600">
              <w:t>Total</w:t>
            </w:r>
          </w:p>
        </w:tc>
        <w:tc>
          <w:tcPr>
            <w:tcW w:w="1318" w:type="dxa"/>
            <w:tcBorders>
              <w:top w:val="single" w:sz="12" w:space="0" w:color="auto"/>
              <w:left w:val="nil"/>
              <w:bottom w:val="single" w:sz="12" w:space="0" w:color="auto"/>
              <w:right w:val="nil"/>
            </w:tcBorders>
            <w:noWrap/>
            <w:hideMark/>
          </w:tcPr>
          <w:p w14:paraId="1519DEBF" w14:textId="77777777" w:rsidR="00304600" w:rsidRPr="00304600" w:rsidRDefault="00304600" w:rsidP="00304600">
            <w:pPr>
              <w:pStyle w:val="Tabela-Corpo"/>
            </w:pPr>
            <w:r w:rsidRPr="00304600">
              <w:t>312.377,65</w:t>
            </w:r>
          </w:p>
        </w:tc>
        <w:tc>
          <w:tcPr>
            <w:tcW w:w="617" w:type="dxa"/>
            <w:tcBorders>
              <w:top w:val="single" w:sz="12" w:space="0" w:color="auto"/>
              <w:left w:val="nil"/>
              <w:bottom w:val="single" w:sz="12" w:space="0" w:color="auto"/>
              <w:right w:val="nil"/>
            </w:tcBorders>
            <w:noWrap/>
            <w:hideMark/>
          </w:tcPr>
          <w:p w14:paraId="1C8309F3" w14:textId="77777777" w:rsidR="00304600" w:rsidRPr="00304600" w:rsidRDefault="00304600" w:rsidP="00304600">
            <w:pPr>
              <w:pStyle w:val="Tabela-Corpo"/>
            </w:pPr>
            <w:r w:rsidRPr="00304600">
              <w:t>33%</w:t>
            </w:r>
          </w:p>
        </w:tc>
      </w:tr>
    </w:tbl>
    <w:p w14:paraId="55D61701" w14:textId="2CC1A78D" w:rsidR="00243FB5" w:rsidRDefault="00243FB5" w:rsidP="00243FB5">
      <w:pPr>
        <w:pStyle w:val="Corpodetexto"/>
        <w:rPr>
          <w:sz w:val="20"/>
          <w:szCs w:val="20"/>
        </w:rPr>
      </w:pPr>
      <w:r>
        <w:fldChar w:fldCharType="end"/>
      </w:r>
      <w:r w:rsidRPr="00C87AFF">
        <w:rPr>
          <w:sz w:val="20"/>
          <w:szCs w:val="20"/>
        </w:rPr>
        <w:t>* A</w:t>
      </w:r>
      <w:r>
        <w:rPr>
          <w:sz w:val="20"/>
          <w:szCs w:val="20"/>
        </w:rPr>
        <w:t xml:space="preserve"> </w:t>
      </w:r>
      <w:r w:rsidR="00624390">
        <w:rPr>
          <w:sz w:val="20"/>
          <w:szCs w:val="20"/>
        </w:rPr>
        <w:t>área doada a título de sistema viário contabiliza a área das vias, inclusive a área destinada para à adequação da Rua Aliatar Silva, conforme requisitos legais</w:t>
      </w:r>
      <w:r w:rsidRPr="00C87AFF">
        <w:rPr>
          <w:sz w:val="20"/>
          <w:szCs w:val="20"/>
        </w:rPr>
        <w:t>.</w:t>
      </w:r>
    </w:p>
    <w:p w14:paraId="1C459BE0" w14:textId="63967F8D" w:rsidR="003A7DFD" w:rsidRDefault="003A7DFD" w:rsidP="003A7DFD">
      <w:pPr>
        <w:pStyle w:val="Corpodetexto"/>
      </w:pPr>
    </w:p>
    <w:p w14:paraId="147B651A" w14:textId="5999E568" w:rsidR="003A7DFD" w:rsidRDefault="003A7DFD" w:rsidP="003A7DFD">
      <w:pPr>
        <w:pStyle w:val="Corpodetexto"/>
      </w:pPr>
      <w:r>
        <w:t xml:space="preserve">Como é possível observar pelos </w:t>
      </w:r>
      <w:r w:rsidR="00A63CB1">
        <w:t>quadros</w:t>
      </w:r>
      <w:r>
        <w:t xml:space="preserve"> </w:t>
      </w:r>
      <w:r w:rsidR="00A63CB1">
        <w:t>de área apresentados e pelas considerações quanto à Área Remanescente, ainda estão pendentes de ajustes as áreas a serem cedidas.</w:t>
      </w:r>
    </w:p>
    <w:p w14:paraId="75F0A002" w14:textId="66864DC4" w:rsidR="00F00E19" w:rsidRDefault="00F00E19" w:rsidP="00F00E19">
      <w:pPr>
        <w:pStyle w:val="SemEspaamento"/>
        <w:rPr>
          <w:b/>
          <w:bCs/>
        </w:rPr>
      </w:pPr>
      <w:r>
        <w:rPr>
          <w:b/>
          <w:bCs/>
        </w:rPr>
        <w:t>Ajustes</w:t>
      </w:r>
      <w:r w:rsidRPr="00A278C3">
        <w:rPr>
          <w:b/>
          <w:bCs/>
        </w:rPr>
        <w:t>:</w:t>
      </w:r>
    </w:p>
    <w:p w14:paraId="2B3752DB" w14:textId="20588D0E" w:rsidR="00F00E19" w:rsidRDefault="00F00E19" w:rsidP="00F00E19">
      <w:pPr>
        <w:pStyle w:val="SemEspaamento"/>
      </w:pPr>
      <w:r>
        <w:t xml:space="preserve">- </w:t>
      </w:r>
      <w:r>
        <w:t>Verificar a quantidade total de área a ser cedida ao município</w:t>
      </w:r>
      <w:r w:rsidR="00FE0B9C">
        <w:t xml:space="preserve"> e apresentar área aceita pelo município que esteja localizada fora do perímetro da gleba parcelada, </w:t>
      </w:r>
      <w:r w:rsidR="00FE0B9C">
        <w:lastRenderedPageBreak/>
        <w:t xml:space="preserve">conforme Lei Municipal </w:t>
      </w:r>
      <w:r w:rsidR="000B443C">
        <w:t>nº 3176/2022, alterada pela Lei Municipal nº 3665/2025, bem como Termo de Acordo</w:t>
      </w:r>
      <w:r w:rsidR="00FE0B9C">
        <w:t>.</w:t>
      </w:r>
    </w:p>
    <w:p w14:paraId="0028039E" w14:textId="20DDFC41" w:rsidR="00495636" w:rsidRDefault="00495636" w:rsidP="00495636">
      <w:pPr>
        <w:pStyle w:val="Corpodetexto"/>
      </w:pPr>
      <w:r>
        <w:t xml:space="preserve">Quanto à </w:t>
      </w:r>
      <w:r w:rsidRPr="00495636">
        <w:rPr>
          <w:b/>
          <w:bCs/>
        </w:rPr>
        <w:t>proposição Qualitativa das Áreas</w:t>
      </w:r>
      <w:r>
        <w:t xml:space="preserve"> no Projeto Urbanístico em análise, será submetido parecer para apreciação e posterior manifestação do órgão municipal competente sobre o aceite ou não do que foi proposto pela REQUERENTE.</w:t>
      </w:r>
    </w:p>
    <w:p w14:paraId="7FC6A552" w14:textId="3AE2ADBE" w:rsidR="00495636" w:rsidRDefault="00495636" w:rsidP="00D63EBB">
      <w:pPr>
        <w:pStyle w:val="ndice123"/>
        <w:numPr>
          <w:ilvl w:val="2"/>
          <w:numId w:val="29"/>
        </w:numPr>
      </w:pPr>
      <w:r>
        <w:t>Lotes Caucionados:</w:t>
      </w:r>
    </w:p>
    <w:p w14:paraId="3F12BC4D" w14:textId="02CD8C94" w:rsidR="00D63EBB" w:rsidRDefault="00D63EBB" w:rsidP="00495636">
      <w:pPr>
        <w:pStyle w:val="Corpodetexto"/>
      </w:pPr>
      <w:r w:rsidRPr="00975099">
        <w:t>Não foram indicadas sugestões de áreas</w:t>
      </w:r>
      <w:r w:rsidR="00495636">
        <w:t>/lotes</w:t>
      </w:r>
      <w:r w:rsidRPr="00975099">
        <w:t xml:space="preserve"> a serem caucionadas até a entrega </w:t>
      </w:r>
      <w:r w:rsidR="00495636">
        <w:t>definitiva das</w:t>
      </w:r>
      <w:r w:rsidRPr="00975099">
        <w:t xml:space="preserve"> obras </w:t>
      </w:r>
      <w:r w:rsidR="00495636">
        <w:t>no parcelamento</w:t>
      </w:r>
      <w:r w:rsidRPr="00975099">
        <w:t>.</w:t>
      </w:r>
    </w:p>
    <w:p w14:paraId="1B08405F" w14:textId="410FB653" w:rsidR="00495636" w:rsidRDefault="00495636" w:rsidP="00495636">
      <w:pPr>
        <w:pStyle w:val="SemEspaamento"/>
        <w:rPr>
          <w:b/>
          <w:bCs/>
        </w:rPr>
      </w:pPr>
      <w:r>
        <w:rPr>
          <w:b/>
          <w:bCs/>
        </w:rPr>
        <w:t>Ajustes</w:t>
      </w:r>
      <w:r w:rsidRPr="00A278C3">
        <w:rPr>
          <w:b/>
          <w:bCs/>
        </w:rPr>
        <w:t>:</w:t>
      </w:r>
    </w:p>
    <w:p w14:paraId="4CCEA073" w14:textId="2DFE644A" w:rsidR="00D63EBB" w:rsidRPr="00975099" w:rsidRDefault="009A4DE5" w:rsidP="00495636">
      <w:pPr>
        <w:pStyle w:val="SemEspaamento"/>
      </w:pPr>
      <w:r>
        <w:t xml:space="preserve">- </w:t>
      </w:r>
      <w:r w:rsidR="00D63EBB" w:rsidRPr="00975099">
        <w:t xml:space="preserve">Anexar as matrículas </w:t>
      </w:r>
      <w:r w:rsidR="00D63EBB" w:rsidRPr="00495636">
        <w:rPr>
          <w:b/>
          <w:bCs/>
        </w:rPr>
        <w:t>atualizadas e válidas</w:t>
      </w:r>
      <w:r w:rsidR="00D63EBB" w:rsidRPr="00975099">
        <w:t xml:space="preserve"> (com menos de 30 dias da emissão) de todos os imóveis que tenham recebido ou cedido áreas doadas pelo empreendimento, na forma da lei</w:t>
      </w:r>
      <w:r w:rsidR="00495636">
        <w:t>, quando da reapresentação após o aceite formal de tais áreas</w:t>
      </w:r>
      <w:r w:rsidR="00D63EBB" w:rsidRPr="00975099">
        <w:t>.</w:t>
      </w:r>
    </w:p>
    <w:p w14:paraId="018C0EA0" w14:textId="77777777" w:rsidR="00112CBE" w:rsidRPr="00975099" w:rsidRDefault="00112CBE" w:rsidP="00112CBE">
      <w:pPr>
        <w:pStyle w:val="Ttulo3"/>
        <w:numPr>
          <w:ilvl w:val="1"/>
          <w:numId w:val="29"/>
        </w:numPr>
      </w:pPr>
      <w:r w:rsidRPr="00975099">
        <w:t>Infraestrutura Básica e Complementar:</w:t>
      </w:r>
    </w:p>
    <w:p w14:paraId="7519C8B1" w14:textId="77777777" w:rsidR="00112CBE" w:rsidRPr="00975099" w:rsidRDefault="00FC1020" w:rsidP="00FC1020">
      <w:pPr>
        <w:pStyle w:val="ndice123"/>
        <w:numPr>
          <w:ilvl w:val="2"/>
          <w:numId w:val="29"/>
        </w:numPr>
      </w:pPr>
      <w:r w:rsidRPr="00975099">
        <w:t xml:space="preserve">Além dos projetos apresentados, deve-se apresentar os demais projetos de infraestruturas básicas, conforme definido pela LCM Nº 33/2011, §2º. Os projetos deverão ser </w:t>
      </w:r>
      <w:r w:rsidRPr="00297D6F">
        <w:rPr>
          <w:b/>
          <w:bCs/>
        </w:rPr>
        <w:t>aprovados pelas devidas concessionárias responsáveis</w:t>
      </w:r>
      <w:r w:rsidRPr="00975099">
        <w:t xml:space="preserve"> pelo fornecimento dos serviços.</w:t>
      </w:r>
    </w:p>
    <w:p w14:paraId="793533D2" w14:textId="77777777" w:rsidR="00FC1020" w:rsidRPr="00975099" w:rsidRDefault="00FC1020" w:rsidP="00FC1020">
      <w:pPr>
        <w:pStyle w:val="ndiceabc"/>
      </w:pPr>
      <w:r w:rsidRPr="00975099">
        <w:t xml:space="preserve">Projeto de Iluminação </w:t>
      </w:r>
      <w:r w:rsidR="008F52F5" w:rsidRPr="00975099">
        <w:t>P</w:t>
      </w:r>
      <w:r w:rsidRPr="00975099">
        <w:t>ública;</w:t>
      </w:r>
    </w:p>
    <w:p w14:paraId="0911FEE5" w14:textId="77777777" w:rsidR="00FC1020" w:rsidRDefault="00FC1020" w:rsidP="00FC1020">
      <w:pPr>
        <w:pStyle w:val="ndiceabc"/>
      </w:pPr>
      <w:r w:rsidRPr="00975099">
        <w:t xml:space="preserve">Projeto de </w:t>
      </w:r>
      <w:r w:rsidR="008F52F5" w:rsidRPr="00975099">
        <w:t>R</w:t>
      </w:r>
      <w:r w:rsidRPr="00975099">
        <w:t xml:space="preserve">ede de </w:t>
      </w:r>
      <w:r w:rsidR="008F52F5" w:rsidRPr="00975099">
        <w:t>E</w:t>
      </w:r>
      <w:r w:rsidRPr="00975099">
        <w:t xml:space="preserve">nergia </w:t>
      </w:r>
      <w:r w:rsidR="008F52F5" w:rsidRPr="00975099">
        <w:t>E</w:t>
      </w:r>
      <w:r w:rsidRPr="00975099">
        <w:t xml:space="preserve">létrica </w:t>
      </w:r>
      <w:r w:rsidR="008F52F5" w:rsidRPr="00975099">
        <w:t>P</w:t>
      </w:r>
      <w:r w:rsidRPr="00975099">
        <w:t xml:space="preserve">ública e </w:t>
      </w:r>
      <w:r w:rsidR="008F52F5" w:rsidRPr="00975099">
        <w:t>D</w:t>
      </w:r>
      <w:r w:rsidRPr="00975099">
        <w:t>omiciliar;</w:t>
      </w:r>
    </w:p>
    <w:p w14:paraId="126C578F" w14:textId="77777777" w:rsidR="00C247A6" w:rsidRPr="00975099" w:rsidRDefault="00C247A6" w:rsidP="00FC1020">
      <w:pPr>
        <w:pStyle w:val="ndiceabc"/>
      </w:pPr>
      <w:r>
        <w:t>Projeto de Abastecimento de Água.</w:t>
      </w:r>
    </w:p>
    <w:p w14:paraId="6167BD8C" w14:textId="03708D4F" w:rsidR="00FC1020" w:rsidRDefault="00686730" w:rsidP="00FC1020">
      <w:pPr>
        <w:pStyle w:val="ndice123"/>
        <w:numPr>
          <w:ilvl w:val="2"/>
          <w:numId w:val="29"/>
        </w:numPr>
      </w:pPr>
      <w:r w:rsidRPr="00975099">
        <w:t>Apresentar</w:t>
      </w:r>
      <w:r w:rsidR="00266018" w:rsidRPr="00975099">
        <w:t xml:space="preserve"> documentação comprobatória de viabilidade técnica e econômica da prestação de serviços de abastecimento de água e de esgotamento sanitário junto às concessionárias responsáveis.</w:t>
      </w:r>
    </w:p>
    <w:p w14:paraId="0FE9D1A4" w14:textId="50A4E591" w:rsidR="00A14569" w:rsidRPr="00975099" w:rsidRDefault="00A14569" w:rsidP="00A14569">
      <w:pPr>
        <w:pStyle w:val="Ttulo3"/>
      </w:pPr>
      <w:r>
        <w:t>Acessibilidade Universal no ambiente urbanizado:</w:t>
      </w:r>
    </w:p>
    <w:p w14:paraId="03A3F9F2" w14:textId="76F60136" w:rsidR="00A14569" w:rsidRDefault="00A14569" w:rsidP="0031787D">
      <w:pPr>
        <w:pStyle w:val="ndice123"/>
        <w:numPr>
          <w:ilvl w:val="2"/>
          <w:numId w:val="29"/>
        </w:numPr>
      </w:pPr>
      <w:r>
        <w:t>O Projeto Urbanístico deverá prever a não criação de barreiras à mobilidade de todas as pessoas. Para tanto, o Projeto Urbanístico deverá ser complementado com as informações das inclinações longitudinais das vias</w:t>
      </w:r>
      <w:r w:rsidR="009A4DE5">
        <w:t>.</w:t>
      </w:r>
    </w:p>
    <w:p w14:paraId="56996E99" w14:textId="0C66340E" w:rsidR="009A4DE5" w:rsidRDefault="009A4DE5" w:rsidP="0031787D">
      <w:pPr>
        <w:pStyle w:val="ndice123"/>
        <w:numPr>
          <w:ilvl w:val="2"/>
          <w:numId w:val="29"/>
        </w:numPr>
      </w:pPr>
      <w:r>
        <w:t>O Projeto Urbanístico com detalhes acerca da acessibilidade universal deverá conter as informações mínimas e suficientes para  a comprovação técnica dos requisitos exigidos pelas normas de acessibilidade.</w:t>
      </w:r>
    </w:p>
    <w:p w14:paraId="1331C5B4" w14:textId="2266EF6C" w:rsidR="009A4DE5" w:rsidRDefault="009A4DE5" w:rsidP="009A4DE5">
      <w:pPr>
        <w:pStyle w:val="SemEspaamento"/>
      </w:pPr>
      <w:r>
        <w:rPr>
          <w:b/>
          <w:bCs/>
        </w:rPr>
        <w:t xml:space="preserve">Observações: </w:t>
      </w:r>
      <w:r>
        <w:t>Como apresentados</w:t>
      </w:r>
      <w:r>
        <w:t>,</w:t>
      </w:r>
      <w:r>
        <w:t xml:space="preserve"> os detalhes assemelham-se mais a um projeto de sinalização viária, o que não comporta as informações mínimas e necessárias mencionadas acima.</w:t>
      </w:r>
    </w:p>
    <w:p w14:paraId="4B418DC9" w14:textId="5526E800" w:rsidR="009A4DE5" w:rsidRDefault="009A4DE5" w:rsidP="009A4DE5">
      <w:pPr>
        <w:pStyle w:val="SemEspaamento"/>
        <w:rPr>
          <w:b/>
          <w:bCs/>
        </w:rPr>
      </w:pPr>
      <w:r>
        <w:rPr>
          <w:b/>
          <w:bCs/>
        </w:rPr>
        <w:t>Ajustes</w:t>
      </w:r>
      <w:r w:rsidRPr="00A278C3">
        <w:rPr>
          <w:b/>
          <w:bCs/>
        </w:rPr>
        <w:t>:</w:t>
      </w:r>
    </w:p>
    <w:p w14:paraId="25DCCE91" w14:textId="5BDBA996" w:rsidR="009A4DE5" w:rsidRDefault="009A4DE5" w:rsidP="009A4DE5">
      <w:pPr>
        <w:pStyle w:val="SemEspaamento"/>
      </w:pPr>
      <w:r>
        <w:t xml:space="preserve">- </w:t>
      </w:r>
      <w:r w:rsidRPr="009A4DE5">
        <w:t xml:space="preserve">Apresentar os projetos, em detalhes suficientes, para compreensão das soluções adotadas quanto à </w:t>
      </w:r>
      <w:r w:rsidRPr="009A4DE5">
        <w:rPr>
          <w:b/>
          <w:bCs/>
        </w:rPr>
        <w:t>acessibilidade universal (NBR 9050:2020 e NBR 16537:2024, entre outras)</w:t>
      </w:r>
      <w:r w:rsidRPr="009A4DE5">
        <w:t>, pavimentação dos passeios, arborização urbana, acessos de veículos aos lotes, posteamento, caixas de inspeção, entre outras possíveis barreiras a serem previstas sobre as calçadas</w:t>
      </w:r>
      <w:r>
        <w:t xml:space="preserve"> e a faixa livre</w:t>
      </w:r>
      <w:r w:rsidRPr="009A4DE5">
        <w:t>.</w:t>
      </w:r>
      <w:r>
        <w:t xml:space="preserve"> Observar a compatibilização necessária com as demais disciplinas de projeto.</w:t>
      </w:r>
    </w:p>
    <w:p w14:paraId="43F1FD3D" w14:textId="4A3E1250" w:rsidR="009A4DE5" w:rsidRDefault="009A4DE5" w:rsidP="009A4DE5">
      <w:pPr>
        <w:pStyle w:val="SemEspaamento"/>
      </w:pPr>
      <w:r>
        <w:t xml:space="preserve">- </w:t>
      </w:r>
      <w:r w:rsidRPr="009A4DE5">
        <w:t>Incluir as definições de faixas de serviço, faixa livre, faixa de acesso, conforme as normas técnicas de acessibilidade universal. Estes detalhes deverão demonstrar que se atende, minimamente, o disposto no item 6.3 e seu subitens, da NBR 9050:2020</w:t>
      </w:r>
      <w:r>
        <w:t>.</w:t>
      </w:r>
    </w:p>
    <w:p w14:paraId="12D72BD2" w14:textId="77777777" w:rsidR="00686730" w:rsidRPr="00975099" w:rsidRDefault="00686730" w:rsidP="00686730">
      <w:pPr>
        <w:pStyle w:val="Ttulo3"/>
        <w:numPr>
          <w:ilvl w:val="1"/>
          <w:numId w:val="29"/>
        </w:numPr>
      </w:pPr>
      <w:r w:rsidRPr="00975099">
        <w:lastRenderedPageBreak/>
        <w:t>Restrições Urbanísticas:</w:t>
      </w:r>
    </w:p>
    <w:p w14:paraId="63B8C4C5" w14:textId="173B39BE" w:rsidR="003B4F62" w:rsidRDefault="009F2EC8" w:rsidP="009F2EC8">
      <w:pPr>
        <w:pStyle w:val="SemEspaamento"/>
      </w:pPr>
      <w:r>
        <w:rPr>
          <w:b/>
          <w:bCs/>
        </w:rPr>
        <w:t xml:space="preserve">Observações: </w:t>
      </w:r>
      <w:r w:rsidR="00686730" w:rsidRPr="00975099">
        <w:t xml:space="preserve">Foram </w:t>
      </w:r>
      <w:r w:rsidR="00686730" w:rsidRPr="003B4F62">
        <w:t>propostas</w:t>
      </w:r>
      <w:r w:rsidR="00686730" w:rsidRPr="00975099">
        <w:t xml:space="preserve"> restrições urbanísticas relativas aos usos dos lotes e estas constam em projeto.</w:t>
      </w:r>
      <w:r w:rsidR="003B4F62">
        <w:t xml:space="preserve"> Es</w:t>
      </w:r>
      <w:r w:rsidR="00F91ABF">
        <w:t>sas restrições</w:t>
      </w:r>
      <w:r w:rsidR="003B4F62">
        <w:t xml:space="preserve"> devem </w:t>
      </w:r>
      <w:r w:rsidR="003B4F62" w:rsidRPr="00F91ABF">
        <w:rPr>
          <w:u w:val="single"/>
        </w:rPr>
        <w:t>ser mais restritivas</w:t>
      </w:r>
      <w:r w:rsidR="003B4F62">
        <w:t xml:space="preserve"> que as previstas pelo plano diretor</w:t>
      </w:r>
      <w:r w:rsidR="00F91ABF">
        <w:t>,</w:t>
      </w:r>
      <w:r w:rsidR="003B4F62">
        <w:t xml:space="preserve"> critério que é atendido pelo projeto</w:t>
      </w:r>
      <w:r w:rsidR="00F91ABF">
        <w:t>, em acordo com o Anexo V – Tabela de Padrões de Incomodidades, da LCM Nº 33/2011.</w:t>
      </w:r>
    </w:p>
    <w:p w14:paraId="6B535512" w14:textId="77777777" w:rsidR="00742772" w:rsidRDefault="00742772" w:rsidP="00742772">
      <w:pPr>
        <w:pStyle w:val="SemEspaamento"/>
        <w:rPr>
          <w:b/>
          <w:bCs/>
        </w:rPr>
      </w:pPr>
      <w:r>
        <w:rPr>
          <w:b/>
          <w:bCs/>
        </w:rPr>
        <w:t>Ajustes:</w:t>
      </w:r>
    </w:p>
    <w:p w14:paraId="054E7B45" w14:textId="204FD976" w:rsidR="00742772" w:rsidRDefault="00742772" w:rsidP="00742772">
      <w:pPr>
        <w:pStyle w:val="SemEspaamento"/>
      </w:pPr>
      <w:r>
        <w:t xml:space="preserve">- Apresentar </w:t>
      </w:r>
      <w:r w:rsidR="0063556F">
        <w:t>q</w:t>
      </w:r>
      <w:r>
        <w:t>uadro de todos os lotes, incluindo,</w:t>
      </w:r>
      <w:r w:rsidR="0063556F">
        <w:t xml:space="preserve"> áreas, testadas e</w:t>
      </w:r>
      <w:r>
        <w:t xml:space="preserve"> também, as restrições urbanísticas que se aplicarem, como o uso do solo, recuos, coeficiente de aproveitamento, número de pavimentos e gabarito, taxa de ocupação, etc.</w:t>
      </w:r>
    </w:p>
    <w:p w14:paraId="35D95D83" w14:textId="77777777" w:rsidR="002D03BF" w:rsidRPr="00975099" w:rsidRDefault="00CC5BB1" w:rsidP="00112CBE">
      <w:pPr>
        <w:pStyle w:val="Ttulo3"/>
        <w:numPr>
          <w:ilvl w:val="1"/>
          <w:numId w:val="29"/>
        </w:numPr>
      </w:pPr>
      <w:r w:rsidRPr="00975099">
        <w:t xml:space="preserve">Alterações de Projeto </w:t>
      </w:r>
      <w:r w:rsidR="00B34E16" w:rsidRPr="00975099">
        <w:t>Urbanístico</w:t>
      </w:r>
      <w:r w:rsidRPr="00975099">
        <w:t>:</w:t>
      </w:r>
    </w:p>
    <w:p w14:paraId="6EE54134" w14:textId="77777777" w:rsidR="00B34E16" w:rsidRPr="00975099" w:rsidRDefault="00B34E16" w:rsidP="00B34E16">
      <w:pPr>
        <w:pStyle w:val="ndice123"/>
      </w:pPr>
      <w:r w:rsidRPr="00975099">
        <w:t>Elementos mínimos que devem ser apresentados para a análise:</w:t>
      </w:r>
    </w:p>
    <w:p w14:paraId="1020A945" w14:textId="77777777" w:rsidR="008C5F0D" w:rsidRDefault="00375F2C" w:rsidP="009E301C">
      <w:pPr>
        <w:pStyle w:val="ndiceabc"/>
      </w:pPr>
      <w:r w:rsidRPr="00975099">
        <w:t>P</w:t>
      </w:r>
      <w:r w:rsidR="00B34E16" w:rsidRPr="00975099">
        <w:t>lanta do imóvel</w:t>
      </w:r>
      <w:r w:rsidR="008C5F0D">
        <w:t>:</w:t>
      </w:r>
    </w:p>
    <w:p w14:paraId="65F678DE" w14:textId="12106BEC" w:rsidR="008C5F0D" w:rsidRDefault="008C5F0D" w:rsidP="008C5F0D">
      <w:pPr>
        <w:pStyle w:val="SemEspaamento"/>
      </w:pPr>
      <w:r>
        <w:rPr>
          <w:b/>
          <w:bCs/>
        </w:rPr>
        <w:t>Ajustes:</w:t>
      </w:r>
    </w:p>
    <w:p w14:paraId="1B08F828" w14:textId="6F5E5FAB" w:rsidR="008C5F0D" w:rsidRDefault="008C5F0D" w:rsidP="008C5F0D">
      <w:pPr>
        <w:pStyle w:val="SemEspaamento"/>
      </w:pPr>
      <w:r>
        <w:t>- Indicar com cotas a largura da faixa não edificante da rodovia.</w:t>
      </w:r>
      <w:r w:rsidR="009404F1">
        <w:t xml:space="preserve"> Incluir texto padrão: </w:t>
      </w:r>
      <w:r w:rsidR="009404F1" w:rsidRPr="00975099">
        <w:t xml:space="preserve">"FAIXA NÃO EDIFICÁVEL - Lei Federal </w:t>
      </w:r>
      <w:r w:rsidR="009404F1">
        <w:t>N</w:t>
      </w:r>
      <w:r w:rsidR="009404F1" w:rsidRPr="00975099">
        <w:t>º 6.766/79 e alterações";</w:t>
      </w:r>
    </w:p>
    <w:p w14:paraId="382E61B6" w14:textId="57CC6F14" w:rsidR="008C5F0D" w:rsidRDefault="008C5F0D" w:rsidP="008C5F0D">
      <w:pPr>
        <w:pStyle w:val="SemEspaamento"/>
      </w:pPr>
      <w:r>
        <w:t>- Verificar e eventualmente corrigir/justificar a área sobre a matrícula retificada que se sobrepõe em partes à faixa de domínio da rodovia, conforme apresentado no projeto urbanístico.</w:t>
      </w:r>
    </w:p>
    <w:p w14:paraId="58CE3911" w14:textId="5DA88D4A" w:rsidR="00467A9E" w:rsidRDefault="00467A9E" w:rsidP="008C5F0D">
      <w:pPr>
        <w:pStyle w:val="SemEspaamento"/>
      </w:pPr>
      <w:r>
        <w:t>- Revisar tabelas de áreas, conforme este parecer.</w:t>
      </w:r>
    </w:p>
    <w:p w14:paraId="264142AD" w14:textId="599F3C9A" w:rsidR="00467A9E" w:rsidRDefault="00467A9E" w:rsidP="008C5F0D">
      <w:pPr>
        <w:pStyle w:val="SemEspaamento"/>
      </w:pPr>
      <w:r>
        <w:t>- Revisar observações nas pranchas, corrigindo referências legais incompletas à LC nº 33/2011.</w:t>
      </w:r>
    </w:p>
    <w:p w14:paraId="4CE4D50F" w14:textId="5FE719FE" w:rsidR="00467A9E" w:rsidRDefault="00467A9E" w:rsidP="008C5F0D">
      <w:pPr>
        <w:pStyle w:val="SemEspaamento"/>
      </w:pPr>
      <w:r>
        <w:t>- Revisar observações nas pranchas, incluindo a Lei Municipal nº 3176/2022, alterada pela Lei Municipal nº 3665/2025, que autorizou a recepção antecipada de Área Institucional equivalente a 50% da área da Via Projetada 01.</w:t>
      </w:r>
    </w:p>
    <w:p w14:paraId="7252A797" w14:textId="30C47277" w:rsidR="0036618F" w:rsidRDefault="0036618F" w:rsidP="008C5F0D">
      <w:pPr>
        <w:pStyle w:val="SemEspaamento"/>
        <w:rPr>
          <w:b/>
          <w:bCs/>
        </w:rPr>
      </w:pPr>
      <w:r>
        <w:rPr>
          <w:b/>
          <w:bCs/>
        </w:rPr>
        <w:t>Observações:</w:t>
      </w:r>
    </w:p>
    <w:p w14:paraId="3C4DBBC1" w14:textId="6BA264A5" w:rsidR="00B34E16" w:rsidRPr="00975099" w:rsidRDefault="0036618F" w:rsidP="004D24A3">
      <w:pPr>
        <w:pStyle w:val="SemEspaamento"/>
      </w:pPr>
      <w:r>
        <w:t>- Será solicitad</w:t>
      </w:r>
      <w:r w:rsidR="009404F1">
        <w:t>o</w:t>
      </w:r>
      <w:r>
        <w:t xml:space="preserve"> parecer jurídico da Procuradoria Municipal quanto à sobreposição destas áreas e se há necessidade de manifestação da concessionária Arteris e/ou do estado ou da união federal</w:t>
      </w:r>
      <w:r w:rsidR="00217B2B">
        <w:t xml:space="preserve"> por serem limítrofes à área.</w:t>
      </w:r>
    </w:p>
    <w:bookmarkEnd w:id="4"/>
    <w:p w14:paraId="0D28AF43" w14:textId="1F2996E5" w:rsidR="00025B8C" w:rsidRPr="00975099" w:rsidRDefault="00025B8C" w:rsidP="003A53C7">
      <w:pPr>
        <w:pStyle w:val="Ttulo2"/>
      </w:pPr>
      <w:r w:rsidRPr="00975099">
        <w:t>PARECER DO</w:t>
      </w:r>
      <w:r w:rsidR="00F01D61" w:rsidRPr="00975099">
        <w:t>S DEMAIS</w:t>
      </w:r>
      <w:r w:rsidRPr="00975099">
        <w:t xml:space="preserve"> PROJETO</w:t>
      </w:r>
      <w:r w:rsidR="00F01D61" w:rsidRPr="00975099">
        <w:t>S</w:t>
      </w:r>
      <w:r w:rsidRPr="00975099">
        <w:t xml:space="preserve"> – SEM ANÁLISE</w:t>
      </w:r>
    </w:p>
    <w:p w14:paraId="6CD85024" w14:textId="77777777" w:rsidR="004817D3" w:rsidRPr="00975099" w:rsidRDefault="00F01D61" w:rsidP="004817D3">
      <w:pPr>
        <w:pStyle w:val="Corpodetexto"/>
      </w:pPr>
      <w:r w:rsidRPr="00975099">
        <w:t>Demais projetos</w:t>
      </w:r>
      <w:r w:rsidR="004817D3" w:rsidRPr="00975099">
        <w:t xml:space="preserve"> deverão ser compatibilizados. </w:t>
      </w:r>
      <w:r w:rsidR="003A53C7" w:rsidRPr="00975099">
        <w:t xml:space="preserve">Há diversas divergências entre os projetos, que deverão ser compatibilizados. Uma vez sanadas as </w:t>
      </w:r>
      <w:r w:rsidR="004817D3" w:rsidRPr="00975099">
        <w:t xml:space="preserve">inconsistências em relação as áreas consideradas em projeto, número de lotes, </w:t>
      </w:r>
      <w:r w:rsidR="003A53C7" w:rsidRPr="00975099">
        <w:t>estes deverão serem reanexados ao processo, de forma que seja dado seguimento às análises</w:t>
      </w:r>
      <w:r w:rsidR="004817D3" w:rsidRPr="00975099">
        <w:t>.</w:t>
      </w:r>
    </w:p>
    <w:p w14:paraId="418754C3" w14:textId="77777777" w:rsidR="00F01D61" w:rsidRPr="00975099" w:rsidRDefault="00F01D61" w:rsidP="004817D3">
      <w:pPr>
        <w:pStyle w:val="Corpodetexto"/>
      </w:pPr>
      <w:r w:rsidRPr="00975099">
        <w:t>Projetos de Infraestrutura Hidrossanitárias serão avaliados posteriormente pelos analistas devidos</w:t>
      </w:r>
    </w:p>
    <w:p w14:paraId="7FCB9507" w14:textId="77777777" w:rsidR="00025B8C" w:rsidRPr="00975099" w:rsidRDefault="00025B8C" w:rsidP="00953B1B">
      <w:pPr>
        <w:pStyle w:val="Ttulo2"/>
      </w:pPr>
      <w:r w:rsidRPr="00975099">
        <w:t>ORIENTAÇÕES GERAIS PARA ENTREGA DE PROJETOS</w:t>
      </w:r>
    </w:p>
    <w:p w14:paraId="402125BA" w14:textId="77777777" w:rsidR="00F01D61" w:rsidRPr="00975099" w:rsidRDefault="00F01D61" w:rsidP="00953B1B">
      <w:pPr>
        <w:pStyle w:val="ndice-"/>
      </w:pPr>
      <w:r w:rsidRPr="00975099">
        <w:t>Deverão serem revisados os projetos apresentados quanto à representação gráfica, que deverá adequar-se às competentes normativas técnicas, sendo os projetos representados nas escalas adequadas e com as informações suficientes para a melhor compreensão da proposta possível.</w:t>
      </w:r>
    </w:p>
    <w:p w14:paraId="52B137E5" w14:textId="77777777" w:rsidR="002F573C" w:rsidRPr="00975099" w:rsidRDefault="002F573C" w:rsidP="002F573C">
      <w:pPr>
        <w:pStyle w:val="ndice-"/>
      </w:pPr>
      <w:r w:rsidRPr="00975099">
        <w:t>Estão indicadas em diversas pranchas que os arquivos protocolados tratam-se de “Estudo Preliminar” o que deverá ser atualizado conforme as próximas análises.</w:t>
      </w:r>
    </w:p>
    <w:p w14:paraId="73BA3889" w14:textId="77777777" w:rsidR="002F573C" w:rsidRPr="00975099" w:rsidRDefault="002F573C" w:rsidP="00437E13">
      <w:pPr>
        <w:pStyle w:val="ndice-"/>
      </w:pPr>
      <w:r w:rsidRPr="00975099">
        <w:t>Há divergências entre diferentes projetos que deverão ser sanadas. Aparentemente os projetos estão em versões diferentes de desenvolvimento.</w:t>
      </w:r>
    </w:p>
    <w:p w14:paraId="4A17D2A2" w14:textId="74D59726" w:rsidR="00025B8C" w:rsidRPr="00975099" w:rsidRDefault="00025B8C" w:rsidP="00953B1B">
      <w:pPr>
        <w:pStyle w:val="ndice-"/>
      </w:pPr>
      <w:r w:rsidRPr="00975099">
        <w:lastRenderedPageBreak/>
        <w:t xml:space="preserve">Dúvidas ou esclarecimentos a este parecer podem ser feitos presencialmente nas quartas-feiras, através da entrega de ofícios, ou através do e-mail </w:t>
      </w:r>
      <w:r w:rsidRPr="00975099">
        <w:fldChar w:fldCharType="begin">
          <w:ffData>
            <w:name w:val="Texto31"/>
            <w:enabled/>
            <w:calcOnExit w:val="0"/>
            <w:textInput>
              <w:default w:val="planejamento.arq@portobelo.sc.gov.br"/>
            </w:textInput>
          </w:ffData>
        </w:fldChar>
      </w:r>
      <w:bookmarkStart w:id="8" w:name="Texto31"/>
      <w:r w:rsidRPr="00975099">
        <w:instrText xml:space="preserve"> FORMTEXT </w:instrText>
      </w:r>
      <w:r w:rsidRPr="00975099">
        <w:fldChar w:fldCharType="separate"/>
      </w:r>
      <w:r w:rsidR="00467A9E">
        <w:rPr>
          <w:noProof/>
        </w:rPr>
        <w:t>planejamento.arq@portobelo.sc.gov.br</w:t>
      </w:r>
      <w:r w:rsidRPr="00975099">
        <w:fldChar w:fldCharType="end"/>
      </w:r>
      <w:bookmarkEnd w:id="8"/>
      <w:r w:rsidRPr="00975099">
        <w:t xml:space="preserve">. Favor </w:t>
      </w:r>
      <w:r w:rsidRPr="00975099">
        <w:rPr>
          <w:u w:val="single"/>
        </w:rPr>
        <w:t xml:space="preserve">referenciar o </w:t>
      </w:r>
      <w:r w:rsidR="00B85FCE">
        <w:rPr>
          <w:u w:val="single"/>
        </w:rPr>
        <w:t>N</w:t>
      </w:r>
      <w:r w:rsidRPr="00975099">
        <w:rPr>
          <w:u w:val="single"/>
        </w:rPr>
        <w:t>º do processo</w:t>
      </w:r>
      <w:r w:rsidRPr="00975099">
        <w:t xml:space="preserve"> no campo "Assunto" do e-mail;</w:t>
      </w:r>
    </w:p>
    <w:p w14:paraId="0EF87C3A" w14:textId="77777777" w:rsidR="00025B8C" w:rsidRPr="00975099" w:rsidRDefault="00025B8C" w:rsidP="00953B1B">
      <w:pPr>
        <w:pStyle w:val="ndice-"/>
      </w:pPr>
      <w:r w:rsidRPr="00975099">
        <w:t>As informações prestadas nas plantas serão usadas pelos fiscais durante vistoria. Informações de projeto diferentes das constatadas in loco poderão resultar no indeferimento do Habite-se.</w:t>
      </w:r>
    </w:p>
    <w:p w14:paraId="6DC27BB5" w14:textId="77777777" w:rsidR="00025B8C" w:rsidRPr="00975099" w:rsidRDefault="00025B8C" w:rsidP="00953B1B">
      <w:pPr>
        <w:pStyle w:val="Assinatura"/>
      </w:pPr>
      <w:r w:rsidRPr="00975099">
        <w:t>___________________________________</w:t>
      </w:r>
    </w:p>
    <w:p w14:paraId="5910C943" w14:textId="77777777" w:rsidR="00025B8C" w:rsidRPr="00975099" w:rsidRDefault="00025B8C" w:rsidP="00953B1B">
      <w:pPr>
        <w:pStyle w:val="Assinatura"/>
        <w:rPr>
          <w:b/>
        </w:rPr>
      </w:pPr>
      <w:r w:rsidRPr="00975099">
        <w:rPr>
          <w:b/>
        </w:rPr>
        <w:t>Francisco Cenzi De Ré</w:t>
      </w:r>
    </w:p>
    <w:p w14:paraId="7405E894" w14:textId="77777777" w:rsidR="00025B8C" w:rsidRPr="00975099" w:rsidRDefault="00025B8C" w:rsidP="00953B1B">
      <w:pPr>
        <w:pStyle w:val="Assinatura"/>
      </w:pPr>
      <w:r w:rsidRPr="00975099">
        <w:t>Arquiteto e Urbanista – CAU/RS A166787-4</w:t>
      </w:r>
    </w:p>
    <w:p w14:paraId="21B85C6B" w14:textId="77777777" w:rsidR="00025B8C" w:rsidRPr="00975099" w:rsidRDefault="00025B8C" w:rsidP="00953B1B">
      <w:pPr>
        <w:pStyle w:val="Assinatura"/>
      </w:pPr>
      <w:r w:rsidRPr="00975099">
        <w:t>Secretaria de Planejamento Urbano</w:t>
      </w:r>
    </w:p>
    <w:p w14:paraId="38BE4904" w14:textId="4EB42AD5" w:rsidR="00025B8C" w:rsidRPr="00975099" w:rsidRDefault="00025B8C" w:rsidP="00953B1B">
      <w:pPr>
        <w:pStyle w:val="Assinatura"/>
      </w:pPr>
      <w:r w:rsidRPr="00975099">
        <w:t xml:space="preserve">Porto Belo, </w:t>
      </w:r>
      <w:r w:rsidRPr="00975099">
        <w:fldChar w:fldCharType="begin"/>
      </w:r>
      <w:r w:rsidRPr="00975099">
        <w:instrText xml:space="preserve"> DATE  \@ "d' de 'MMMM' de 'yyyy"  \* MERGEFORMAT </w:instrText>
      </w:r>
      <w:r w:rsidRPr="00975099">
        <w:fldChar w:fldCharType="separate"/>
      </w:r>
      <w:r w:rsidR="000779FC">
        <w:rPr>
          <w:noProof/>
        </w:rPr>
        <w:t>26 de março de 2026</w:t>
      </w:r>
      <w:r w:rsidRPr="00975099">
        <w:fldChar w:fldCharType="end"/>
      </w:r>
      <w:bookmarkEnd w:id="3"/>
    </w:p>
    <w:sectPr w:rsidR="00025B8C" w:rsidRPr="00975099" w:rsidSect="00DA0E76">
      <w:headerReference w:type="default" r:id="rId8"/>
      <w:footerReference w:type="default" r:id="rId9"/>
      <w:headerReference w:type="first" r:id="rId10"/>
      <w:footerReference w:type="first" r:id="rId11"/>
      <w:pgSz w:w="11906" w:h="16838" w:code="9"/>
      <w:pgMar w:top="2268" w:right="1418" w:bottom="141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77EBC" w14:textId="77777777" w:rsidR="00570190" w:rsidRDefault="00570190" w:rsidP="007E0DC4">
      <w:pPr>
        <w:spacing w:after="0"/>
      </w:pPr>
      <w:r>
        <w:separator/>
      </w:r>
    </w:p>
  </w:endnote>
  <w:endnote w:type="continuationSeparator" w:id="0">
    <w:p w14:paraId="29D77B13" w14:textId="77777777" w:rsidR="00570190" w:rsidRDefault="00570190" w:rsidP="007E0D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244658464"/>
      <w:docPartObj>
        <w:docPartGallery w:val="Page Numbers (Bottom of Page)"/>
        <w:docPartUnique/>
      </w:docPartObj>
    </w:sdtPr>
    <w:sdtEndPr/>
    <w:sdtContent>
      <w:sdt>
        <w:sdtPr>
          <w:rPr>
            <w:szCs w:val="20"/>
          </w:rPr>
          <w:id w:val="-1769616900"/>
          <w:docPartObj>
            <w:docPartGallery w:val="Page Numbers (Top of Page)"/>
            <w:docPartUnique/>
          </w:docPartObj>
        </w:sdtPr>
        <w:sdtEndPr/>
        <w:sdtContent>
          <w:p w14:paraId="43A720E1" w14:textId="77777777" w:rsidR="00506C68" w:rsidRPr="00506C68" w:rsidRDefault="00506C68">
            <w:pPr>
              <w:pStyle w:val="Rodap"/>
              <w:rPr>
                <w:szCs w:val="20"/>
              </w:rPr>
            </w:pPr>
            <w:r w:rsidRPr="00506C68">
              <w:rPr>
                <w:szCs w:val="20"/>
              </w:rPr>
              <w:t xml:space="preserve">Página </w:t>
            </w:r>
            <w:r w:rsidRPr="00506C68">
              <w:rPr>
                <w:b/>
                <w:bCs/>
                <w:szCs w:val="20"/>
              </w:rPr>
              <w:fldChar w:fldCharType="begin"/>
            </w:r>
            <w:r w:rsidRPr="00506C68">
              <w:rPr>
                <w:b/>
                <w:bCs/>
                <w:szCs w:val="20"/>
              </w:rPr>
              <w:instrText>PAGE</w:instrText>
            </w:r>
            <w:r w:rsidRPr="00506C68">
              <w:rPr>
                <w:b/>
                <w:bCs/>
                <w:szCs w:val="20"/>
              </w:rPr>
              <w:fldChar w:fldCharType="separate"/>
            </w:r>
            <w:r w:rsidRPr="00506C68">
              <w:rPr>
                <w:b/>
                <w:bCs/>
                <w:szCs w:val="20"/>
              </w:rPr>
              <w:t>2</w:t>
            </w:r>
            <w:r w:rsidRPr="00506C68">
              <w:rPr>
                <w:b/>
                <w:bCs/>
                <w:szCs w:val="20"/>
              </w:rPr>
              <w:fldChar w:fldCharType="end"/>
            </w:r>
            <w:r w:rsidRPr="00506C68">
              <w:rPr>
                <w:szCs w:val="20"/>
              </w:rPr>
              <w:t xml:space="preserve"> de </w:t>
            </w:r>
            <w:r w:rsidRPr="00506C68">
              <w:rPr>
                <w:b/>
                <w:bCs/>
                <w:szCs w:val="20"/>
              </w:rPr>
              <w:fldChar w:fldCharType="begin"/>
            </w:r>
            <w:r w:rsidRPr="00506C68">
              <w:rPr>
                <w:b/>
                <w:bCs/>
                <w:szCs w:val="20"/>
              </w:rPr>
              <w:instrText>NUMPAGES</w:instrText>
            </w:r>
            <w:r w:rsidRPr="00506C68">
              <w:rPr>
                <w:b/>
                <w:bCs/>
                <w:szCs w:val="20"/>
              </w:rPr>
              <w:fldChar w:fldCharType="separate"/>
            </w:r>
            <w:r w:rsidRPr="00506C68">
              <w:rPr>
                <w:b/>
                <w:bCs/>
                <w:szCs w:val="20"/>
              </w:rPr>
              <w:t>2</w:t>
            </w:r>
            <w:r w:rsidRPr="00506C68">
              <w:rPr>
                <w:b/>
                <w:bCs/>
                <w:szCs w:val="20"/>
              </w:rPr>
              <w:fldChar w:fldCharType="end"/>
            </w:r>
          </w:p>
        </w:sdtContent>
      </w:sdt>
    </w:sdtContent>
  </w:sdt>
  <w:p w14:paraId="7DA540C9" w14:textId="77777777" w:rsidR="009B1199" w:rsidRPr="00506C68" w:rsidRDefault="009B1199" w:rsidP="009B1199">
    <w:pPr>
      <w:pStyle w:val="Rodap"/>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78452314"/>
      <w:docPartObj>
        <w:docPartGallery w:val="Page Numbers (Bottom of Page)"/>
        <w:docPartUnique/>
      </w:docPartObj>
    </w:sdtPr>
    <w:sdtEndPr/>
    <w:sdtContent>
      <w:sdt>
        <w:sdtPr>
          <w:rPr>
            <w:szCs w:val="20"/>
          </w:rPr>
          <w:id w:val="-1125841821"/>
          <w:docPartObj>
            <w:docPartGallery w:val="Page Numbers (Top of Page)"/>
            <w:docPartUnique/>
          </w:docPartObj>
        </w:sdtPr>
        <w:sdtEndPr/>
        <w:sdtContent>
          <w:p w14:paraId="49F6CB9E" w14:textId="77777777" w:rsidR="00506C68" w:rsidRPr="00506C68" w:rsidRDefault="00506C68">
            <w:pPr>
              <w:pStyle w:val="Rodap"/>
              <w:rPr>
                <w:szCs w:val="20"/>
              </w:rPr>
            </w:pPr>
            <w:r w:rsidRPr="00506C68">
              <w:rPr>
                <w:szCs w:val="20"/>
              </w:rPr>
              <w:t xml:space="preserve">Página </w:t>
            </w:r>
            <w:r w:rsidRPr="00506C68">
              <w:rPr>
                <w:b/>
                <w:bCs/>
                <w:szCs w:val="20"/>
              </w:rPr>
              <w:fldChar w:fldCharType="begin"/>
            </w:r>
            <w:r w:rsidRPr="00506C68">
              <w:rPr>
                <w:b/>
                <w:bCs/>
                <w:szCs w:val="20"/>
              </w:rPr>
              <w:instrText>PAGE</w:instrText>
            </w:r>
            <w:r w:rsidRPr="00506C68">
              <w:rPr>
                <w:b/>
                <w:bCs/>
                <w:szCs w:val="20"/>
              </w:rPr>
              <w:fldChar w:fldCharType="separate"/>
            </w:r>
            <w:r w:rsidRPr="00506C68">
              <w:rPr>
                <w:b/>
                <w:bCs/>
                <w:szCs w:val="20"/>
              </w:rPr>
              <w:t>2</w:t>
            </w:r>
            <w:r w:rsidRPr="00506C68">
              <w:rPr>
                <w:b/>
                <w:bCs/>
                <w:szCs w:val="20"/>
              </w:rPr>
              <w:fldChar w:fldCharType="end"/>
            </w:r>
            <w:r w:rsidRPr="00506C68">
              <w:rPr>
                <w:szCs w:val="20"/>
              </w:rPr>
              <w:t xml:space="preserve"> de </w:t>
            </w:r>
            <w:r w:rsidRPr="00506C68">
              <w:rPr>
                <w:b/>
                <w:bCs/>
                <w:szCs w:val="20"/>
              </w:rPr>
              <w:fldChar w:fldCharType="begin"/>
            </w:r>
            <w:r w:rsidRPr="00506C68">
              <w:rPr>
                <w:b/>
                <w:bCs/>
                <w:szCs w:val="20"/>
              </w:rPr>
              <w:instrText>NUMPAGES</w:instrText>
            </w:r>
            <w:r w:rsidRPr="00506C68">
              <w:rPr>
                <w:b/>
                <w:bCs/>
                <w:szCs w:val="20"/>
              </w:rPr>
              <w:fldChar w:fldCharType="separate"/>
            </w:r>
            <w:r w:rsidRPr="00506C68">
              <w:rPr>
                <w:b/>
                <w:bCs/>
                <w:szCs w:val="20"/>
              </w:rPr>
              <w:t>2</w:t>
            </w:r>
            <w:r w:rsidRPr="00506C68">
              <w:rPr>
                <w:b/>
                <w:bCs/>
                <w:szCs w:val="20"/>
              </w:rPr>
              <w:fldChar w:fldCharType="end"/>
            </w:r>
          </w:p>
        </w:sdtContent>
      </w:sdt>
    </w:sdtContent>
  </w:sdt>
  <w:p w14:paraId="1BEE3B73" w14:textId="77777777" w:rsidR="00506C68" w:rsidRPr="00506C68" w:rsidRDefault="00506C68">
    <w:pPr>
      <w:pStyle w:val="Rodap"/>
      <w:rPr>
        <w:szCs w:val="20"/>
      </w:rPr>
    </w:pPr>
  </w:p>
  <w:p w14:paraId="1D6B7675" w14:textId="77777777" w:rsidR="00B7357A" w:rsidRPr="00506C68" w:rsidRDefault="00B7357A" w:rsidP="00B7357A">
    <w:pPr>
      <w:pStyle w:val="Rodap"/>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4A50B" w14:textId="77777777" w:rsidR="00570190" w:rsidRDefault="00570190" w:rsidP="007E0DC4">
      <w:pPr>
        <w:spacing w:after="0"/>
      </w:pPr>
      <w:r>
        <w:separator/>
      </w:r>
    </w:p>
  </w:footnote>
  <w:footnote w:type="continuationSeparator" w:id="0">
    <w:p w14:paraId="6B1369F9" w14:textId="77777777" w:rsidR="00570190" w:rsidRDefault="00570190" w:rsidP="007E0DC4">
      <w:pPr>
        <w:spacing w:after="0"/>
      </w:pPr>
      <w:r>
        <w:continuationSeparator/>
      </w:r>
    </w:p>
  </w:footnote>
  <w:footnote w:id="1">
    <w:p w14:paraId="32B75051" w14:textId="77777777" w:rsidR="008F0DB8" w:rsidRPr="00E73107" w:rsidRDefault="008F0DB8" w:rsidP="008F0DB8">
      <w:pPr>
        <w:pStyle w:val="Textodenotaderodap"/>
        <w:rPr>
          <w:sz w:val="18"/>
          <w:szCs w:val="18"/>
        </w:rPr>
      </w:pPr>
      <w:r w:rsidRPr="00E73107">
        <w:rPr>
          <w:rStyle w:val="Refdenotaderodap"/>
          <w:szCs w:val="18"/>
        </w:rPr>
        <w:footnoteRef/>
      </w:r>
      <w:r w:rsidRPr="00E73107">
        <w:rPr>
          <w:sz w:val="18"/>
          <w:szCs w:val="18"/>
        </w:rPr>
        <w:t xml:space="preserve"> Lei Complementar Nº 33/2011, Art. 251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17715" w14:textId="77777777" w:rsidR="00B7357A" w:rsidRPr="00C81A32" w:rsidRDefault="00B7357A" w:rsidP="00B7357A">
    <w:pPr>
      <w:pStyle w:val="Cabealho"/>
    </w:pPr>
    <w:r>
      <w:rPr>
        <w:rFonts w:ascii="Calibri" w:hAnsi="Calibri"/>
        <w:noProof/>
      </w:rPr>
      <w:drawing>
        <wp:anchor distT="0" distB="0" distL="114300" distR="114300" simplePos="0" relativeHeight="251663360" behindDoc="0" locked="0" layoutInCell="1" allowOverlap="0" wp14:anchorId="2FC50C5D" wp14:editId="35782507">
          <wp:simplePos x="0" y="0"/>
          <wp:positionH relativeFrom="margin">
            <wp:posOffset>149</wp:posOffset>
          </wp:positionH>
          <wp:positionV relativeFrom="paragraph">
            <wp:posOffset>15240</wp:posOffset>
          </wp:positionV>
          <wp:extent cx="825539" cy="900000"/>
          <wp:effectExtent l="0" t="0" r="0" b="0"/>
          <wp:wrapSquare wrapText="bothSides"/>
          <wp:docPr id="1" name="Imagem 0" descr="Brasão do Município de Porto Belo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0" descr="Brasão do Município de Porto Belo S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539" cy="900000"/>
                  </a:xfrm>
                  <a:prstGeom prst="rect">
                    <a:avLst/>
                  </a:prstGeom>
                  <a:noFill/>
                </pic:spPr>
              </pic:pic>
            </a:graphicData>
          </a:graphic>
          <wp14:sizeRelH relativeFrom="page">
            <wp14:pctWidth>0</wp14:pctWidth>
          </wp14:sizeRelH>
          <wp14:sizeRelV relativeFrom="page">
            <wp14:pctHeight>0</wp14:pctHeight>
          </wp14:sizeRelV>
        </wp:anchor>
      </w:drawing>
    </w:r>
    <w:r w:rsidRPr="00215A42">
      <w:rPr>
        <w:noProof/>
      </w:rPr>
      <w:drawing>
        <wp:anchor distT="0" distB="0" distL="114300" distR="114300" simplePos="0" relativeHeight="251664384" behindDoc="0" locked="0" layoutInCell="1" allowOverlap="1" wp14:anchorId="5D313DD4" wp14:editId="451DE860">
          <wp:simplePos x="0" y="0"/>
          <wp:positionH relativeFrom="margin">
            <wp:align>right</wp:align>
          </wp:positionH>
          <wp:positionV relativeFrom="paragraph">
            <wp:posOffset>15240</wp:posOffset>
          </wp:positionV>
          <wp:extent cx="691840" cy="828000"/>
          <wp:effectExtent l="0" t="0" r="0" b="0"/>
          <wp:wrapSquare wrapText="bothSides"/>
          <wp:docPr id="2" name="Imagem 2" descr="Logotipo da Secretaria de Planejamento de Porto Belo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tipo da Secretaria de Planejamento de Porto Belo S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1840" cy="82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1A32">
      <w:t>ESTADO DE SANTA CATARINA</w:t>
    </w:r>
  </w:p>
  <w:p w14:paraId="05725812" w14:textId="77777777" w:rsidR="00B7357A" w:rsidRPr="00C81A32" w:rsidRDefault="00B7357A" w:rsidP="00B7357A">
    <w:pPr>
      <w:pStyle w:val="Cabealho"/>
    </w:pPr>
    <w:r w:rsidRPr="00C81A32">
      <w:t>PREFEITURA MUNICIPAL DE PORTO BELO</w:t>
    </w:r>
  </w:p>
  <w:p w14:paraId="0EA94C56" w14:textId="77777777" w:rsidR="00B7357A" w:rsidRPr="00C81A32" w:rsidRDefault="00B7357A" w:rsidP="00B7357A">
    <w:pPr>
      <w:pStyle w:val="Cabealho"/>
    </w:pPr>
    <w:r w:rsidRPr="00C81A32">
      <w:t>SECRETARIA DE PLANEJAMENTO URBANO</w:t>
    </w:r>
  </w:p>
  <w:p w14:paraId="0FE22FA6" w14:textId="77777777" w:rsidR="00B7357A" w:rsidRPr="00C81A32" w:rsidRDefault="00B7357A" w:rsidP="00B7357A">
    <w:pPr>
      <w:pStyle w:val="Cabealho"/>
    </w:pPr>
    <w:r w:rsidRPr="00C81A32">
      <w:t>Rua Irineu José Moreira, 156, Bairro Centro, Porto Belo/SC</w:t>
    </w:r>
  </w:p>
  <w:p w14:paraId="734AB3D1" w14:textId="77777777" w:rsidR="00B7357A" w:rsidRDefault="00B7357A" w:rsidP="00B7357A">
    <w:pPr>
      <w:pStyle w:val="Cabealho"/>
    </w:pPr>
    <w:r w:rsidRPr="00C81A32">
      <w:t>CEP 88.210-000 – Telefone: (0**47) 3369-8649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B5F5" w14:textId="77777777" w:rsidR="00C81A32" w:rsidRPr="00C81A32" w:rsidRDefault="00C81A32" w:rsidP="00C81A32">
    <w:pPr>
      <w:pStyle w:val="Cabealho"/>
    </w:pPr>
    <w:r>
      <w:rPr>
        <w:rFonts w:ascii="Calibri" w:hAnsi="Calibri"/>
        <w:noProof/>
      </w:rPr>
      <w:drawing>
        <wp:anchor distT="0" distB="0" distL="114300" distR="114300" simplePos="0" relativeHeight="251659264" behindDoc="0" locked="0" layoutInCell="1" allowOverlap="0" wp14:anchorId="2768761B" wp14:editId="6D87AB5E">
          <wp:simplePos x="0" y="0"/>
          <wp:positionH relativeFrom="margin">
            <wp:posOffset>149</wp:posOffset>
          </wp:positionH>
          <wp:positionV relativeFrom="paragraph">
            <wp:posOffset>15240</wp:posOffset>
          </wp:positionV>
          <wp:extent cx="825539" cy="900000"/>
          <wp:effectExtent l="0" t="0" r="0" b="0"/>
          <wp:wrapSquare wrapText="bothSides"/>
          <wp:docPr id="3" name="Imagem 0" descr="Brasão do Município de Porto Belo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0" descr="Brasão do Município de Porto Belo S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539" cy="900000"/>
                  </a:xfrm>
                  <a:prstGeom prst="rect">
                    <a:avLst/>
                  </a:prstGeom>
                  <a:noFill/>
                </pic:spPr>
              </pic:pic>
            </a:graphicData>
          </a:graphic>
          <wp14:sizeRelH relativeFrom="page">
            <wp14:pctWidth>0</wp14:pctWidth>
          </wp14:sizeRelH>
          <wp14:sizeRelV relativeFrom="page">
            <wp14:pctHeight>0</wp14:pctHeight>
          </wp14:sizeRelV>
        </wp:anchor>
      </w:drawing>
    </w:r>
    <w:r w:rsidRPr="00215A42">
      <w:rPr>
        <w:noProof/>
      </w:rPr>
      <w:drawing>
        <wp:anchor distT="0" distB="0" distL="114300" distR="114300" simplePos="0" relativeHeight="251661312" behindDoc="0" locked="0" layoutInCell="1" allowOverlap="1" wp14:anchorId="08C632E2" wp14:editId="369AB3C9">
          <wp:simplePos x="0" y="0"/>
          <wp:positionH relativeFrom="margin">
            <wp:align>right</wp:align>
          </wp:positionH>
          <wp:positionV relativeFrom="paragraph">
            <wp:posOffset>15240</wp:posOffset>
          </wp:positionV>
          <wp:extent cx="691840" cy="828000"/>
          <wp:effectExtent l="0" t="0" r="0" b="0"/>
          <wp:wrapSquare wrapText="bothSides"/>
          <wp:docPr id="4" name="Imagem 4" descr="Logotipo da Secretaria de Planejamento de Porto Belo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tipo da Secretaria de Planejamento de Porto Belo S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1840" cy="82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1A32">
      <w:t>ESTADO DE SANTA CATARINA</w:t>
    </w:r>
  </w:p>
  <w:p w14:paraId="43A54C86" w14:textId="77777777" w:rsidR="00C81A32" w:rsidRPr="00C81A32" w:rsidRDefault="00C81A32" w:rsidP="00C81A32">
    <w:pPr>
      <w:pStyle w:val="Cabealho"/>
    </w:pPr>
    <w:r w:rsidRPr="00C81A32">
      <w:t>PREFEITURA MUNICIPAL DE PORTO BELO</w:t>
    </w:r>
  </w:p>
  <w:p w14:paraId="37758653" w14:textId="77777777" w:rsidR="00C81A32" w:rsidRPr="00C81A32" w:rsidRDefault="00C81A32" w:rsidP="00C81A32">
    <w:pPr>
      <w:pStyle w:val="Cabealho"/>
    </w:pPr>
    <w:r w:rsidRPr="00C81A32">
      <w:t>SECRETARIA DE PLANEJAMENTO URBANO</w:t>
    </w:r>
  </w:p>
  <w:p w14:paraId="32AEE93B" w14:textId="77777777" w:rsidR="00C81A32" w:rsidRPr="00C81A32" w:rsidRDefault="00C81A32" w:rsidP="00C81A32">
    <w:pPr>
      <w:pStyle w:val="Cabealho"/>
    </w:pPr>
    <w:r w:rsidRPr="00C81A32">
      <w:t>Rua Irineu José Moreira, 156, Bairro Centro, Porto Belo/SC</w:t>
    </w:r>
  </w:p>
  <w:p w14:paraId="7B36566B" w14:textId="77777777" w:rsidR="007E0DC4" w:rsidRDefault="00C81A32" w:rsidP="00C81A32">
    <w:pPr>
      <w:pStyle w:val="Cabealho"/>
    </w:pPr>
    <w:r w:rsidRPr="00C81A32">
      <w:t>CEP 88.210-000 – Telefone: (0**47) 3369-8649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0248FB8C"/>
    <w:lvl w:ilvl="0">
      <w:start w:val="1"/>
      <w:numFmt w:val="decimal"/>
      <w:lvlText w:val="%1."/>
      <w:lvlJc w:val="left"/>
      <w:pPr>
        <w:tabs>
          <w:tab w:val="num" w:pos="643"/>
        </w:tabs>
        <w:ind w:left="643" w:hanging="360"/>
      </w:pPr>
    </w:lvl>
  </w:abstractNum>
  <w:abstractNum w:abstractNumId="1" w15:restartNumberingAfterBreak="0">
    <w:nsid w:val="0C7E7B05"/>
    <w:multiLevelType w:val="multilevel"/>
    <w:tmpl w:val="59126EE2"/>
    <w:styleLink w:val="ListaRAPA"/>
    <w:lvl w:ilvl="0">
      <w:start w:val="1"/>
      <w:numFmt w:val="upperRoman"/>
      <w:lvlText w:val="%1."/>
      <w:lvlJc w:val="right"/>
      <w:pPr>
        <w:ind w:left="0" w:firstLine="0"/>
      </w:pPr>
      <w:rPr>
        <w:rFonts w:ascii="Arial" w:hAnsi="Arial" w:hint="default"/>
        <w:b/>
        <w:i w:val="0"/>
        <w:caps w:val="0"/>
        <w:smallCaps w:val="0"/>
        <w:strike w:val="0"/>
        <w:dstrike w:val="0"/>
        <w:vanish w:val="0"/>
        <w:color w:val="auto"/>
        <w:sz w:val="24"/>
        <w:u w:val="none"/>
        <w:vertAlign w:val="baseline"/>
      </w:rPr>
    </w:lvl>
    <w:lvl w:ilvl="1">
      <w:start w:val="1"/>
      <w:numFmt w:val="decimal"/>
      <w:lvlText w:val="%2."/>
      <w:lvlJc w:val="right"/>
      <w:pPr>
        <w:ind w:left="357" w:firstLine="0"/>
      </w:pPr>
      <w:rPr>
        <w:rFonts w:ascii="Arial" w:hAnsi="Arial" w:hint="default"/>
        <w:b/>
        <w:caps w:val="0"/>
        <w:strike w:val="0"/>
        <w:dstrike w:val="0"/>
        <w:vanish w:val="0"/>
        <w:sz w:val="22"/>
        <w:u w:val="none"/>
        <w:vertAlign w:val="baseline"/>
      </w:rPr>
    </w:lvl>
    <w:lvl w:ilvl="2">
      <w:start w:val="1"/>
      <w:numFmt w:val="decimal"/>
      <w:lvlText w:val="%2.%3."/>
      <w:lvlJc w:val="right"/>
      <w:pPr>
        <w:ind w:left="714" w:firstLine="0"/>
      </w:pPr>
      <w:rPr>
        <w:rFonts w:ascii="Arial" w:hAnsi="Arial" w:hint="default"/>
        <w:b w:val="0"/>
        <w:i w:val="0"/>
        <w:caps w:val="0"/>
        <w:strike w:val="0"/>
        <w:dstrike w:val="0"/>
        <w:vanish w:val="0"/>
        <w:sz w:val="22"/>
        <w:u w:val="none"/>
        <w:vertAlign w:val="baseline"/>
      </w:rPr>
    </w:lvl>
    <w:lvl w:ilvl="3">
      <w:start w:val="1"/>
      <w:numFmt w:val="lowerLetter"/>
      <w:suff w:val="space"/>
      <w:lvlText w:val="%4)"/>
      <w:lvlJc w:val="right"/>
      <w:pPr>
        <w:ind w:left="1071" w:firstLine="0"/>
      </w:pPr>
      <w:rPr>
        <w:rFonts w:ascii="Arial" w:hAnsi="Arial" w:hint="default"/>
        <w:b w:val="0"/>
        <w:i w:val="0"/>
        <w:caps w:val="0"/>
        <w:strike w:val="0"/>
        <w:dstrike w:val="0"/>
        <w:vanish w:val="0"/>
        <w:sz w:val="22"/>
        <w:u w:val="none"/>
        <w:vertAlign w:val="baseline"/>
      </w:rPr>
    </w:lvl>
    <w:lvl w:ilvl="4">
      <w:start w:val="1"/>
      <w:numFmt w:val="lowerLetter"/>
      <w:suff w:val="space"/>
      <w:lvlText w:val="%5."/>
      <w:lvlJc w:val="right"/>
      <w:pPr>
        <w:ind w:left="1428" w:firstLine="0"/>
      </w:pPr>
      <w:rPr>
        <w:rFonts w:ascii="Arial" w:hAnsi="Arial" w:hint="default"/>
        <w:b w:val="0"/>
        <w:i w:val="0"/>
        <w:caps w:val="0"/>
        <w:strike w:val="0"/>
        <w:dstrike w:val="0"/>
        <w:vanish w:val="0"/>
        <w:sz w:val="22"/>
        <w:vertAlign w:val="baseline"/>
      </w:rPr>
    </w:lvl>
    <w:lvl w:ilvl="5">
      <w:start w:val="1"/>
      <w:numFmt w:val="lowerRoman"/>
      <w:lvlText w:val="%6."/>
      <w:lvlJc w:val="right"/>
      <w:pPr>
        <w:ind w:left="1785" w:firstLine="0"/>
      </w:pPr>
      <w:rPr>
        <w:rFonts w:hint="default"/>
      </w:rPr>
    </w:lvl>
    <w:lvl w:ilvl="6">
      <w:start w:val="1"/>
      <w:numFmt w:val="decimal"/>
      <w:lvlText w:val="%7."/>
      <w:lvlJc w:val="right"/>
      <w:pPr>
        <w:ind w:left="2142" w:firstLine="0"/>
      </w:pPr>
      <w:rPr>
        <w:rFonts w:hint="default"/>
      </w:rPr>
    </w:lvl>
    <w:lvl w:ilvl="7">
      <w:start w:val="1"/>
      <w:numFmt w:val="lowerLetter"/>
      <w:lvlText w:val="%8."/>
      <w:lvlJc w:val="right"/>
      <w:pPr>
        <w:ind w:left="2499" w:firstLine="0"/>
      </w:pPr>
      <w:rPr>
        <w:rFonts w:hint="default"/>
      </w:rPr>
    </w:lvl>
    <w:lvl w:ilvl="8">
      <w:start w:val="1"/>
      <w:numFmt w:val="lowerRoman"/>
      <w:lvlText w:val="%9."/>
      <w:lvlJc w:val="right"/>
      <w:pPr>
        <w:ind w:left="2856" w:firstLine="0"/>
      </w:pPr>
      <w:rPr>
        <w:rFonts w:hint="default"/>
      </w:rPr>
    </w:lvl>
  </w:abstractNum>
  <w:abstractNum w:abstractNumId="2" w15:restartNumberingAfterBreak="0">
    <w:nsid w:val="0DFB0223"/>
    <w:multiLevelType w:val="multilevel"/>
    <w:tmpl w:val="59126EE2"/>
    <w:numStyleLink w:val="ListaRAPA"/>
  </w:abstractNum>
  <w:abstractNum w:abstractNumId="3" w15:restartNumberingAfterBreak="0">
    <w:nsid w:val="10AE2608"/>
    <w:multiLevelType w:val="multilevel"/>
    <w:tmpl w:val="24AEACFA"/>
    <w:styleLink w:val="RAPA"/>
    <w:lvl w:ilvl="0">
      <w:start w:val="1"/>
      <w:numFmt w:val="upperRoman"/>
      <w:suff w:val="space"/>
      <w:lvlText w:val="%1."/>
      <w:lvlJc w:val="left"/>
      <w:pPr>
        <w:ind w:left="0" w:firstLine="0"/>
      </w:pPr>
      <w:rPr>
        <w:rFonts w:ascii="Arial" w:hAnsi="Arial" w:hint="default"/>
        <w:b/>
        <w:i w:val="0"/>
        <w:caps w:val="0"/>
        <w:smallCaps w:val="0"/>
        <w:strike w:val="0"/>
        <w:dstrike w:val="0"/>
        <w:vanish w:val="0"/>
        <w:color w:val="auto"/>
        <w:sz w:val="24"/>
        <w:u w:val="none"/>
        <w:vertAlign w:val="baseline"/>
      </w:rPr>
    </w:lvl>
    <w:lvl w:ilvl="1">
      <w:start w:val="1"/>
      <w:numFmt w:val="decimal"/>
      <w:suff w:val="space"/>
      <w:lvlText w:val="%2-"/>
      <w:lvlJc w:val="left"/>
      <w:pPr>
        <w:ind w:left="0" w:firstLine="0"/>
      </w:pPr>
      <w:rPr>
        <w:rFonts w:ascii="Arial" w:hAnsi="Arial" w:hint="default"/>
        <w:b/>
        <w:i w:val="0"/>
        <w:caps w:val="0"/>
        <w:smallCaps w:val="0"/>
        <w:strike w:val="0"/>
        <w:dstrike w:val="0"/>
        <w:vanish w:val="0"/>
        <w:color w:val="auto"/>
        <w:spacing w:val="0"/>
        <w:w w:val="100"/>
        <w:kern w:val="0"/>
        <w:position w:val="0"/>
        <w:sz w:val="24"/>
        <w:u w:val="none"/>
        <w:vertAlign w:val="baseline"/>
        <w14:cntxtAlts w14:val="0"/>
      </w:rPr>
    </w:lvl>
    <w:lvl w:ilvl="2">
      <w:start w:val="1"/>
      <w:numFmt w:val="lowerLetter"/>
      <w:suff w:val="space"/>
      <w:lvlText w:val="%3)"/>
      <w:lvlJc w:val="left"/>
      <w:pPr>
        <w:ind w:left="709" w:firstLine="0"/>
      </w:pPr>
      <w:rPr>
        <w:rFonts w:ascii="Arial" w:hAnsi="Arial" w:hint="default"/>
        <w:b w:val="0"/>
        <w:i w:val="0"/>
        <w:caps w:val="0"/>
        <w:smallCaps w:val="0"/>
        <w:strike w:val="0"/>
        <w:dstrike w:val="0"/>
        <w:vanish w:val="0"/>
        <w:color w:val="auto"/>
        <w:sz w:val="20"/>
        <w:u w:val="none"/>
        <w:vertAlign w:val="baseline"/>
      </w:rPr>
    </w:lvl>
    <w:lvl w:ilvl="3">
      <w:start w:val="1"/>
      <w:numFmt w:val="bullet"/>
      <w:suff w:val="space"/>
      <w:lvlText w:val="-"/>
      <w:lvlJc w:val="left"/>
      <w:pPr>
        <w:ind w:left="709" w:firstLine="0"/>
      </w:pPr>
      <w:rPr>
        <w:rFonts w:ascii="Arial" w:hAnsi="Arial" w:hint="default"/>
        <w:b w:val="0"/>
        <w:i w:val="0"/>
        <w:caps w:val="0"/>
        <w:strike w:val="0"/>
        <w:dstrike w:val="0"/>
        <w:vanish w:val="0"/>
        <w:color w:val="auto"/>
        <w:sz w:val="20"/>
        <w:u w:val="none"/>
        <w:vertAlign w:val="baseline"/>
      </w:rPr>
    </w:lvl>
    <w:lvl w:ilvl="4">
      <w:start w:val="1"/>
      <w:numFmt w:val="lowerLetter"/>
      <w:suff w:val="space"/>
      <w:lvlText w:val="%5."/>
      <w:lvlJc w:val="left"/>
      <w:pPr>
        <w:ind w:left="992" w:firstLine="0"/>
      </w:pPr>
      <w:rPr>
        <w:rFonts w:ascii="Arial" w:hAnsi="Arial" w:hint="default"/>
        <w:b w:val="0"/>
        <w:i w:val="0"/>
        <w:caps w:val="0"/>
        <w:strike w:val="0"/>
        <w:dstrike w:val="0"/>
        <w:vanish w:val="0"/>
        <w:color w:val="auto"/>
        <w:sz w:val="20"/>
        <w:u w:val="none"/>
        <w:vertAlign w:val="baseline"/>
      </w:rPr>
    </w:lvl>
    <w:lvl w:ilvl="5">
      <w:start w:val="1"/>
      <w:numFmt w:val="lowerRoman"/>
      <w:suff w:val="space"/>
      <w:lvlText w:val="%6."/>
      <w:lvlJc w:val="left"/>
      <w:pPr>
        <w:ind w:left="992" w:firstLine="0"/>
      </w:pPr>
      <w:rPr>
        <w:rFonts w:ascii="Arial" w:hAnsi="Arial" w:hint="default"/>
        <w:b w:val="0"/>
        <w:i w:val="0"/>
        <w:caps w:val="0"/>
        <w:strike w:val="0"/>
        <w:dstrike w:val="0"/>
        <w:vanish w:val="0"/>
        <w:color w:val="auto"/>
        <w:sz w:val="20"/>
        <w:u w:val="none"/>
        <w:vertAlign w:val="baseline"/>
      </w:rPr>
    </w:lvl>
    <w:lvl w:ilvl="6">
      <w:start w:val="1"/>
      <w:numFmt w:val="decimal"/>
      <w:suff w:val="space"/>
      <w:lvlText w:val="%7."/>
      <w:lvlJc w:val="left"/>
      <w:pPr>
        <w:ind w:left="1276" w:firstLine="0"/>
      </w:pPr>
      <w:rPr>
        <w:rFonts w:ascii="Arial" w:hAnsi="Arial" w:hint="default"/>
        <w:b w:val="0"/>
        <w:i w:val="0"/>
        <w:caps w:val="0"/>
        <w:strike w:val="0"/>
        <w:dstrike w:val="0"/>
        <w:vanish w:val="0"/>
        <w:color w:val="auto"/>
        <w:sz w:val="20"/>
        <w:u w:val="none"/>
        <w:vertAlign w:val="baseline"/>
      </w:rPr>
    </w:lvl>
    <w:lvl w:ilvl="7">
      <w:start w:val="1"/>
      <w:numFmt w:val="lowerLetter"/>
      <w:suff w:val="space"/>
      <w:lvlText w:val="%8."/>
      <w:lvlJc w:val="left"/>
      <w:pPr>
        <w:ind w:left="1276" w:firstLine="0"/>
      </w:pPr>
      <w:rPr>
        <w:rFonts w:ascii="Arial" w:hAnsi="Arial" w:hint="default"/>
        <w:b w:val="0"/>
        <w:i w:val="0"/>
        <w:caps w:val="0"/>
        <w:strike w:val="0"/>
        <w:dstrike w:val="0"/>
        <w:vanish w:val="0"/>
        <w:color w:val="auto"/>
        <w:sz w:val="20"/>
        <w:u w:val="none"/>
        <w:vertAlign w:val="baseline"/>
      </w:rPr>
    </w:lvl>
    <w:lvl w:ilvl="8">
      <w:start w:val="1"/>
      <w:numFmt w:val="lowerRoman"/>
      <w:suff w:val="space"/>
      <w:lvlText w:val="%9."/>
      <w:lvlJc w:val="right"/>
      <w:pPr>
        <w:ind w:left="1276" w:firstLine="0"/>
      </w:pPr>
      <w:rPr>
        <w:rFonts w:ascii="Arial" w:hAnsi="Arial" w:hint="default"/>
        <w:b w:val="0"/>
        <w:i w:val="0"/>
        <w:caps w:val="0"/>
        <w:strike w:val="0"/>
        <w:dstrike w:val="0"/>
        <w:vanish w:val="0"/>
        <w:color w:val="auto"/>
        <w:sz w:val="20"/>
        <w:u w:val="none"/>
        <w:vertAlign w:val="baseline"/>
      </w:rPr>
    </w:lvl>
  </w:abstractNum>
  <w:abstractNum w:abstractNumId="4" w15:restartNumberingAfterBreak="0">
    <w:nsid w:val="11094C66"/>
    <w:multiLevelType w:val="multilevel"/>
    <w:tmpl w:val="59126EE2"/>
    <w:numStyleLink w:val="ListaRAPA"/>
  </w:abstractNum>
  <w:abstractNum w:abstractNumId="5" w15:restartNumberingAfterBreak="0">
    <w:nsid w:val="198B1EFD"/>
    <w:multiLevelType w:val="hybridMultilevel"/>
    <w:tmpl w:val="A0267BBE"/>
    <w:lvl w:ilvl="0" w:tplc="4952225C">
      <w:start w:val="1"/>
      <w:numFmt w:val="upperRoman"/>
      <w:lvlText w:val="%1."/>
      <w:lvlJc w:val="left"/>
      <w:pPr>
        <w:ind w:left="357" w:hanging="357"/>
      </w:pPr>
      <w:rPr>
        <w:rFonts w:ascii="Arial Narrow" w:hAnsi="Arial Narrow" w:hint="default"/>
        <w:b/>
        <w:i w:val="0"/>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177674"/>
    <w:multiLevelType w:val="multilevel"/>
    <w:tmpl w:val="59126EE2"/>
    <w:numStyleLink w:val="ListaRAPA"/>
  </w:abstractNum>
  <w:abstractNum w:abstractNumId="7" w15:restartNumberingAfterBreak="0">
    <w:nsid w:val="209F3510"/>
    <w:multiLevelType w:val="multilevel"/>
    <w:tmpl w:val="59126EE2"/>
    <w:numStyleLink w:val="ListaRAPA"/>
  </w:abstractNum>
  <w:abstractNum w:abstractNumId="8" w15:restartNumberingAfterBreak="0">
    <w:nsid w:val="244240CC"/>
    <w:multiLevelType w:val="multilevel"/>
    <w:tmpl w:val="59126EE2"/>
    <w:numStyleLink w:val="ListaRAPA"/>
  </w:abstractNum>
  <w:abstractNum w:abstractNumId="9" w15:restartNumberingAfterBreak="0">
    <w:nsid w:val="28365C90"/>
    <w:multiLevelType w:val="hybridMultilevel"/>
    <w:tmpl w:val="9B00ED8C"/>
    <w:lvl w:ilvl="0" w:tplc="04160013">
      <w:start w:val="1"/>
      <w:numFmt w:val="upperRoman"/>
      <w:lvlText w:val="%1."/>
      <w:lvlJc w:val="right"/>
      <w:pPr>
        <w:ind w:left="357" w:hanging="357"/>
      </w:pPr>
      <w:rPr>
        <w:rFonts w:hint="default"/>
        <w:b/>
        <w:i w:val="0"/>
        <w:sz w:val="24"/>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4F6D51"/>
    <w:multiLevelType w:val="multilevel"/>
    <w:tmpl w:val="59126EE2"/>
    <w:numStyleLink w:val="ListaRAPA"/>
  </w:abstractNum>
  <w:abstractNum w:abstractNumId="11" w15:restartNumberingAfterBreak="0">
    <w:nsid w:val="2DBE0823"/>
    <w:multiLevelType w:val="hybridMultilevel"/>
    <w:tmpl w:val="A5985E04"/>
    <w:lvl w:ilvl="0" w:tplc="4952225C">
      <w:start w:val="1"/>
      <w:numFmt w:val="upperRoman"/>
      <w:lvlText w:val="%1."/>
      <w:lvlJc w:val="left"/>
      <w:pPr>
        <w:ind w:left="357" w:hanging="357"/>
      </w:pPr>
      <w:rPr>
        <w:rFonts w:ascii="Arial Narrow" w:hAnsi="Arial Narrow" w:hint="default"/>
        <w:b/>
        <w:i w:val="0"/>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874AF3"/>
    <w:multiLevelType w:val="multilevel"/>
    <w:tmpl w:val="59126EE2"/>
    <w:numStyleLink w:val="ListaRAPA"/>
  </w:abstractNum>
  <w:abstractNum w:abstractNumId="13" w15:restartNumberingAfterBreak="0">
    <w:nsid w:val="3CF65C82"/>
    <w:multiLevelType w:val="multilevel"/>
    <w:tmpl w:val="1C0091A4"/>
    <w:lvl w:ilvl="0">
      <w:start w:val="1"/>
      <w:numFmt w:val="upperRoman"/>
      <w:lvlText w:val="%1."/>
      <w:lvlJc w:val="right"/>
      <w:pPr>
        <w:ind w:left="0" w:firstLine="0"/>
      </w:pPr>
      <w:rPr>
        <w:rFonts w:ascii="Arial" w:hAnsi="Arial" w:hint="default"/>
        <w:b/>
        <w:i w:val="0"/>
        <w:caps w:val="0"/>
        <w:smallCaps w:val="0"/>
        <w:strike w:val="0"/>
        <w:dstrike w:val="0"/>
        <w:vanish w:val="0"/>
        <w:color w:val="auto"/>
        <w:sz w:val="24"/>
        <w:u w:val="none"/>
        <w:vertAlign w:val="baseline"/>
      </w:rPr>
    </w:lvl>
    <w:lvl w:ilvl="1">
      <w:start w:val="1"/>
      <w:numFmt w:val="decimal"/>
      <w:lvlText w:val="%2."/>
      <w:lvlJc w:val="right"/>
      <w:pPr>
        <w:ind w:left="357" w:firstLine="0"/>
      </w:pPr>
      <w:rPr>
        <w:rFonts w:ascii="Arial" w:hAnsi="Arial" w:hint="default"/>
        <w:b/>
        <w:caps w:val="0"/>
        <w:strike w:val="0"/>
        <w:dstrike w:val="0"/>
        <w:vanish w:val="0"/>
        <w:sz w:val="22"/>
        <w:u w:val="none"/>
        <w:vertAlign w:val="baseline"/>
      </w:rPr>
    </w:lvl>
    <w:lvl w:ilvl="2">
      <w:start w:val="1"/>
      <w:numFmt w:val="decimal"/>
      <w:lvlRestart w:val="1"/>
      <w:lvlText w:val="%2.%3."/>
      <w:lvlJc w:val="right"/>
      <w:pPr>
        <w:ind w:left="714" w:firstLine="0"/>
      </w:pPr>
      <w:rPr>
        <w:rFonts w:ascii="Arial" w:hAnsi="Arial" w:hint="default"/>
        <w:b w:val="0"/>
        <w:i w:val="0"/>
        <w:caps w:val="0"/>
        <w:strike w:val="0"/>
        <w:dstrike w:val="0"/>
        <w:vanish w:val="0"/>
        <w:sz w:val="22"/>
        <w:u w:val="none"/>
        <w:vertAlign w:val="baseline"/>
      </w:rPr>
    </w:lvl>
    <w:lvl w:ilvl="3">
      <w:start w:val="1"/>
      <w:numFmt w:val="decimal"/>
      <w:lvlRestart w:val="1"/>
      <w:lvlText w:val="%2.%3.%4."/>
      <w:lvlJc w:val="right"/>
      <w:pPr>
        <w:ind w:left="1071" w:firstLine="0"/>
      </w:pPr>
      <w:rPr>
        <w:rFonts w:hint="default"/>
      </w:rPr>
    </w:lvl>
    <w:lvl w:ilvl="4">
      <w:start w:val="1"/>
      <w:numFmt w:val="lowerLetter"/>
      <w:lvlRestart w:val="1"/>
      <w:lvlText w:val="%5."/>
      <w:lvlJc w:val="right"/>
      <w:pPr>
        <w:ind w:left="1428" w:firstLine="0"/>
      </w:pPr>
      <w:rPr>
        <w:rFonts w:hint="default"/>
      </w:rPr>
    </w:lvl>
    <w:lvl w:ilvl="5">
      <w:start w:val="1"/>
      <w:numFmt w:val="lowerRoman"/>
      <w:lvlText w:val="%6."/>
      <w:lvlJc w:val="right"/>
      <w:pPr>
        <w:ind w:left="1785" w:firstLine="0"/>
      </w:pPr>
      <w:rPr>
        <w:rFonts w:hint="default"/>
      </w:rPr>
    </w:lvl>
    <w:lvl w:ilvl="6">
      <w:start w:val="1"/>
      <w:numFmt w:val="decimal"/>
      <w:lvlText w:val="%7."/>
      <w:lvlJc w:val="right"/>
      <w:pPr>
        <w:ind w:left="2142" w:firstLine="0"/>
      </w:pPr>
      <w:rPr>
        <w:rFonts w:hint="default"/>
      </w:rPr>
    </w:lvl>
    <w:lvl w:ilvl="7">
      <w:start w:val="1"/>
      <w:numFmt w:val="lowerLetter"/>
      <w:lvlText w:val="%8."/>
      <w:lvlJc w:val="right"/>
      <w:pPr>
        <w:ind w:left="2499" w:firstLine="0"/>
      </w:pPr>
      <w:rPr>
        <w:rFonts w:hint="default"/>
      </w:rPr>
    </w:lvl>
    <w:lvl w:ilvl="8">
      <w:start w:val="1"/>
      <w:numFmt w:val="lowerRoman"/>
      <w:lvlText w:val="%9."/>
      <w:lvlJc w:val="right"/>
      <w:pPr>
        <w:ind w:left="2856" w:firstLine="0"/>
      </w:pPr>
      <w:rPr>
        <w:rFonts w:hint="default"/>
      </w:rPr>
    </w:lvl>
  </w:abstractNum>
  <w:abstractNum w:abstractNumId="14" w15:restartNumberingAfterBreak="0">
    <w:nsid w:val="435602CF"/>
    <w:multiLevelType w:val="multilevel"/>
    <w:tmpl w:val="59126EE2"/>
    <w:numStyleLink w:val="ListaRAPA"/>
  </w:abstractNum>
  <w:abstractNum w:abstractNumId="15" w15:restartNumberingAfterBreak="0">
    <w:nsid w:val="462A741B"/>
    <w:multiLevelType w:val="multilevel"/>
    <w:tmpl w:val="09BA97BA"/>
    <w:lvl w:ilvl="0">
      <w:start w:val="1"/>
      <w:numFmt w:val="upperRoman"/>
      <w:lvlText w:val="%1."/>
      <w:lvlJc w:val="right"/>
      <w:pPr>
        <w:ind w:left="0" w:firstLine="0"/>
      </w:pPr>
      <w:rPr>
        <w:rFonts w:ascii="Arial" w:hAnsi="Arial" w:hint="default"/>
        <w:b/>
        <w:i w:val="0"/>
        <w:caps w:val="0"/>
        <w:smallCaps w:val="0"/>
        <w:strike w:val="0"/>
        <w:dstrike w:val="0"/>
        <w:vanish w:val="0"/>
        <w:color w:val="auto"/>
        <w:sz w:val="24"/>
        <w:u w:val="none"/>
        <w:vertAlign w:val="baseline"/>
      </w:rPr>
    </w:lvl>
    <w:lvl w:ilvl="1">
      <w:start w:val="1"/>
      <w:numFmt w:val="decimal"/>
      <w:lvlText w:val="%2."/>
      <w:lvlJc w:val="right"/>
      <w:pPr>
        <w:ind w:left="357" w:firstLine="0"/>
      </w:pPr>
      <w:rPr>
        <w:rFonts w:ascii="Arial" w:hAnsi="Arial" w:hint="default"/>
        <w:b/>
        <w:caps w:val="0"/>
        <w:strike w:val="0"/>
        <w:dstrike w:val="0"/>
        <w:vanish w:val="0"/>
        <w:sz w:val="22"/>
        <w:u w:val="none"/>
        <w:vertAlign w:val="baseline"/>
      </w:rPr>
    </w:lvl>
    <w:lvl w:ilvl="2">
      <w:start w:val="1"/>
      <w:numFmt w:val="decimal"/>
      <w:lvlRestart w:val="1"/>
      <w:lvlText w:val="%2.%3."/>
      <w:lvlJc w:val="right"/>
      <w:pPr>
        <w:ind w:left="714" w:firstLine="0"/>
      </w:pPr>
      <w:rPr>
        <w:rFonts w:ascii="Arial" w:hAnsi="Arial" w:hint="default"/>
        <w:b w:val="0"/>
        <w:i w:val="0"/>
        <w:caps w:val="0"/>
        <w:strike w:val="0"/>
        <w:dstrike w:val="0"/>
        <w:vanish w:val="0"/>
        <w:sz w:val="22"/>
        <w:u w:val="none"/>
        <w:vertAlign w:val="baseline"/>
      </w:rPr>
    </w:lvl>
    <w:lvl w:ilvl="3">
      <w:start w:val="1"/>
      <w:numFmt w:val="lowerLetter"/>
      <w:lvlText w:val="%4."/>
      <w:lvlJc w:val="right"/>
      <w:pPr>
        <w:ind w:left="1431" w:hanging="360"/>
      </w:pPr>
      <w:rPr>
        <w:rFonts w:ascii="Arial" w:hAnsi="Arial" w:hint="default"/>
        <w:b w:val="0"/>
        <w:i w:val="0"/>
        <w:caps w:val="0"/>
        <w:strike w:val="0"/>
        <w:dstrike w:val="0"/>
        <w:vanish w:val="0"/>
        <w:sz w:val="22"/>
        <w:u w:val="none"/>
        <w:vertAlign w:val="baseline"/>
      </w:rPr>
    </w:lvl>
    <w:lvl w:ilvl="4">
      <w:start w:val="1"/>
      <w:numFmt w:val="lowerLetter"/>
      <w:lvlRestart w:val="1"/>
      <w:lvlText w:val="%5."/>
      <w:lvlJc w:val="right"/>
      <w:pPr>
        <w:ind w:left="1428" w:firstLine="0"/>
      </w:pPr>
      <w:rPr>
        <w:rFonts w:hint="default"/>
      </w:rPr>
    </w:lvl>
    <w:lvl w:ilvl="5">
      <w:start w:val="1"/>
      <w:numFmt w:val="lowerRoman"/>
      <w:lvlText w:val="%6."/>
      <w:lvlJc w:val="right"/>
      <w:pPr>
        <w:ind w:left="1785" w:firstLine="0"/>
      </w:pPr>
      <w:rPr>
        <w:rFonts w:hint="default"/>
      </w:rPr>
    </w:lvl>
    <w:lvl w:ilvl="6">
      <w:start w:val="1"/>
      <w:numFmt w:val="decimal"/>
      <w:lvlText w:val="%7."/>
      <w:lvlJc w:val="right"/>
      <w:pPr>
        <w:ind w:left="2142" w:firstLine="0"/>
      </w:pPr>
      <w:rPr>
        <w:rFonts w:hint="default"/>
      </w:rPr>
    </w:lvl>
    <w:lvl w:ilvl="7">
      <w:start w:val="1"/>
      <w:numFmt w:val="lowerLetter"/>
      <w:lvlText w:val="%8."/>
      <w:lvlJc w:val="right"/>
      <w:pPr>
        <w:ind w:left="2499" w:firstLine="0"/>
      </w:pPr>
      <w:rPr>
        <w:rFonts w:hint="default"/>
      </w:rPr>
    </w:lvl>
    <w:lvl w:ilvl="8">
      <w:start w:val="1"/>
      <w:numFmt w:val="lowerRoman"/>
      <w:lvlText w:val="%9."/>
      <w:lvlJc w:val="right"/>
      <w:pPr>
        <w:ind w:left="2856" w:firstLine="0"/>
      </w:pPr>
      <w:rPr>
        <w:rFonts w:hint="default"/>
      </w:rPr>
    </w:lvl>
  </w:abstractNum>
  <w:abstractNum w:abstractNumId="16" w15:restartNumberingAfterBreak="0">
    <w:nsid w:val="47A669A7"/>
    <w:multiLevelType w:val="multilevel"/>
    <w:tmpl w:val="59126EE2"/>
    <w:numStyleLink w:val="ListaRAPA"/>
  </w:abstractNum>
  <w:abstractNum w:abstractNumId="17" w15:restartNumberingAfterBreak="0">
    <w:nsid w:val="4C0065BB"/>
    <w:multiLevelType w:val="multilevel"/>
    <w:tmpl w:val="C8A621C8"/>
    <w:lvl w:ilvl="0">
      <w:start w:val="1"/>
      <w:numFmt w:val="upperRoman"/>
      <w:pStyle w:val="Ttulo2"/>
      <w:lvlText w:val="%1."/>
      <w:lvlJc w:val="right"/>
      <w:pPr>
        <w:ind w:left="0" w:firstLine="0"/>
      </w:pPr>
      <w:rPr>
        <w:rFonts w:ascii="Arial Narrow" w:hAnsi="Arial Narrow" w:hint="default"/>
        <w:b/>
        <w:i w:val="0"/>
        <w:caps w:val="0"/>
        <w:smallCaps w:val="0"/>
        <w:strike w:val="0"/>
        <w:dstrike w:val="0"/>
        <w:vanish w:val="0"/>
        <w:color w:val="auto"/>
        <w:sz w:val="24"/>
        <w:u w:val="none"/>
        <w:vertAlign w:val="baseline"/>
      </w:rPr>
    </w:lvl>
    <w:lvl w:ilvl="1">
      <w:start w:val="1"/>
      <w:numFmt w:val="decimal"/>
      <w:pStyle w:val="Ttulo3"/>
      <w:lvlText w:val="%2."/>
      <w:lvlJc w:val="right"/>
      <w:pPr>
        <w:ind w:left="357" w:firstLine="0"/>
      </w:pPr>
      <w:rPr>
        <w:rFonts w:ascii="Arial" w:hAnsi="Arial" w:hint="default"/>
        <w:b/>
        <w:caps w:val="0"/>
        <w:strike w:val="0"/>
        <w:dstrike w:val="0"/>
        <w:vanish w:val="0"/>
        <w:sz w:val="22"/>
        <w:u w:val="none"/>
        <w:vertAlign w:val="baseline"/>
      </w:rPr>
    </w:lvl>
    <w:lvl w:ilvl="2">
      <w:start w:val="1"/>
      <w:numFmt w:val="decimal"/>
      <w:pStyle w:val="ndice123"/>
      <w:lvlText w:val="%2.%3."/>
      <w:lvlJc w:val="right"/>
      <w:pPr>
        <w:ind w:left="710" w:firstLine="0"/>
      </w:pPr>
      <w:rPr>
        <w:rFonts w:ascii="Arial" w:hAnsi="Arial" w:hint="default"/>
        <w:b w:val="0"/>
        <w:i w:val="0"/>
        <w:caps w:val="0"/>
        <w:strike w:val="0"/>
        <w:dstrike w:val="0"/>
        <w:vanish w:val="0"/>
        <w:sz w:val="22"/>
        <w:u w:val="none"/>
        <w:vertAlign w:val="baseline"/>
      </w:rPr>
    </w:lvl>
    <w:lvl w:ilvl="3">
      <w:start w:val="1"/>
      <w:numFmt w:val="lowerLetter"/>
      <w:pStyle w:val="ndiceabc"/>
      <w:suff w:val="space"/>
      <w:lvlText w:val="%4)"/>
      <w:lvlJc w:val="right"/>
      <w:pPr>
        <w:ind w:left="1071" w:firstLine="0"/>
      </w:pPr>
      <w:rPr>
        <w:rFonts w:ascii="Arial" w:hAnsi="Arial" w:hint="default"/>
        <w:b w:val="0"/>
        <w:i w:val="0"/>
        <w:caps w:val="0"/>
        <w:strike w:val="0"/>
        <w:dstrike w:val="0"/>
        <w:vanish w:val="0"/>
        <w:sz w:val="22"/>
        <w:u w:val="none"/>
        <w:vertAlign w:val="baseline"/>
      </w:rPr>
    </w:lvl>
    <w:lvl w:ilvl="4">
      <w:start w:val="1"/>
      <w:numFmt w:val="lowerLetter"/>
      <w:pStyle w:val="ndiceabc0"/>
      <w:suff w:val="space"/>
      <w:lvlText w:val="%5."/>
      <w:lvlJc w:val="right"/>
      <w:pPr>
        <w:ind w:left="1428" w:firstLine="0"/>
      </w:pPr>
      <w:rPr>
        <w:rFonts w:ascii="Arial" w:hAnsi="Arial" w:hint="default"/>
        <w:b w:val="0"/>
        <w:i w:val="0"/>
        <w:caps w:val="0"/>
        <w:strike w:val="0"/>
        <w:dstrike w:val="0"/>
        <w:vanish w:val="0"/>
        <w:sz w:val="22"/>
        <w:vertAlign w:val="baseline"/>
      </w:rPr>
    </w:lvl>
    <w:lvl w:ilvl="5">
      <w:start w:val="1"/>
      <w:numFmt w:val="lowerRoman"/>
      <w:lvlText w:val="%6."/>
      <w:lvlJc w:val="right"/>
      <w:pPr>
        <w:ind w:left="1785" w:firstLine="0"/>
      </w:pPr>
      <w:rPr>
        <w:rFonts w:hint="default"/>
      </w:rPr>
    </w:lvl>
    <w:lvl w:ilvl="6">
      <w:start w:val="1"/>
      <w:numFmt w:val="decimal"/>
      <w:lvlText w:val="%7."/>
      <w:lvlJc w:val="right"/>
      <w:pPr>
        <w:ind w:left="2142" w:firstLine="0"/>
      </w:pPr>
      <w:rPr>
        <w:rFonts w:hint="default"/>
      </w:rPr>
    </w:lvl>
    <w:lvl w:ilvl="7">
      <w:start w:val="1"/>
      <w:numFmt w:val="lowerLetter"/>
      <w:lvlText w:val="%8."/>
      <w:lvlJc w:val="right"/>
      <w:pPr>
        <w:ind w:left="2499" w:firstLine="0"/>
      </w:pPr>
      <w:rPr>
        <w:rFonts w:hint="default"/>
      </w:rPr>
    </w:lvl>
    <w:lvl w:ilvl="8">
      <w:start w:val="1"/>
      <w:numFmt w:val="lowerRoman"/>
      <w:lvlText w:val="%9."/>
      <w:lvlJc w:val="right"/>
      <w:pPr>
        <w:ind w:left="2856" w:firstLine="0"/>
      </w:pPr>
      <w:rPr>
        <w:rFonts w:hint="default"/>
      </w:rPr>
    </w:lvl>
  </w:abstractNum>
  <w:abstractNum w:abstractNumId="18" w15:restartNumberingAfterBreak="0">
    <w:nsid w:val="4C563D60"/>
    <w:multiLevelType w:val="hybridMultilevel"/>
    <w:tmpl w:val="ED126706"/>
    <w:lvl w:ilvl="0" w:tplc="4952225C">
      <w:start w:val="1"/>
      <w:numFmt w:val="upperRoman"/>
      <w:lvlText w:val="%1."/>
      <w:lvlJc w:val="left"/>
      <w:pPr>
        <w:ind w:left="357" w:hanging="357"/>
      </w:pPr>
      <w:rPr>
        <w:rFonts w:ascii="Arial Narrow" w:hAnsi="Arial Narrow" w:hint="default"/>
        <w:b/>
        <w:i w:val="0"/>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B15AD6"/>
    <w:multiLevelType w:val="hybridMultilevel"/>
    <w:tmpl w:val="8154D954"/>
    <w:lvl w:ilvl="0" w:tplc="E77AC51E">
      <w:start w:val="1"/>
      <w:numFmt w:val="upperRoman"/>
      <w:lvlText w:val="%1."/>
      <w:lvlJc w:val="left"/>
      <w:pPr>
        <w:ind w:left="720" w:hanging="360"/>
      </w:pPr>
      <w:rPr>
        <w:rFonts w:ascii="Arial Narrow" w:hAnsi="Arial Narrow" w:hint="default"/>
        <w:b/>
        <w:i w:val="0"/>
        <w:sz w:val="24"/>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A9249CF"/>
    <w:multiLevelType w:val="hybridMultilevel"/>
    <w:tmpl w:val="35322F6E"/>
    <w:lvl w:ilvl="0" w:tplc="4952225C">
      <w:start w:val="1"/>
      <w:numFmt w:val="upperRoman"/>
      <w:lvlText w:val="%1."/>
      <w:lvlJc w:val="left"/>
      <w:pPr>
        <w:ind w:left="720" w:hanging="360"/>
      </w:pPr>
      <w:rPr>
        <w:rFonts w:ascii="Arial Narrow" w:hAnsi="Arial Narrow" w:hint="default"/>
        <w:b/>
        <w:i w:val="0"/>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AC7963"/>
    <w:multiLevelType w:val="multilevel"/>
    <w:tmpl w:val="59126EE2"/>
    <w:numStyleLink w:val="ListaRAPA"/>
  </w:abstractNum>
  <w:abstractNum w:abstractNumId="22" w15:restartNumberingAfterBreak="0">
    <w:nsid w:val="6AE52D9A"/>
    <w:multiLevelType w:val="multilevel"/>
    <w:tmpl w:val="59126EE2"/>
    <w:numStyleLink w:val="ListaRAPA"/>
  </w:abstractNum>
  <w:abstractNum w:abstractNumId="23" w15:restartNumberingAfterBreak="0">
    <w:nsid w:val="6D4D705F"/>
    <w:multiLevelType w:val="multilevel"/>
    <w:tmpl w:val="59126EE2"/>
    <w:numStyleLink w:val="ListaRAPA"/>
  </w:abstractNum>
  <w:abstractNum w:abstractNumId="24" w15:restartNumberingAfterBreak="0">
    <w:nsid w:val="6F1C424D"/>
    <w:multiLevelType w:val="multilevel"/>
    <w:tmpl w:val="59126EE2"/>
    <w:numStyleLink w:val="ListaRAPA"/>
  </w:abstractNum>
  <w:abstractNum w:abstractNumId="25" w15:restartNumberingAfterBreak="0">
    <w:nsid w:val="70251531"/>
    <w:multiLevelType w:val="multilevel"/>
    <w:tmpl w:val="59126EE2"/>
    <w:numStyleLink w:val="ListaRAPA"/>
  </w:abstractNum>
  <w:abstractNum w:abstractNumId="26" w15:restartNumberingAfterBreak="0">
    <w:nsid w:val="75660850"/>
    <w:multiLevelType w:val="hybridMultilevel"/>
    <w:tmpl w:val="A484E3E2"/>
    <w:lvl w:ilvl="0" w:tplc="FFDC55F8">
      <w:start w:val="1"/>
      <w:numFmt w:val="bullet"/>
      <w:pStyle w:val="ndice-"/>
      <w:lvlText w:val=""/>
      <w:lvlJc w:val="left"/>
      <w:pPr>
        <w:ind w:left="360" w:hanging="360"/>
      </w:pPr>
      <w:rPr>
        <w:rFonts w:ascii="Symbol" w:hAnsi="Symbol" w:hint="default"/>
      </w:rPr>
    </w:lvl>
    <w:lvl w:ilvl="1" w:tplc="04160003" w:tentative="1">
      <w:start w:val="1"/>
      <w:numFmt w:val="bullet"/>
      <w:lvlText w:val="o"/>
      <w:lvlJc w:val="left"/>
      <w:pPr>
        <w:ind w:left="371" w:hanging="360"/>
      </w:pPr>
      <w:rPr>
        <w:rFonts w:ascii="Courier New" w:hAnsi="Courier New" w:cs="Courier New" w:hint="default"/>
      </w:rPr>
    </w:lvl>
    <w:lvl w:ilvl="2" w:tplc="04160005" w:tentative="1">
      <w:start w:val="1"/>
      <w:numFmt w:val="bullet"/>
      <w:lvlText w:val=""/>
      <w:lvlJc w:val="left"/>
      <w:pPr>
        <w:ind w:left="1091" w:hanging="360"/>
      </w:pPr>
      <w:rPr>
        <w:rFonts w:ascii="Wingdings" w:hAnsi="Wingdings" w:hint="default"/>
      </w:rPr>
    </w:lvl>
    <w:lvl w:ilvl="3" w:tplc="04160001" w:tentative="1">
      <w:start w:val="1"/>
      <w:numFmt w:val="bullet"/>
      <w:lvlText w:val=""/>
      <w:lvlJc w:val="left"/>
      <w:pPr>
        <w:ind w:left="1811" w:hanging="360"/>
      </w:pPr>
      <w:rPr>
        <w:rFonts w:ascii="Symbol" w:hAnsi="Symbol" w:hint="default"/>
      </w:rPr>
    </w:lvl>
    <w:lvl w:ilvl="4" w:tplc="04160003" w:tentative="1">
      <w:start w:val="1"/>
      <w:numFmt w:val="bullet"/>
      <w:lvlText w:val="o"/>
      <w:lvlJc w:val="left"/>
      <w:pPr>
        <w:ind w:left="2531" w:hanging="360"/>
      </w:pPr>
      <w:rPr>
        <w:rFonts w:ascii="Courier New" w:hAnsi="Courier New" w:cs="Courier New" w:hint="default"/>
      </w:rPr>
    </w:lvl>
    <w:lvl w:ilvl="5" w:tplc="04160005" w:tentative="1">
      <w:start w:val="1"/>
      <w:numFmt w:val="bullet"/>
      <w:lvlText w:val=""/>
      <w:lvlJc w:val="left"/>
      <w:pPr>
        <w:ind w:left="3251" w:hanging="360"/>
      </w:pPr>
      <w:rPr>
        <w:rFonts w:ascii="Wingdings" w:hAnsi="Wingdings" w:hint="default"/>
      </w:rPr>
    </w:lvl>
    <w:lvl w:ilvl="6" w:tplc="04160001" w:tentative="1">
      <w:start w:val="1"/>
      <w:numFmt w:val="bullet"/>
      <w:lvlText w:val=""/>
      <w:lvlJc w:val="left"/>
      <w:pPr>
        <w:ind w:left="3971" w:hanging="360"/>
      </w:pPr>
      <w:rPr>
        <w:rFonts w:ascii="Symbol" w:hAnsi="Symbol" w:hint="default"/>
      </w:rPr>
    </w:lvl>
    <w:lvl w:ilvl="7" w:tplc="04160003" w:tentative="1">
      <w:start w:val="1"/>
      <w:numFmt w:val="bullet"/>
      <w:lvlText w:val="o"/>
      <w:lvlJc w:val="left"/>
      <w:pPr>
        <w:ind w:left="4691" w:hanging="360"/>
      </w:pPr>
      <w:rPr>
        <w:rFonts w:ascii="Courier New" w:hAnsi="Courier New" w:cs="Courier New" w:hint="default"/>
      </w:rPr>
    </w:lvl>
    <w:lvl w:ilvl="8" w:tplc="04160005" w:tentative="1">
      <w:start w:val="1"/>
      <w:numFmt w:val="bullet"/>
      <w:lvlText w:val=""/>
      <w:lvlJc w:val="left"/>
      <w:pPr>
        <w:ind w:left="5411" w:hanging="360"/>
      </w:pPr>
      <w:rPr>
        <w:rFonts w:ascii="Wingdings" w:hAnsi="Wingdings" w:hint="default"/>
      </w:rPr>
    </w:lvl>
  </w:abstractNum>
  <w:abstractNum w:abstractNumId="27" w15:restartNumberingAfterBreak="0">
    <w:nsid w:val="7DE05EF8"/>
    <w:multiLevelType w:val="hybridMultilevel"/>
    <w:tmpl w:val="51083010"/>
    <w:lvl w:ilvl="0" w:tplc="4952225C">
      <w:start w:val="1"/>
      <w:numFmt w:val="upperRoman"/>
      <w:lvlText w:val="%1."/>
      <w:lvlJc w:val="left"/>
      <w:pPr>
        <w:ind w:left="357" w:hanging="357"/>
      </w:pPr>
      <w:rPr>
        <w:rFonts w:ascii="Arial Narrow" w:hAnsi="Arial Narrow" w:hint="default"/>
        <w:b/>
        <w:i w:val="0"/>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9"/>
  </w:num>
  <w:num w:numId="2">
    <w:abstractNumId w:val="16"/>
  </w:num>
  <w:num w:numId="3">
    <w:abstractNumId w:val="3"/>
  </w:num>
  <w:num w:numId="4">
    <w:abstractNumId w:val="20"/>
  </w:num>
  <w:num w:numId="5">
    <w:abstractNumId w:val="27"/>
  </w:num>
  <w:num w:numId="6">
    <w:abstractNumId w:val="5"/>
  </w:num>
  <w:num w:numId="7">
    <w:abstractNumId w:val="11"/>
  </w:num>
  <w:num w:numId="8">
    <w:abstractNumId w:val="18"/>
  </w:num>
  <w:num w:numId="9">
    <w:abstractNumId w:val="9"/>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24"/>
  </w:num>
  <w:num w:numId="14">
    <w:abstractNumId w:val="25"/>
  </w:num>
  <w:num w:numId="15">
    <w:abstractNumId w:val="14"/>
  </w:num>
  <w:num w:numId="16">
    <w:abstractNumId w:val="7"/>
  </w:num>
  <w:num w:numId="17">
    <w:abstractNumId w:val="12"/>
  </w:num>
  <w:num w:numId="18">
    <w:abstractNumId w:val="2"/>
  </w:num>
  <w:num w:numId="19">
    <w:abstractNumId w:val="10"/>
  </w:num>
  <w:num w:numId="20">
    <w:abstractNumId w:val="23"/>
  </w:num>
  <w:num w:numId="21">
    <w:abstractNumId w:val="13"/>
  </w:num>
  <w:num w:numId="22">
    <w:abstractNumId w:val="15"/>
  </w:num>
  <w:num w:numId="23">
    <w:abstractNumId w:val="22"/>
  </w:num>
  <w:num w:numId="24">
    <w:abstractNumId w:val="21"/>
    <w:lvlOverride w:ilvl="0">
      <w:lvl w:ilvl="0">
        <w:start w:val="1"/>
        <w:numFmt w:val="upperRoman"/>
        <w:lvlText w:val="%1."/>
        <w:lvlJc w:val="right"/>
        <w:pPr>
          <w:ind w:left="0" w:firstLine="0"/>
        </w:pPr>
        <w:rPr>
          <w:rFonts w:ascii="Arial" w:hAnsi="Arial" w:hint="default"/>
          <w:b/>
          <w:i w:val="0"/>
          <w:caps w:val="0"/>
          <w:smallCaps w:val="0"/>
          <w:strike w:val="0"/>
          <w:dstrike w:val="0"/>
          <w:vanish w:val="0"/>
          <w:color w:val="auto"/>
          <w:sz w:val="24"/>
          <w:u w:val="none"/>
          <w:vertAlign w:val="baseline"/>
        </w:rPr>
      </w:lvl>
    </w:lvlOverride>
    <w:lvlOverride w:ilvl="1">
      <w:lvl w:ilvl="1">
        <w:start w:val="1"/>
        <w:numFmt w:val="decimal"/>
        <w:lvlText w:val="%2."/>
        <w:lvlJc w:val="right"/>
        <w:pPr>
          <w:ind w:left="357" w:firstLine="0"/>
        </w:pPr>
        <w:rPr>
          <w:rFonts w:ascii="Arial" w:hAnsi="Arial" w:hint="default"/>
          <w:b/>
          <w:caps w:val="0"/>
          <w:strike w:val="0"/>
          <w:dstrike w:val="0"/>
          <w:vanish w:val="0"/>
          <w:sz w:val="22"/>
          <w:u w:val="none"/>
          <w:vertAlign w:val="baseline"/>
        </w:rPr>
      </w:lvl>
    </w:lvlOverride>
  </w:num>
  <w:num w:numId="25">
    <w:abstractNumId w:val="6"/>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26"/>
  </w:num>
  <w:num w:numId="29">
    <w:abstractNumId w:val="17"/>
  </w:num>
  <w:num w:numId="30">
    <w:abstractNumId w:val="17"/>
  </w:num>
  <w:num w:numId="31">
    <w:abstractNumId w:val="17"/>
  </w:num>
  <w:num w:numId="32">
    <w:abstractNumId w:val="17"/>
  </w:num>
  <w:num w:numId="33">
    <w:abstractNumId w:val="26"/>
  </w:num>
  <w:num w:numId="34">
    <w:abstractNumId w:val="17"/>
  </w:num>
  <w:num w:numId="35">
    <w:abstractNumId w:val="17"/>
  </w:num>
  <w:num w:numId="36">
    <w:abstractNumId w:val="17"/>
  </w:num>
  <w:num w:numId="37">
    <w:abstractNumId w:val="17"/>
  </w:num>
  <w:num w:numId="38">
    <w:abstractNumId w:val="17"/>
  </w:num>
  <w:num w:numId="39">
    <w:abstractNumId w:val="17"/>
  </w:num>
  <w:num w:numId="40">
    <w:abstractNumId w:val="17"/>
  </w:num>
  <w:num w:numId="41">
    <w:abstractNumId w:val="0"/>
  </w:num>
  <w:num w:numId="42">
    <w:abstractNumId w:val="17"/>
  </w:num>
  <w:num w:numId="43">
    <w:abstractNumId w:val="17"/>
    <w:lvlOverride w:ilvl="0">
      <w:lvl w:ilvl="0">
        <w:start w:val="1"/>
        <w:numFmt w:val="upperRoman"/>
        <w:pStyle w:val="Ttulo2"/>
        <w:lvlText w:val="%1."/>
        <w:lvlJc w:val="right"/>
        <w:pPr>
          <w:ind w:left="0" w:firstLine="0"/>
        </w:pPr>
        <w:rPr>
          <w:rFonts w:ascii="Arial" w:hAnsi="Arial" w:hint="default"/>
          <w:b/>
          <w:i w:val="0"/>
          <w:caps w:val="0"/>
          <w:smallCaps w:val="0"/>
          <w:strike w:val="0"/>
          <w:dstrike w:val="0"/>
          <w:vanish w:val="0"/>
          <w:color w:val="auto"/>
          <w:sz w:val="24"/>
          <w:u w:val="none"/>
          <w:vertAlign w:val="baseline"/>
        </w:rPr>
      </w:lvl>
    </w:lvlOverride>
    <w:lvlOverride w:ilvl="1">
      <w:lvl w:ilvl="1">
        <w:start w:val="1"/>
        <w:numFmt w:val="decimal"/>
        <w:pStyle w:val="Ttulo3"/>
        <w:lvlText w:val="%2."/>
        <w:lvlJc w:val="right"/>
        <w:pPr>
          <w:ind w:left="357" w:firstLine="0"/>
        </w:pPr>
        <w:rPr>
          <w:rFonts w:ascii="Arial" w:hAnsi="Arial" w:hint="default"/>
          <w:b/>
          <w:caps w:val="0"/>
          <w:strike w:val="0"/>
          <w:dstrike w:val="0"/>
          <w:vanish w:val="0"/>
          <w:sz w:val="22"/>
          <w:u w:val="none"/>
          <w:vertAlign w:val="baseline"/>
        </w:rPr>
      </w:lvl>
    </w:lvlOverride>
    <w:lvlOverride w:ilvl="2">
      <w:lvl w:ilvl="2">
        <w:start w:val="1"/>
        <w:numFmt w:val="decimal"/>
        <w:pStyle w:val="ndice123"/>
        <w:lvlText w:val="%2.%3."/>
        <w:lvlJc w:val="right"/>
        <w:pPr>
          <w:ind w:left="714" w:firstLine="0"/>
        </w:pPr>
        <w:rPr>
          <w:rFonts w:ascii="Arial" w:hAnsi="Arial" w:hint="default"/>
          <w:b w:val="0"/>
          <w:i w:val="0"/>
          <w:caps w:val="0"/>
          <w:strike w:val="0"/>
          <w:dstrike w:val="0"/>
          <w:vanish w:val="0"/>
          <w:sz w:val="22"/>
          <w:u w:val="none"/>
          <w:vertAlign w:val="baseline"/>
        </w:rPr>
      </w:lvl>
    </w:lvlOverride>
    <w:lvlOverride w:ilvl="3">
      <w:lvl w:ilvl="3">
        <w:start w:val="1"/>
        <w:numFmt w:val="lowerLetter"/>
        <w:pStyle w:val="ndiceabc"/>
        <w:suff w:val="space"/>
        <w:lvlText w:val="%4)"/>
        <w:lvlJc w:val="right"/>
        <w:pPr>
          <w:ind w:left="1071" w:firstLine="0"/>
        </w:pPr>
        <w:rPr>
          <w:rFonts w:ascii="Arial" w:hAnsi="Arial" w:hint="default"/>
          <w:b w:val="0"/>
          <w:i w:val="0"/>
          <w:caps w:val="0"/>
          <w:strike w:val="0"/>
          <w:dstrike w:val="0"/>
          <w:vanish w:val="0"/>
          <w:sz w:val="22"/>
          <w:u w:val="none"/>
          <w:vertAlign w:val="baseline"/>
        </w:rPr>
      </w:lvl>
    </w:lvlOverride>
    <w:lvlOverride w:ilvl="4">
      <w:lvl w:ilvl="4">
        <w:start w:val="1"/>
        <w:numFmt w:val="lowerLetter"/>
        <w:pStyle w:val="ndiceabc0"/>
        <w:suff w:val="space"/>
        <w:lvlText w:val="%5."/>
        <w:lvlJc w:val="right"/>
        <w:pPr>
          <w:ind w:left="1428" w:firstLine="0"/>
        </w:pPr>
        <w:rPr>
          <w:rFonts w:ascii="Arial" w:hAnsi="Arial" w:hint="default"/>
          <w:b w:val="0"/>
          <w:i w:val="0"/>
          <w:caps w:val="0"/>
          <w:strike w:val="0"/>
          <w:dstrike w:val="0"/>
          <w:vanish w:val="0"/>
          <w:sz w:val="22"/>
          <w:vertAlign w:val="baseline"/>
        </w:rPr>
      </w:lvl>
    </w:lvlOverride>
    <w:lvlOverride w:ilvl="5">
      <w:lvl w:ilvl="5">
        <w:start w:val="1"/>
        <w:numFmt w:val="lowerRoman"/>
        <w:lvlText w:val="%6."/>
        <w:lvlJc w:val="right"/>
        <w:pPr>
          <w:ind w:left="1785" w:firstLine="0"/>
        </w:pPr>
        <w:rPr>
          <w:rFonts w:hint="default"/>
        </w:rPr>
      </w:lvl>
    </w:lvlOverride>
    <w:lvlOverride w:ilvl="6">
      <w:lvl w:ilvl="6">
        <w:start w:val="1"/>
        <w:numFmt w:val="decimal"/>
        <w:lvlText w:val="%7."/>
        <w:lvlJc w:val="right"/>
        <w:pPr>
          <w:ind w:left="2142" w:firstLine="0"/>
        </w:pPr>
        <w:rPr>
          <w:rFonts w:hint="default"/>
        </w:rPr>
      </w:lvl>
    </w:lvlOverride>
    <w:lvlOverride w:ilvl="7">
      <w:lvl w:ilvl="7">
        <w:start w:val="1"/>
        <w:numFmt w:val="lowerLetter"/>
        <w:lvlText w:val="%8."/>
        <w:lvlJc w:val="right"/>
        <w:pPr>
          <w:ind w:left="2499" w:firstLine="0"/>
        </w:pPr>
        <w:rPr>
          <w:rFonts w:hint="default"/>
        </w:rPr>
      </w:lvl>
    </w:lvlOverride>
    <w:lvlOverride w:ilvl="8">
      <w:lvl w:ilvl="8">
        <w:start w:val="1"/>
        <w:numFmt w:val="lowerRoman"/>
        <w:lvlText w:val="%9."/>
        <w:lvlJc w:val="right"/>
        <w:pPr>
          <w:ind w:left="2856" w:firstLine="0"/>
        </w:pPr>
        <w:rPr>
          <w:rFonts w:hint="default"/>
        </w:rPr>
      </w:lvl>
    </w:lvlOverride>
  </w:num>
  <w:num w:numId="44">
    <w:abstractNumId w:val="17"/>
  </w:num>
  <w:num w:numId="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0"/>
    <wne:hash wne:val="310382511"/>
  </wne:recipientData>
  <wne:recipientData>
    <wne:active wne:val="0"/>
    <wne:hash wne:val="-971926205"/>
  </wne:recipientData>
  <wne:recipientData>
    <wne:active wne:val="0"/>
    <wne:hash wne:val="-896962049"/>
  </wne:recipientData>
  <wne:recipientData>
    <wne:active wne:val="0"/>
    <wne:hash wne:val="517781765"/>
  </wne:recipientData>
  <wne:recipientData>
    <wne:active wne:val="1"/>
    <wne:hash wne:val="-1360438881"/>
  </wne:recipientData>
  <wne:recipientData>
    <wne:active wne:val="0"/>
  </wne:recipientData>
  <wne:recipientData>
    <wne:active wne:val="0"/>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mailMerge>
    <w:mainDocumentType w:val="formLetters"/>
    <w:linkToQuery/>
    <w:dataType w:val="native"/>
    <w:connectString w:val="Provider=Microsoft.ACE.OLEDB.12.0;User ID=Admin;Data Source=D:\GD SePlan\Meu Drive\1.1.3.analise_de_projetos.parcelamento_do_solo\4.formulario_RAPS_parcelamento_do_solo.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cessos$` "/>
    <w:dataSource r:id="rId2"/>
    <w:viewMergedData/>
    <w:activeRecord w:val="5"/>
    <w:odso>
      <w:udl w:val="Provider=Microsoft.ACE.OLEDB.12.0;User ID=Admin;Data Source=D:\GD SePlan\Meu Drive\1.1.3.analise_de_projetos.parcelamento_do_solo\4.formulario_RAPS_parcelamento_do_solo.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cessos$"/>
      <w:src r:id="rId3"/>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ENDEREÇO"/>
        <w:mappedName w:val="Endereço 1"/>
        <w:column w:val="6"/>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4"/>
    </w:odso>
  </w:mailMerge>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90"/>
    <w:rsid w:val="0000319B"/>
    <w:rsid w:val="00007D9A"/>
    <w:rsid w:val="00010BD5"/>
    <w:rsid w:val="00020CFC"/>
    <w:rsid w:val="00025164"/>
    <w:rsid w:val="00025B8C"/>
    <w:rsid w:val="00031756"/>
    <w:rsid w:val="00034142"/>
    <w:rsid w:val="000428CA"/>
    <w:rsid w:val="00042FA3"/>
    <w:rsid w:val="00044060"/>
    <w:rsid w:val="000563F9"/>
    <w:rsid w:val="00056E97"/>
    <w:rsid w:val="00062839"/>
    <w:rsid w:val="00064064"/>
    <w:rsid w:val="0006579C"/>
    <w:rsid w:val="00066718"/>
    <w:rsid w:val="00066F7A"/>
    <w:rsid w:val="0006711C"/>
    <w:rsid w:val="0006760C"/>
    <w:rsid w:val="000718ED"/>
    <w:rsid w:val="0007365F"/>
    <w:rsid w:val="000745E2"/>
    <w:rsid w:val="00076AF6"/>
    <w:rsid w:val="000779FC"/>
    <w:rsid w:val="00086BE8"/>
    <w:rsid w:val="00086BF9"/>
    <w:rsid w:val="00094CFF"/>
    <w:rsid w:val="00096A11"/>
    <w:rsid w:val="000A2D67"/>
    <w:rsid w:val="000A5C5A"/>
    <w:rsid w:val="000B443C"/>
    <w:rsid w:val="000B6189"/>
    <w:rsid w:val="000D3CA4"/>
    <w:rsid w:val="000D7CAD"/>
    <w:rsid w:val="000E3ED5"/>
    <w:rsid w:val="00100DB8"/>
    <w:rsid w:val="001030B8"/>
    <w:rsid w:val="00106C71"/>
    <w:rsid w:val="00112CBE"/>
    <w:rsid w:val="00116763"/>
    <w:rsid w:val="001231CD"/>
    <w:rsid w:val="00130B07"/>
    <w:rsid w:val="00131371"/>
    <w:rsid w:val="00131E30"/>
    <w:rsid w:val="001332A4"/>
    <w:rsid w:val="00145B6F"/>
    <w:rsid w:val="00146898"/>
    <w:rsid w:val="00154AE4"/>
    <w:rsid w:val="00154F8F"/>
    <w:rsid w:val="0016356C"/>
    <w:rsid w:val="00164836"/>
    <w:rsid w:val="00164C32"/>
    <w:rsid w:val="001663AC"/>
    <w:rsid w:val="001679DE"/>
    <w:rsid w:val="001708C9"/>
    <w:rsid w:val="001709C2"/>
    <w:rsid w:val="00172425"/>
    <w:rsid w:val="00172CD9"/>
    <w:rsid w:val="00175B6F"/>
    <w:rsid w:val="00182C11"/>
    <w:rsid w:val="001839B2"/>
    <w:rsid w:val="0018636C"/>
    <w:rsid w:val="001A1C92"/>
    <w:rsid w:val="001A314B"/>
    <w:rsid w:val="001B229E"/>
    <w:rsid w:val="001B340B"/>
    <w:rsid w:val="001C199C"/>
    <w:rsid w:val="001C1B91"/>
    <w:rsid w:val="001C6912"/>
    <w:rsid w:val="001E67FA"/>
    <w:rsid w:val="001F4B07"/>
    <w:rsid w:val="001F5E45"/>
    <w:rsid w:val="001F6A17"/>
    <w:rsid w:val="001F6D84"/>
    <w:rsid w:val="002074AC"/>
    <w:rsid w:val="00211B3F"/>
    <w:rsid w:val="00211E7C"/>
    <w:rsid w:val="002141B5"/>
    <w:rsid w:val="00217B2B"/>
    <w:rsid w:val="002247C4"/>
    <w:rsid w:val="002248B0"/>
    <w:rsid w:val="00225F73"/>
    <w:rsid w:val="002376D7"/>
    <w:rsid w:val="00243EDE"/>
    <w:rsid w:val="00243FB5"/>
    <w:rsid w:val="00251D84"/>
    <w:rsid w:val="0025660B"/>
    <w:rsid w:val="00261D42"/>
    <w:rsid w:val="00266018"/>
    <w:rsid w:val="002675A5"/>
    <w:rsid w:val="00274E31"/>
    <w:rsid w:val="00276B97"/>
    <w:rsid w:val="002830FA"/>
    <w:rsid w:val="00290E27"/>
    <w:rsid w:val="002930CF"/>
    <w:rsid w:val="0029633D"/>
    <w:rsid w:val="002976B9"/>
    <w:rsid w:val="00297D6F"/>
    <w:rsid w:val="002A17AD"/>
    <w:rsid w:val="002A20F2"/>
    <w:rsid w:val="002A487D"/>
    <w:rsid w:val="002A5CB3"/>
    <w:rsid w:val="002A765F"/>
    <w:rsid w:val="002B0DFB"/>
    <w:rsid w:val="002C4FC7"/>
    <w:rsid w:val="002C53C3"/>
    <w:rsid w:val="002C7D4B"/>
    <w:rsid w:val="002D03BF"/>
    <w:rsid w:val="002D24D5"/>
    <w:rsid w:val="002D3AC6"/>
    <w:rsid w:val="002D6754"/>
    <w:rsid w:val="002E1A0B"/>
    <w:rsid w:val="002F573C"/>
    <w:rsid w:val="002F67B8"/>
    <w:rsid w:val="002F6983"/>
    <w:rsid w:val="003011B4"/>
    <w:rsid w:val="00304600"/>
    <w:rsid w:val="0031787D"/>
    <w:rsid w:val="00317BF7"/>
    <w:rsid w:val="00322161"/>
    <w:rsid w:val="00322B28"/>
    <w:rsid w:val="00323063"/>
    <w:rsid w:val="003235E9"/>
    <w:rsid w:val="0032476D"/>
    <w:rsid w:val="003352A0"/>
    <w:rsid w:val="00336266"/>
    <w:rsid w:val="00362A68"/>
    <w:rsid w:val="0036618F"/>
    <w:rsid w:val="00374232"/>
    <w:rsid w:val="00375F2C"/>
    <w:rsid w:val="003761AA"/>
    <w:rsid w:val="00377084"/>
    <w:rsid w:val="00382CD5"/>
    <w:rsid w:val="00391152"/>
    <w:rsid w:val="0039155E"/>
    <w:rsid w:val="003931E7"/>
    <w:rsid w:val="003A0EBB"/>
    <w:rsid w:val="003A53C7"/>
    <w:rsid w:val="003A7DFD"/>
    <w:rsid w:val="003B2FEB"/>
    <w:rsid w:val="003B4F62"/>
    <w:rsid w:val="003B71BA"/>
    <w:rsid w:val="003C2801"/>
    <w:rsid w:val="003C3D04"/>
    <w:rsid w:val="003D285A"/>
    <w:rsid w:val="003D6AB2"/>
    <w:rsid w:val="003E02EB"/>
    <w:rsid w:val="003E73BE"/>
    <w:rsid w:val="004042C5"/>
    <w:rsid w:val="004051F4"/>
    <w:rsid w:val="0041295A"/>
    <w:rsid w:val="00412D3C"/>
    <w:rsid w:val="004205E8"/>
    <w:rsid w:val="00420765"/>
    <w:rsid w:val="00427E7F"/>
    <w:rsid w:val="00433297"/>
    <w:rsid w:val="00436F41"/>
    <w:rsid w:val="00437E4D"/>
    <w:rsid w:val="00440086"/>
    <w:rsid w:val="004430E9"/>
    <w:rsid w:val="00445AD6"/>
    <w:rsid w:val="0045799C"/>
    <w:rsid w:val="004633E7"/>
    <w:rsid w:val="00467A9E"/>
    <w:rsid w:val="004706F0"/>
    <w:rsid w:val="004817D3"/>
    <w:rsid w:val="00484BCB"/>
    <w:rsid w:val="00493772"/>
    <w:rsid w:val="00495636"/>
    <w:rsid w:val="00495FA4"/>
    <w:rsid w:val="004A42E9"/>
    <w:rsid w:val="004A6C26"/>
    <w:rsid w:val="004B166F"/>
    <w:rsid w:val="004C0518"/>
    <w:rsid w:val="004D24A3"/>
    <w:rsid w:val="004D3185"/>
    <w:rsid w:val="004D36E4"/>
    <w:rsid w:val="004E5159"/>
    <w:rsid w:val="004E657A"/>
    <w:rsid w:val="004F0B3D"/>
    <w:rsid w:val="004F233B"/>
    <w:rsid w:val="004F33DF"/>
    <w:rsid w:val="005030B6"/>
    <w:rsid w:val="00506C68"/>
    <w:rsid w:val="005172C8"/>
    <w:rsid w:val="005230D5"/>
    <w:rsid w:val="00527641"/>
    <w:rsid w:val="0053228F"/>
    <w:rsid w:val="0054313B"/>
    <w:rsid w:val="00550CFB"/>
    <w:rsid w:val="0055361B"/>
    <w:rsid w:val="0055593A"/>
    <w:rsid w:val="00566F15"/>
    <w:rsid w:val="00570190"/>
    <w:rsid w:val="00570C59"/>
    <w:rsid w:val="005766BF"/>
    <w:rsid w:val="00577EBD"/>
    <w:rsid w:val="00581A85"/>
    <w:rsid w:val="0058348E"/>
    <w:rsid w:val="00584B31"/>
    <w:rsid w:val="005857B4"/>
    <w:rsid w:val="00586B03"/>
    <w:rsid w:val="005962FA"/>
    <w:rsid w:val="005A370F"/>
    <w:rsid w:val="005A5489"/>
    <w:rsid w:val="005A7366"/>
    <w:rsid w:val="005B1ABA"/>
    <w:rsid w:val="005B4C93"/>
    <w:rsid w:val="005C2EEB"/>
    <w:rsid w:val="005D0045"/>
    <w:rsid w:val="005D4484"/>
    <w:rsid w:val="005D48F2"/>
    <w:rsid w:val="005D4FD2"/>
    <w:rsid w:val="005E12ED"/>
    <w:rsid w:val="005E7C03"/>
    <w:rsid w:val="005F35C3"/>
    <w:rsid w:val="005F3788"/>
    <w:rsid w:val="00605E7F"/>
    <w:rsid w:val="006128F9"/>
    <w:rsid w:val="00624390"/>
    <w:rsid w:val="0063556F"/>
    <w:rsid w:val="00641E0A"/>
    <w:rsid w:val="00641E95"/>
    <w:rsid w:val="006438BE"/>
    <w:rsid w:val="00656AB1"/>
    <w:rsid w:val="00657ED4"/>
    <w:rsid w:val="0066627D"/>
    <w:rsid w:val="006728DF"/>
    <w:rsid w:val="00674F89"/>
    <w:rsid w:val="006844C8"/>
    <w:rsid w:val="00686730"/>
    <w:rsid w:val="00690C91"/>
    <w:rsid w:val="006A235F"/>
    <w:rsid w:val="006A4E85"/>
    <w:rsid w:val="006B52A4"/>
    <w:rsid w:val="006B7B52"/>
    <w:rsid w:val="006C09BD"/>
    <w:rsid w:val="006D037A"/>
    <w:rsid w:val="006D1931"/>
    <w:rsid w:val="006D22CC"/>
    <w:rsid w:val="006D5294"/>
    <w:rsid w:val="006D5AED"/>
    <w:rsid w:val="006D6A31"/>
    <w:rsid w:val="006E30FF"/>
    <w:rsid w:val="006F21D7"/>
    <w:rsid w:val="006F3369"/>
    <w:rsid w:val="006F578A"/>
    <w:rsid w:val="00704354"/>
    <w:rsid w:val="007053A2"/>
    <w:rsid w:val="00707D95"/>
    <w:rsid w:val="00715101"/>
    <w:rsid w:val="00716AB7"/>
    <w:rsid w:val="0072075C"/>
    <w:rsid w:val="00721BEB"/>
    <w:rsid w:val="00742772"/>
    <w:rsid w:val="00745540"/>
    <w:rsid w:val="00746BA4"/>
    <w:rsid w:val="00757F75"/>
    <w:rsid w:val="007602FE"/>
    <w:rsid w:val="007625DA"/>
    <w:rsid w:val="00764975"/>
    <w:rsid w:val="00767279"/>
    <w:rsid w:val="0076746F"/>
    <w:rsid w:val="00767747"/>
    <w:rsid w:val="00770684"/>
    <w:rsid w:val="00773374"/>
    <w:rsid w:val="00773428"/>
    <w:rsid w:val="007814D0"/>
    <w:rsid w:val="00782F7C"/>
    <w:rsid w:val="007A7C8D"/>
    <w:rsid w:val="007B306C"/>
    <w:rsid w:val="007B363A"/>
    <w:rsid w:val="007B4087"/>
    <w:rsid w:val="007C0DF9"/>
    <w:rsid w:val="007D61D5"/>
    <w:rsid w:val="007D690B"/>
    <w:rsid w:val="007D699E"/>
    <w:rsid w:val="007E0DC4"/>
    <w:rsid w:val="007E173F"/>
    <w:rsid w:val="007F1786"/>
    <w:rsid w:val="007F45AE"/>
    <w:rsid w:val="00804466"/>
    <w:rsid w:val="008076F2"/>
    <w:rsid w:val="008102DF"/>
    <w:rsid w:val="00812333"/>
    <w:rsid w:val="008179FC"/>
    <w:rsid w:val="00820F3E"/>
    <w:rsid w:val="00827A65"/>
    <w:rsid w:val="0083035F"/>
    <w:rsid w:val="008303EF"/>
    <w:rsid w:val="0083487A"/>
    <w:rsid w:val="00860DF0"/>
    <w:rsid w:val="008660DE"/>
    <w:rsid w:val="00867BB6"/>
    <w:rsid w:val="00870984"/>
    <w:rsid w:val="00872276"/>
    <w:rsid w:val="00882E7D"/>
    <w:rsid w:val="00885D5D"/>
    <w:rsid w:val="0089382B"/>
    <w:rsid w:val="0089453C"/>
    <w:rsid w:val="00895794"/>
    <w:rsid w:val="008A258E"/>
    <w:rsid w:val="008A308F"/>
    <w:rsid w:val="008B0C22"/>
    <w:rsid w:val="008B184B"/>
    <w:rsid w:val="008B201E"/>
    <w:rsid w:val="008B2D2F"/>
    <w:rsid w:val="008B3BD3"/>
    <w:rsid w:val="008C20CA"/>
    <w:rsid w:val="008C5C94"/>
    <w:rsid w:val="008C5F0D"/>
    <w:rsid w:val="008C60A0"/>
    <w:rsid w:val="008D27D9"/>
    <w:rsid w:val="008D500C"/>
    <w:rsid w:val="008D648B"/>
    <w:rsid w:val="008F02D1"/>
    <w:rsid w:val="008F0DB8"/>
    <w:rsid w:val="008F52F5"/>
    <w:rsid w:val="00902622"/>
    <w:rsid w:val="0090780A"/>
    <w:rsid w:val="009119AC"/>
    <w:rsid w:val="0091215C"/>
    <w:rsid w:val="00913069"/>
    <w:rsid w:val="00917463"/>
    <w:rsid w:val="009213EE"/>
    <w:rsid w:val="00921D4B"/>
    <w:rsid w:val="00925442"/>
    <w:rsid w:val="0092548E"/>
    <w:rsid w:val="009255AC"/>
    <w:rsid w:val="00930771"/>
    <w:rsid w:val="00930CF9"/>
    <w:rsid w:val="009350FB"/>
    <w:rsid w:val="009404F1"/>
    <w:rsid w:val="009414A9"/>
    <w:rsid w:val="009462D7"/>
    <w:rsid w:val="00953B1B"/>
    <w:rsid w:val="00962717"/>
    <w:rsid w:val="009661A6"/>
    <w:rsid w:val="00966FB1"/>
    <w:rsid w:val="00972A78"/>
    <w:rsid w:val="00975099"/>
    <w:rsid w:val="009960A3"/>
    <w:rsid w:val="0099658E"/>
    <w:rsid w:val="009A4D69"/>
    <w:rsid w:val="009A4DE5"/>
    <w:rsid w:val="009A7EF2"/>
    <w:rsid w:val="009B1199"/>
    <w:rsid w:val="009B17C8"/>
    <w:rsid w:val="009B1ED7"/>
    <w:rsid w:val="009B2BC3"/>
    <w:rsid w:val="009B2F43"/>
    <w:rsid w:val="009B310F"/>
    <w:rsid w:val="009B32EF"/>
    <w:rsid w:val="009C38C4"/>
    <w:rsid w:val="009D5283"/>
    <w:rsid w:val="009D6FC3"/>
    <w:rsid w:val="009D778F"/>
    <w:rsid w:val="009E0C9C"/>
    <w:rsid w:val="009E2DCA"/>
    <w:rsid w:val="009E521F"/>
    <w:rsid w:val="009E78B0"/>
    <w:rsid w:val="009F0BAA"/>
    <w:rsid w:val="009F2EC8"/>
    <w:rsid w:val="00A14569"/>
    <w:rsid w:val="00A24144"/>
    <w:rsid w:val="00A2788B"/>
    <w:rsid w:val="00A33E76"/>
    <w:rsid w:val="00A3613A"/>
    <w:rsid w:val="00A36490"/>
    <w:rsid w:val="00A37B2A"/>
    <w:rsid w:val="00A37D97"/>
    <w:rsid w:val="00A45C13"/>
    <w:rsid w:val="00A5220A"/>
    <w:rsid w:val="00A56D8F"/>
    <w:rsid w:val="00A60428"/>
    <w:rsid w:val="00A634EC"/>
    <w:rsid w:val="00A63CB1"/>
    <w:rsid w:val="00A73DE1"/>
    <w:rsid w:val="00A868FE"/>
    <w:rsid w:val="00A94102"/>
    <w:rsid w:val="00A954B6"/>
    <w:rsid w:val="00A96FD6"/>
    <w:rsid w:val="00AC072B"/>
    <w:rsid w:val="00AC0960"/>
    <w:rsid w:val="00AD7E7B"/>
    <w:rsid w:val="00AE0999"/>
    <w:rsid w:val="00AE6899"/>
    <w:rsid w:val="00AF58DA"/>
    <w:rsid w:val="00AF71B8"/>
    <w:rsid w:val="00B012B2"/>
    <w:rsid w:val="00B12917"/>
    <w:rsid w:val="00B144A4"/>
    <w:rsid w:val="00B155E4"/>
    <w:rsid w:val="00B31E36"/>
    <w:rsid w:val="00B34E16"/>
    <w:rsid w:val="00B57D3C"/>
    <w:rsid w:val="00B7357A"/>
    <w:rsid w:val="00B75B4C"/>
    <w:rsid w:val="00B80D97"/>
    <w:rsid w:val="00B811AF"/>
    <w:rsid w:val="00B82582"/>
    <w:rsid w:val="00B85FCE"/>
    <w:rsid w:val="00B92049"/>
    <w:rsid w:val="00B93A4A"/>
    <w:rsid w:val="00BA0FC5"/>
    <w:rsid w:val="00BA1651"/>
    <w:rsid w:val="00BA1A34"/>
    <w:rsid w:val="00BB4EAB"/>
    <w:rsid w:val="00BB5F5B"/>
    <w:rsid w:val="00BB7CBB"/>
    <w:rsid w:val="00BC2D2A"/>
    <w:rsid w:val="00BC4D5D"/>
    <w:rsid w:val="00BD14D6"/>
    <w:rsid w:val="00BD3653"/>
    <w:rsid w:val="00BD37E8"/>
    <w:rsid w:val="00BD6C43"/>
    <w:rsid w:val="00BE04F1"/>
    <w:rsid w:val="00BE47EC"/>
    <w:rsid w:val="00BE48A3"/>
    <w:rsid w:val="00BE6D44"/>
    <w:rsid w:val="00BF00EE"/>
    <w:rsid w:val="00BF50F7"/>
    <w:rsid w:val="00BF7162"/>
    <w:rsid w:val="00BF7FE0"/>
    <w:rsid w:val="00C00EF1"/>
    <w:rsid w:val="00C017E7"/>
    <w:rsid w:val="00C1482C"/>
    <w:rsid w:val="00C247A6"/>
    <w:rsid w:val="00C50C02"/>
    <w:rsid w:val="00C5649D"/>
    <w:rsid w:val="00C60753"/>
    <w:rsid w:val="00C649C1"/>
    <w:rsid w:val="00C65D86"/>
    <w:rsid w:val="00C67F43"/>
    <w:rsid w:val="00C7227E"/>
    <w:rsid w:val="00C81A32"/>
    <w:rsid w:val="00C87A58"/>
    <w:rsid w:val="00C87AFF"/>
    <w:rsid w:val="00C95BB8"/>
    <w:rsid w:val="00CA723D"/>
    <w:rsid w:val="00CA744A"/>
    <w:rsid w:val="00CB1F01"/>
    <w:rsid w:val="00CB2C1C"/>
    <w:rsid w:val="00CB3E48"/>
    <w:rsid w:val="00CB3E99"/>
    <w:rsid w:val="00CB70AA"/>
    <w:rsid w:val="00CC1AC0"/>
    <w:rsid w:val="00CC257F"/>
    <w:rsid w:val="00CC5BB1"/>
    <w:rsid w:val="00CD07CC"/>
    <w:rsid w:val="00CD2513"/>
    <w:rsid w:val="00CD2577"/>
    <w:rsid w:val="00CD64AB"/>
    <w:rsid w:val="00CE4DA6"/>
    <w:rsid w:val="00CE7BE3"/>
    <w:rsid w:val="00CF0496"/>
    <w:rsid w:val="00CF2312"/>
    <w:rsid w:val="00D03303"/>
    <w:rsid w:val="00D03B1F"/>
    <w:rsid w:val="00D10862"/>
    <w:rsid w:val="00D1645A"/>
    <w:rsid w:val="00D31303"/>
    <w:rsid w:val="00D332AA"/>
    <w:rsid w:val="00D41820"/>
    <w:rsid w:val="00D4495D"/>
    <w:rsid w:val="00D45F73"/>
    <w:rsid w:val="00D54C90"/>
    <w:rsid w:val="00D569D9"/>
    <w:rsid w:val="00D63AFF"/>
    <w:rsid w:val="00D63EBB"/>
    <w:rsid w:val="00D712AB"/>
    <w:rsid w:val="00D76DB0"/>
    <w:rsid w:val="00D81911"/>
    <w:rsid w:val="00D82B10"/>
    <w:rsid w:val="00D83C98"/>
    <w:rsid w:val="00D8739E"/>
    <w:rsid w:val="00D94AA2"/>
    <w:rsid w:val="00D968B2"/>
    <w:rsid w:val="00DA0E76"/>
    <w:rsid w:val="00DA2855"/>
    <w:rsid w:val="00DA33A0"/>
    <w:rsid w:val="00DA72B1"/>
    <w:rsid w:val="00DB4D6D"/>
    <w:rsid w:val="00DB7C06"/>
    <w:rsid w:val="00DD00CE"/>
    <w:rsid w:val="00DD751D"/>
    <w:rsid w:val="00DF1B29"/>
    <w:rsid w:val="00DF5108"/>
    <w:rsid w:val="00DF7936"/>
    <w:rsid w:val="00E0060B"/>
    <w:rsid w:val="00E07B89"/>
    <w:rsid w:val="00E11154"/>
    <w:rsid w:val="00E124DA"/>
    <w:rsid w:val="00E129C2"/>
    <w:rsid w:val="00E140B1"/>
    <w:rsid w:val="00E20F30"/>
    <w:rsid w:val="00E25F19"/>
    <w:rsid w:val="00E43035"/>
    <w:rsid w:val="00E50AB7"/>
    <w:rsid w:val="00E54D6D"/>
    <w:rsid w:val="00E63487"/>
    <w:rsid w:val="00E73107"/>
    <w:rsid w:val="00E760CB"/>
    <w:rsid w:val="00E77A8E"/>
    <w:rsid w:val="00E825AE"/>
    <w:rsid w:val="00E83BF0"/>
    <w:rsid w:val="00E84995"/>
    <w:rsid w:val="00E857E8"/>
    <w:rsid w:val="00E85CE2"/>
    <w:rsid w:val="00E86D23"/>
    <w:rsid w:val="00E977E8"/>
    <w:rsid w:val="00EA6FC6"/>
    <w:rsid w:val="00EB59FC"/>
    <w:rsid w:val="00EB7ECB"/>
    <w:rsid w:val="00ED1A6C"/>
    <w:rsid w:val="00EE3469"/>
    <w:rsid w:val="00EF0999"/>
    <w:rsid w:val="00EF0F6B"/>
    <w:rsid w:val="00EF2D14"/>
    <w:rsid w:val="00EF3CDD"/>
    <w:rsid w:val="00F00E19"/>
    <w:rsid w:val="00F01D61"/>
    <w:rsid w:val="00F03401"/>
    <w:rsid w:val="00F03804"/>
    <w:rsid w:val="00F04710"/>
    <w:rsid w:val="00F0557E"/>
    <w:rsid w:val="00F07780"/>
    <w:rsid w:val="00F1048D"/>
    <w:rsid w:val="00F1608B"/>
    <w:rsid w:val="00F20BF3"/>
    <w:rsid w:val="00F211C1"/>
    <w:rsid w:val="00F30094"/>
    <w:rsid w:val="00F33925"/>
    <w:rsid w:val="00F3597E"/>
    <w:rsid w:val="00F47EC6"/>
    <w:rsid w:val="00F519C6"/>
    <w:rsid w:val="00F52826"/>
    <w:rsid w:val="00F56E23"/>
    <w:rsid w:val="00F65195"/>
    <w:rsid w:val="00F660D6"/>
    <w:rsid w:val="00F665F0"/>
    <w:rsid w:val="00F75088"/>
    <w:rsid w:val="00F759DB"/>
    <w:rsid w:val="00F775F5"/>
    <w:rsid w:val="00F87B05"/>
    <w:rsid w:val="00F91ABF"/>
    <w:rsid w:val="00FA2843"/>
    <w:rsid w:val="00FA35B6"/>
    <w:rsid w:val="00FA50E8"/>
    <w:rsid w:val="00FB25CB"/>
    <w:rsid w:val="00FB78CD"/>
    <w:rsid w:val="00FC1020"/>
    <w:rsid w:val="00FC5694"/>
    <w:rsid w:val="00FD046D"/>
    <w:rsid w:val="00FD110C"/>
    <w:rsid w:val="00FE0B9C"/>
    <w:rsid w:val="00FE2D53"/>
    <w:rsid w:val="00FE31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9E55F"/>
  <w15:chartTrackingRefBased/>
  <w15:docId w15:val="{8B953852-1B33-41DC-A39C-1FDCA3BD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BB"/>
    <w:pPr>
      <w:spacing w:line="240" w:lineRule="auto"/>
      <w:mirrorIndents/>
      <w:jc w:val="both"/>
    </w:pPr>
  </w:style>
  <w:style w:type="paragraph" w:styleId="Ttulo1">
    <w:name w:val="heading 1"/>
    <w:basedOn w:val="Normal"/>
    <w:next w:val="Normal"/>
    <w:link w:val="Ttulo1Char"/>
    <w:uiPriority w:val="9"/>
    <w:qFormat/>
    <w:rsid w:val="00B7357A"/>
    <w:pPr>
      <w:keepNext/>
      <w:keepLines/>
      <w:spacing w:after="240"/>
      <w:contextualSpacing/>
      <w:jc w:val="center"/>
      <w:outlineLvl w:val="0"/>
    </w:pPr>
    <w:rPr>
      <w:rFonts w:eastAsiaTheme="majorEastAsia" w:cstheme="majorBidi"/>
      <w:b/>
      <w:sz w:val="28"/>
      <w:szCs w:val="32"/>
    </w:rPr>
  </w:style>
  <w:style w:type="paragraph" w:styleId="Ttulo2">
    <w:name w:val="heading 2"/>
    <w:basedOn w:val="Normal"/>
    <w:next w:val="Corpodetexto"/>
    <w:link w:val="Ttulo2Char"/>
    <w:uiPriority w:val="9"/>
    <w:unhideWhenUsed/>
    <w:qFormat/>
    <w:rsid w:val="008C20CA"/>
    <w:pPr>
      <w:numPr>
        <w:numId w:val="44"/>
      </w:numPr>
      <w:spacing w:before="240" w:after="240"/>
      <w:outlineLvl w:val="1"/>
    </w:pPr>
    <w:rPr>
      <w:rFonts w:ascii="Arial Narrow" w:hAnsi="Arial Narrow"/>
      <w:b/>
      <w:sz w:val="24"/>
    </w:rPr>
  </w:style>
  <w:style w:type="paragraph" w:styleId="Ttulo3">
    <w:name w:val="heading 3"/>
    <w:basedOn w:val="Normal"/>
    <w:next w:val="Corpodetexto"/>
    <w:link w:val="Ttulo3Char"/>
    <w:uiPriority w:val="9"/>
    <w:unhideWhenUsed/>
    <w:qFormat/>
    <w:rsid w:val="008C20CA"/>
    <w:pPr>
      <w:keepNext/>
      <w:keepLines/>
      <w:numPr>
        <w:ilvl w:val="1"/>
        <w:numId w:val="44"/>
      </w:numPr>
      <w:spacing w:after="120"/>
      <w:contextualSpacing/>
      <w:mirrorIndents w:val="0"/>
      <w:outlineLvl w:val="2"/>
    </w:pPr>
    <w:rPr>
      <w:rFonts w:ascii="Arial Narrow" w:eastAsiaTheme="majorEastAsia" w:hAnsi="Arial Narrow" w:cstheme="majorBidi"/>
      <w:b/>
      <w:sz w:val="24"/>
      <w:szCs w:val="24"/>
    </w:rPr>
  </w:style>
  <w:style w:type="paragraph" w:styleId="Ttulo4">
    <w:name w:val="heading 4"/>
    <w:basedOn w:val="Normal"/>
    <w:next w:val="Ttulo5"/>
    <w:link w:val="Ttulo4Char"/>
    <w:uiPriority w:val="9"/>
    <w:unhideWhenUsed/>
    <w:qFormat/>
    <w:rsid w:val="00B7357A"/>
    <w:pPr>
      <w:keepNext/>
      <w:keepLines/>
      <w:spacing w:after="120"/>
      <w:outlineLvl w:val="3"/>
    </w:pPr>
    <w:rPr>
      <w:rFonts w:eastAsiaTheme="majorEastAsia" w:cstheme="majorBidi"/>
      <w:iCs/>
    </w:rPr>
  </w:style>
  <w:style w:type="paragraph" w:styleId="Ttulo5">
    <w:name w:val="heading 5"/>
    <w:basedOn w:val="Normal"/>
    <w:next w:val="Normal"/>
    <w:link w:val="Ttulo5Char"/>
    <w:uiPriority w:val="9"/>
    <w:unhideWhenUsed/>
    <w:rsid w:val="00550CFB"/>
    <w:pPr>
      <w:keepNext/>
      <w:keepLines/>
      <w:spacing w:before="40" w:after="0"/>
      <w:outlineLvl w:val="4"/>
    </w:pPr>
    <w:rPr>
      <w:rFonts w:ascii="Arial Narrow" w:eastAsiaTheme="majorEastAsia" w:hAnsi="Arial Narrow" w:cstheme="majorBidi"/>
    </w:rPr>
  </w:style>
  <w:style w:type="paragraph" w:styleId="Ttulo6">
    <w:name w:val="heading 6"/>
    <w:basedOn w:val="Normal"/>
    <w:next w:val="Normal"/>
    <w:link w:val="Ttulo6Char"/>
    <w:uiPriority w:val="9"/>
    <w:semiHidden/>
    <w:unhideWhenUsed/>
    <w:rsid w:val="00550CF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81A32"/>
    <w:pPr>
      <w:tabs>
        <w:tab w:val="center" w:pos="4252"/>
        <w:tab w:val="right" w:pos="8504"/>
      </w:tabs>
      <w:spacing w:after="0"/>
      <w:contextualSpacing/>
      <w:jc w:val="center"/>
    </w:pPr>
    <w:rPr>
      <w:b/>
      <w:sz w:val="20"/>
    </w:rPr>
  </w:style>
  <w:style w:type="character" w:customStyle="1" w:styleId="CabealhoChar">
    <w:name w:val="Cabeçalho Char"/>
    <w:basedOn w:val="Fontepargpadro"/>
    <w:link w:val="Cabealho"/>
    <w:uiPriority w:val="99"/>
    <w:rsid w:val="00C81A32"/>
    <w:rPr>
      <w:rFonts w:ascii="Arial" w:hAnsi="Arial"/>
      <w:b/>
      <w:sz w:val="20"/>
    </w:rPr>
  </w:style>
  <w:style w:type="paragraph" w:styleId="Rodap">
    <w:name w:val="footer"/>
    <w:basedOn w:val="Normal"/>
    <w:link w:val="RodapChar"/>
    <w:uiPriority w:val="99"/>
    <w:unhideWhenUsed/>
    <w:qFormat/>
    <w:rsid w:val="00506C68"/>
    <w:pPr>
      <w:tabs>
        <w:tab w:val="center" w:pos="4252"/>
        <w:tab w:val="right" w:pos="8504"/>
      </w:tabs>
      <w:spacing w:after="0"/>
      <w:jc w:val="right"/>
    </w:pPr>
    <w:rPr>
      <w:sz w:val="20"/>
    </w:rPr>
  </w:style>
  <w:style w:type="character" w:customStyle="1" w:styleId="RodapChar">
    <w:name w:val="Rodapé Char"/>
    <w:basedOn w:val="Fontepargpadro"/>
    <w:link w:val="Rodap"/>
    <w:uiPriority w:val="99"/>
    <w:rsid w:val="00506C68"/>
    <w:rPr>
      <w:sz w:val="20"/>
    </w:rPr>
  </w:style>
  <w:style w:type="character" w:customStyle="1" w:styleId="Ttulo1Char">
    <w:name w:val="Título 1 Char"/>
    <w:basedOn w:val="Fontepargpadro"/>
    <w:link w:val="Ttulo1"/>
    <w:uiPriority w:val="9"/>
    <w:rsid w:val="00B7357A"/>
    <w:rPr>
      <w:rFonts w:eastAsiaTheme="majorEastAsia" w:cstheme="majorBidi"/>
      <w:b/>
      <w:sz w:val="28"/>
      <w:szCs w:val="32"/>
    </w:rPr>
  </w:style>
  <w:style w:type="paragraph" w:styleId="Ttulo">
    <w:name w:val="Title"/>
    <w:basedOn w:val="Normal"/>
    <w:next w:val="Ttulo1"/>
    <w:link w:val="TtuloChar"/>
    <w:uiPriority w:val="10"/>
    <w:qFormat/>
    <w:rsid w:val="00B7357A"/>
    <w:pPr>
      <w:spacing w:after="120"/>
      <w:contextualSpacing/>
      <w:jc w:val="center"/>
    </w:pPr>
    <w:rPr>
      <w:b/>
      <w:sz w:val="32"/>
    </w:rPr>
  </w:style>
  <w:style w:type="character" w:customStyle="1" w:styleId="TtuloChar">
    <w:name w:val="Título Char"/>
    <w:basedOn w:val="Fontepargpadro"/>
    <w:link w:val="Ttulo"/>
    <w:uiPriority w:val="10"/>
    <w:rsid w:val="00B7357A"/>
    <w:rPr>
      <w:b/>
      <w:sz w:val="32"/>
    </w:rPr>
  </w:style>
  <w:style w:type="character" w:customStyle="1" w:styleId="Ttulo2Char">
    <w:name w:val="Título 2 Char"/>
    <w:basedOn w:val="Fontepargpadro"/>
    <w:link w:val="Ttulo2"/>
    <w:uiPriority w:val="9"/>
    <w:rsid w:val="001F5E45"/>
    <w:rPr>
      <w:rFonts w:ascii="Arial Narrow" w:hAnsi="Arial Narrow"/>
      <w:b/>
      <w:sz w:val="24"/>
    </w:rPr>
  </w:style>
  <w:style w:type="character" w:customStyle="1" w:styleId="Ttulo3Char">
    <w:name w:val="Título 3 Char"/>
    <w:basedOn w:val="Fontepargpadro"/>
    <w:link w:val="Ttulo3"/>
    <w:uiPriority w:val="9"/>
    <w:rsid w:val="00B7357A"/>
    <w:rPr>
      <w:rFonts w:ascii="Arial Narrow" w:eastAsiaTheme="majorEastAsia" w:hAnsi="Arial Narrow" w:cstheme="majorBidi"/>
      <w:b/>
      <w:sz w:val="24"/>
      <w:szCs w:val="24"/>
    </w:rPr>
  </w:style>
  <w:style w:type="character" w:customStyle="1" w:styleId="Ttulo4Char">
    <w:name w:val="Título 4 Char"/>
    <w:basedOn w:val="Fontepargpadro"/>
    <w:link w:val="Ttulo4"/>
    <w:uiPriority w:val="9"/>
    <w:rsid w:val="00B7357A"/>
    <w:rPr>
      <w:rFonts w:eastAsiaTheme="majorEastAsia" w:cstheme="majorBidi"/>
      <w:iCs/>
    </w:rPr>
  </w:style>
  <w:style w:type="character" w:customStyle="1" w:styleId="Ttulo5Char">
    <w:name w:val="Título 5 Char"/>
    <w:basedOn w:val="Fontepargpadro"/>
    <w:link w:val="Ttulo5"/>
    <w:uiPriority w:val="9"/>
    <w:rsid w:val="008D27D9"/>
    <w:rPr>
      <w:rFonts w:ascii="Arial Narrow" w:eastAsiaTheme="majorEastAsia" w:hAnsi="Arial Narrow" w:cstheme="majorBidi"/>
    </w:rPr>
  </w:style>
  <w:style w:type="paragraph" w:styleId="Corpodetexto">
    <w:name w:val="Body Text"/>
    <w:basedOn w:val="Normal"/>
    <w:link w:val="CorpodetextoChar"/>
    <w:uiPriority w:val="99"/>
    <w:qFormat/>
    <w:rsid w:val="009B1199"/>
    <w:pPr>
      <w:spacing w:after="120"/>
      <w:ind w:firstLine="709"/>
      <w:contextualSpacing/>
      <w:mirrorIndents w:val="0"/>
    </w:pPr>
  </w:style>
  <w:style w:type="character" w:customStyle="1" w:styleId="CorpodetextoChar">
    <w:name w:val="Corpo de texto Char"/>
    <w:basedOn w:val="Fontepargpadro"/>
    <w:link w:val="Corpodetexto"/>
    <w:uiPriority w:val="99"/>
    <w:rsid w:val="009B1199"/>
  </w:style>
  <w:style w:type="paragraph" w:customStyle="1" w:styleId="ndiceabc">
    <w:name w:val="Índice a)b)c)"/>
    <w:link w:val="ndiceabcChar"/>
    <w:qFormat/>
    <w:rsid w:val="008C20CA"/>
    <w:pPr>
      <w:numPr>
        <w:ilvl w:val="3"/>
        <w:numId w:val="35"/>
      </w:numPr>
      <w:spacing w:before="120" w:after="120" w:line="240" w:lineRule="auto"/>
      <w:ind w:left="1072"/>
      <w:contextualSpacing/>
      <w:jc w:val="both"/>
    </w:pPr>
    <w:rPr>
      <w:rFonts w:eastAsia="Calibri" w:cs="Arial"/>
      <w:bCs/>
      <w:kern w:val="0"/>
      <w:szCs w:val="20"/>
      <w14:ligatures w14:val="none"/>
    </w:rPr>
  </w:style>
  <w:style w:type="paragraph" w:customStyle="1" w:styleId="ndice-">
    <w:name w:val="Índice -"/>
    <w:qFormat/>
    <w:rsid w:val="00B7357A"/>
    <w:pPr>
      <w:keepLines/>
      <w:numPr>
        <w:numId w:val="33"/>
      </w:numPr>
      <w:spacing w:before="120" w:after="0" w:line="240" w:lineRule="auto"/>
      <w:contextualSpacing/>
      <w:jc w:val="both"/>
    </w:pPr>
    <w:rPr>
      <w:rFonts w:eastAsia="Calibri" w:cs="Arial"/>
      <w:kern w:val="0"/>
      <w:sz w:val="20"/>
      <w:szCs w:val="24"/>
      <w:lang w:eastAsia="pt-BR"/>
      <w14:ligatures w14:val="none"/>
    </w:rPr>
  </w:style>
  <w:style w:type="paragraph" w:customStyle="1" w:styleId="ndiceabc0">
    <w:name w:val="Índice a.b.c."/>
    <w:basedOn w:val="ndiceabc"/>
    <w:link w:val="ndiceabcChar0"/>
    <w:qFormat/>
    <w:rsid w:val="008C20CA"/>
    <w:pPr>
      <w:numPr>
        <w:ilvl w:val="4"/>
        <w:numId w:val="44"/>
      </w:numPr>
    </w:pPr>
  </w:style>
  <w:style w:type="character" w:customStyle="1" w:styleId="ndiceabcChar">
    <w:name w:val="Índice a)b)c) Char"/>
    <w:basedOn w:val="Fontepargpadro"/>
    <w:link w:val="ndiceabc"/>
    <w:rsid w:val="008C20CA"/>
    <w:rPr>
      <w:rFonts w:eastAsia="Calibri" w:cs="Arial"/>
      <w:bCs/>
      <w:kern w:val="0"/>
      <w:szCs w:val="20"/>
      <w14:ligatures w14:val="none"/>
    </w:rPr>
  </w:style>
  <w:style w:type="character" w:customStyle="1" w:styleId="ndiceabcChar0">
    <w:name w:val="Índice a.b.c. Char"/>
    <w:basedOn w:val="ndiceabcChar"/>
    <w:link w:val="ndiceabc0"/>
    <w:rsid w:val="00B7357A"/>
    <w:rPr>
      <w:rFonts w:eastAsia="Calibri" w:cs="Arial"/>
      <w:bCs/>
      <w:kern w:val="0"/>
      <w:sz w:val="20"/>
      <w:szCs w:val="20"/>
      <w14:ligatures w14:val="none"/>
    </w:rPr>
  </w:style>
  <w:style w:type="numbering" w:customStyle="1" w:styleId="RAPA">
    <w:name w:val="RAPA"/>
    <w:uiPriority w:val="99"/>
    <w:rsid w:val="00E825AE"/>
    <w:pPr>
      <w:numPr>
        <w:numId w:val="3"/>
      </w:numPr>
    </w:pPr>
  </w:style>
  <w:style w:type="paragraph" w:customStyle="1" w:styleId="ndice123">
    <w:name w:val="Índice 1.2.3."/>
    <w:basedOn w:val="Normal"/>
    <w:qFormat/>
    <w:rsid w:val="008C20CA"/>
    <w:pPr>
      <w:numPr>
        <w:ilvl w:val="2"/>
        <w:numId w:val="44"/>
      </w:numPr>
      <w:spacing w:after="120"/>
      <w:ind w:left="714"/>
      <w:mirrorIndents w:val="0"/>
    </w:pPr>
  </w:style>
  <w:style w:type="numbering" w:customStyle="1" w:styleId="ListaRAPA">
    <w:name w:val="Lista RAPA"/>
    <w:uiPriority w:val="99"/>
    <w:rsid w:val="003B71BA"/>
    <w:pPr>
      <w:numPr>
        <w:numId w:val="10"/>
      </w:numPr>
    </w:pPr>
  </w:style>
  <w:style w:type="character" w:customStyle="1" w:styleId="Ttulo6Char">
    <w:name w:val="Título 6 Char"/>
    <w:basedOn w:val="Fontepargpadro"/>
    <w:link w:val="Ttulo6"/>
    <w:uiPriority w:val="9"/>
    <w:semiHidden/>
    <w:rsid w:val="00A37D97"/>
    <w:rPr>
      <w:rFonts w:asciiTheme="majorHAnsi" w:eastAsiaTheme="majorEastAsia" w:hAnsiTheme="majorHAnsi" w:cstheme="majorBidi"/>
      <w:color w:val="1F3763" w:themeColor="accent1" w:themeShade="7F"/>
    </w:rPr>
  </w:style>
  <w:style w:type="paragraph" w:styleId="Assinatura">
    <w:name w:val="Signature"/>
    <w:link w:val="AssinaturaChar"/>
    <w:uiPriority w:val="99"/>
    <w:qFormat/>
    <w:rsid w:val="00B7357A"/>
    <w:pPr>
      <w:spacing w:before="840" w:after="0" w:line="240" w:lineRule="auto"/>
      <w:contextualSpacing/>
      <w:jc w:val="center"/>
    </w:pPr>
    <w:rPr>
      <w:kern w:val="0"/>
      <w:sz w:val="20"/>
      <w:szCs w:val="20"/>
      <w14:ligatures w14:val="none"/>
    </w:rPr>
  </w:style>
  <w:style w:type="character" w:customStyle="1" w:styleId="AssinaturaChar">
    <w:name w:val="Assinatura Char"/>
    <w:basedOn w:val="Fontepargpadro"/>
    <w:link w:val="Assinatura"/>
    <w:uiPriority w:val="99"/>
    <w:rsid w:val="00B7357A"/>
    <w:rPr>
      <w:kern w:val="0"/>
      <w:sz w:val="20"/>
      <w:szCs w:val="20"/>
      <w14:ligatures w14:val="none"/>
    </w:rPr>
  </w:style>
  <w:style w:type="paragraph" w:customStyle="1" w:styleId="nfase2">
    <w:name w:val="Ênfase 2"/>
    <w:next w:val="Normal"/>
    <w:link w:val="nfase2Char"/>
    <w:rsid w:val="00BF7162"/>
    <w:pPr>
      <w:keepNext/>
      <w:spacing w:before="360" w:after="360" w:line="240" w:lineRule="auto"/>
      <w:contextualSpacing/>
      <w:jc w:val="center"/>
    </w:pPr>
    <w:rPr>
      <w:rFonts w:eastAsia="Calibri" w:cs="Arial"/>
      <w:b/>
      <w:bCs/>
      <w:kern w:val="0"/>
      <w:sz w:val="20"/>
      <w:szCs w:val="24"/>
      <w:lang w:eastAsia="pt-BR"/>
      <w14:ligatures w14:val="none"/>
    </w:rPr>
  </w:style>
  <w:style w:type="character" w:customStyle="1" w:styleId="nfase2Char">
    <w:name w:val="Ênfase 2 Char"/>
    <w:basedOn w:val="Fontepargpadro"/>
    <w:link w:val="nfase2"/>
    <w:rsid w:val="00BF7162"/>
    <w:rPr>
      <w:rFonts w:eastAsia="Calibri" w:cs="Arial"/>
      <w:b/>
      <w:bCs/>
      <w:kern w:val="0"/>
      <w:sz w:val="20"/>
      <w:szCs w:val="24"/>
      <w:lang w:eastAsia="pt-BR"/>
      <w14:ligatures w14:val="none"/>
    </w:rPr>
  </w:style>
  <w:style w:type="character" w:styleId="nfase">
    <w:name w:val="Emphasis"/>
    <w:uiPriority w:val="20"/>
    <w:qFormat/>
    <w:rsid w:val="00B7357A"/>
  </w:style>
  <w:style w:type="paragraph" w:styleId="Textodenotaderodap">
    <w:name w:val="footnote text"/>
    <w:basedOn w:val="Normal"/>
    <w:link w:val="TextodenotaderodapChar"/>
    <w:uiPriority w:val="99"/>
    <w:semiHidden/>
    <w:unhideWhenUsed/>
    <w:rsid w:val="00E73107"/>
    <w:pPr>
      <w:spacing w:after="0"/>
    </w:pPr>
    <w:rPr>
      <w:sz w:val="20"/>
      <w:szCs w:val="20"/>
    </w:rPr>
  </w:style>
  <w:style w:type="character" w:customStyle="1" w:styleId="TextodenotaderodapChar">
    <w:name w:val="Texto de nota de rodapé Char"/>
    <w:basedOn w:val="Fontepargpadro"/>
    <w:link w:val="Textodenotaderodap"/>
    <w:uiPriority w:val="99"/>
    <w:semiHidden/>
    <w:rsid w:val="00E73107"/>
    <w:rPr>
      <w:sz w:val="20"/>
      <w:szCs w:val="20"/>
    </w:rPr>
  </w:style>
  <w:style w:type="character" w:styleId="Refdenotaderodap">
    <w:name w:val="footnote reference"/>
    <w:basedOn w:val="Fontepargpadro"/>
    <w:uiPriority w:val="99"/>
    <w:semiHidden/>
    <w:unhideWhenUsed/>
    <w:rsid w:val="00E73107"/>
    <w:rPr>
      <w:rFonts w:ascii="Arial" w:hAnsi="Arial"/>
      <w:b w:val="0"/>
      <w:i w:val="0"/>
      <w:caps w:val="0"/>
      <w:smallCaps w:val="0"/>
      <w:strike w:val="0"/>
      <w:dstrike w:val="0"/>
      <w:vanish w:val="0"/>
      <w:sz w:val="18"/>
      <w:u w:val="none"/>
      <w:vertAlign w:val="superscript"/>
    </w:rPr>
  </w:style>
  <w:style w:type="character" w:styleId="TextodoEspaoReservado">
    <w:name w:val="Placeholder Text"/>
    <w:basedOn w:val="Fontepargpadro"/>
    <w:uiPriority w:val="99"/>
    <w:semiHidden/>
    <w:rsid w:val="00566F15"/>
    <w:rPr>
      <w:color w:val="808080"/>
    </w:rPr>
  </w:style>
  <w:style w:type="character" w:styleId="Refdecomentrio">
    <w:name w:val="annotation reference"/>
    <w:basedOn w:val="Fontepargpadro"/>
    <w:uiPriority w:val="99"/>
    <w:semiHidden/>
    <w:unhideWhenUsed/>
    <w:rsid w:val="00F660D6"/>
    <w:rPr>
      <w:sz w:val="16"/>
      <w:szCs w:val="16"/>
    </w:rPr>
  </w:style>
  <w:style w:type="paragraph" w:styleId="Textodecomentrio">
    <w:name w:val="annotation text"/>
    <w:basedOn w:val="Normal"/>
    <w:link w:val="TextodecomentrioChar"/>
    <w:uiPriority w:val="99"/>
    <w:semiHidden/>
    <w:unhideWhenUsed/>
    <w:rsid w:val="00F660D6"/>
    <w:rPr>
      <w:sz w:val="20"/>
      <w:szCs w:val="20"/>
    </w:rPr>
  </w:style>
  <w:style w:type="character" w:customStyle="1" w:styleId="TextodecomentrioChar">
    <w:name w:val="Texto de comentário Char"/>
    <w:basedOn w:val="Fontepargpadro"/>
    <w:link w:val="Textodecomentrio"/>
    <w:uiPriority w:val="99"/>
    <w:semiHidden/>
    <w:rsid w:val="00F660D6"/>
    <w:rPr>
      <w:sz w:val="20"/>
      <w:szCs w:val="20"/>
    </w:rPr>
  </w:style>
  <w:style w:type="paragraph" w:styleId="Assuntodocomentrio">
    <w:name w:val="annotation subject"/>
    <w:basedOn w:val="Textodecomentrio"/>
    <w:next w:val="Textodecomentrio"/>
    <w:link w:val="AssuntodocomentrioChar"/>
    <w:uiPriority w:val="99"/>
    <w:semiHidden/>
    <w:unhideWhenUsed/>
    <w:rsid w:val="00F660D6"/>
    <w:rPr>
      <w:b/>
      <w:bCs/>
    </w:rPr>
  </w:style>
  <w:style w:type="character" w:customStyle="1" w:styleId="AssuntodocomentrioChar">
    <w:name w:val="Assunto do comentário Char"/>
    <w:basedOn w:val="TextodecomentrioChar"/>
    <w:link w:val="Assuntodocomentrio"/>
    <w:uiPriority w:val="99"/>
    <w:semiHidden/>
    <w:rsid w:val="00F660D6"/>
    <w:rPr>
      <w:b/>
      <w:bCs/>
      <w:sz w:val="20"/>
      <w:szCs w:val="20"/>
    </w:rPr>
  </w:style>
  <w:style w:type="table" w:styleId="TabeladeGradeClara">
    <w:name w:val="Grid Table Light"/>
    <w:basedOn w:val="Tabelanormal"/>
    <w:uiPriority w:val="40"/>
    <w:rsid w:val="00DF1B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ela-Ttulo">
    <w:name w:val="Tabela - Título"/>
    <w:basedOn w:val="Corpodetexto"/>
    <w:next w:val="Tabela-Corpo"/>
    <w:qFormat/>
    <w:rsid w:val="00175B6F"/>
    <w:pPr>
      <w:spacing w:before="120"/>
      <w:ind w:firstLine="0"/>
      <w:contextualSpacing w:val="0"/>
      <w:jc w:val="center"/>
    </w:pPr>
    <w:rPr>
      <w:rFonts w:eastAsiaTheme="majorEastAsia" w:cs="Arial"/>
      <w:b/>
      <w:iCs/>
      <w:szCs w:val="24"/>
    </w:rPr>
  </w:style>
  <w:style w:type="paragraph" w:customStyle="1" w:styleId="Tabela-Corpo">
    <w:name w:val="Tabela - Corpo"/>
    <w:basedOn w:val="Tabela-Ttulo"/>
    <w:qFormat/>
    <w:rsid w:val="006C09BD"/>
    <w:pPr>
      <w:spacing w:before="0" w:after="0"/>
    </w:pPr>
    <w:rPr>
      <w:b w:val="0"/>
      <w:bCs/>
      <w:sz w:val="20"/>
    </w:rPr>
  </w:style>
  <w:style w:type="paragraph" w:styleId="NormalWeb">
    <w:name w:val="Normal (Web)"/>
    <w:basedOn w:val="Normal"/>
    <w:uiPriority w:val="99"/>
    <w:semiHidden/>
    <w:unhideWhenUsed/>
    <w:rsid w:val="00782F7C"/>
    <w:pPr>
      <w:spacing w:before="100" w:beforeAutospacing="1" w:after="100" w:afterAutospacing="1"/>
      <w:mirrorIndents w:val="0"/>
      <w:jc w:val="left"/>
    </w:pPr>
    <w:rPr>
      <w:rFonts w:ascii="Times New Roman" w:eastAsia="Times New Roman" w:hAnsi="Times New Roman" w:cs="Times New Roman"/>
      <w:kern w:val="0"/>
      <w:sz w:val="24"/>
      <w:szCs w:val="24"/>
      <w:lang w:eastAsia="pt-BR"/>
      <w14:ligatures w14:val="none"/>
    </w:rPr>
  </w:style>
  <w:style w:type="paragraph" w:styleId="Citao">
    <w:name w:val="Quote"/>
    <w:basedOn w:val="Normal"/>
    <w:next w:val="Normal"/>
    <w:link w:val="CitaoChar"/>
    <w:uiPriority w:val="29"/>
    <w:qFormat/>
    <w:rsid w:val="008C20CA"/>
    <w:pPr>
      <w:spacing w:before="200"/>
      <w:ind w:left="3402"/>
      <w:contextualSpacing/>
      <w:mirrorIndents w:val="0"/>
    </w:pPr>
    <w:rPr>
      <w:iCs/>
      <w:sz w:val="20"/>
    </w:rPr>
  </w:style>
  <w:style w:type="character" w:customStyle="1" w:styleId="CitaoChar">
    <w:name w:val="Citação Char"/>
    <w:basedOn w:val="Fontepargpadro"/>
    <w:link w:val="Citao"/>
    <w:uiPriority w:val="29"/>
    <w:rsid w:val="008C20CA"/>
    <w:rPr>
      <w:iCs/>
      <w:sz w:val="20"/>
    </w:rPr>
  </w:style>
  <w:style w:type="table" w:styleId="TabelaSimples5">
    <w:name w:val="Plain Table 5"/>
    <w:basedOn w:val="Tabelanormal"/>
    <w:uiPriority w:val="45"/>
    <w:rsid w:val="000A5C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emEspaamento">
    <w:name w:val="No Spacing"/>
    <w:uiPriority w:val="1"/>
    <w:qFormat/>
    <w:rsid w:val="006A235F"/>
    <w:pPr>
      <w:spacing w:before="120" w:after="120" w:line="240" w:lineRule="auto"/>
      <w:ind w:left="714"/>
      <w:contextualSpacing/>
      <w:jc w:val="both"/>
    </w:pPr>
  </w:style>
  <w:style w:type="table" w:styleId="Tabelacomgrade">
    <w:name w:val="Table Grid"/>
    <w:basedOn w:val="Tabelanormal"/>
    <w:uiPriority w:val="39"/>
    <w:rsid w:val="00243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59673">
      <w:bodyDiv w:val="1"/>
      <w:marLeft w:val="0"/>
      <w:marRight w:val="0"/>
      <w:marTop w:val="0"/>
      <w:marBottom w:val="0"/>
      <w:divBdr>
        <w:top w:val="none" w:sz="0" w:space="0" w:color="auto"/>
        <w:left w:val="none" w:sz="0" w:space="0" w:color="auto"/>
        <w:bottom w:val="none" w:sz="0" w:space="0" w:color="auto"/>
        <w:right w:val="none" w:sz="0" w:space="0" w:color="auto"/>
      </w:divBdr>
    </w:div>
    <w:div w:id="207885176">
      <w:bodyDiv w:val="1"/>
      <w:marLeft w:val="0"/>
      <w:marRight w:val="0"/>
      <w:marTop w:val="0"/>
      <w:marBottom w:val="0"/>
      <w:divBdr>
        <w:top w:val="none" w:sz="0" w:space="0" w:color="auto"/>
        <w:left w:val="none" w:sz="0" w:space="0" w:color="auto"/>
        <w:bottom w:val="none" w:sz="0" w:space="0" w:color="auto"/>
        <w:right w:val="none" w:sz="0" w:space="0" w:color="auto"/>
      </w:divBdr>
    </w:div>
    <w:div w:id="226847311">
      <w:bodyDiv w:val="1"/>
      <w:marLeft w:val="0"/>
      <w:marRight w:val="0"/>
      <w:marTop w:val="0"/>
      <w:marBottom w:val="0"/>
      <w:divBdr>
        <w:top w:val="none" w:sz="0" w:space="0" w:color="auto"/>
        <w:left w:val="none" w:sz="0" w:space="0" w:color="auto"/>
        <w:bottom w:val="none" w:sz="0" w:space="0" w:color="auto"/>
        <w:right w:val="none" w:sz="0" w:space="0" w:color="auto"/>
      </w:divBdr>
    </w:div>
    <w:div w:id="254443275">
      <w:bodyDiv w:val="1"/>
      <w:marLeft w:val="0"/>
      <w:marRight w:val="0"/>
      <w:marTop w:val="0"/>
      <w:marBottom w:val="0"/>
      <w:divBdr>
        <w:top w:val="none" w:sz="0" w:space="0" w:color="auto"/>
        <w:left w:val="none" w:sz="0" w:space="0" w:color="auto"/>
        <w:bottom w:val="none" w:sz="0" w:space="0" w:color="auto"/>
        <w:right w:val="none" w:sz="0" w:space="0" w:color="auto"/>
      </w:divBdr>
    </w:div>
    <w:div w:id="314065863">
      <w:bodyDiv w:val="1"/>
      <w:marLeft w:val="0"/>
      <w:marRight w:val="0"/>
      <w:marTop w:val="0"/>
      <w:marBottom w:val="0"/>
      <w:divBdr>
        <w:top w:val="none" w:sz="0" w:space="0" w:color="auto"/>
        <w:left w:val="none" w:sz="0" w:space="0" w:color="auto"/>
        <w:bottom w:val="none" w:sz="0" w:space="0" w:color="auto"/>
        <w:right w:val="none" w:sz="0" w:space="0" w:color="auto"/>
      </w:divBdr>
    </w:div>
    <w:div w:id="332806490">
      <w:bodyDiv w:val="1"/>
      <w:marLeft w:val="0"/>
      <w:marRight w:val="0"/>
      <w:marTop w:val="0"/>
      <w:marBottom w:val="0"/>
      <w:divBdr>
        <w:top w:val="none" w:sz="0" w:space="0" w:color="auto"/>
        <w:left w:val="none" w:sz="0" w:space="0" w:color="auto"/>
        <w:bottom w:val="none" w:sz="0" w:space="0" w:color="auto"/>
        <w:right w:val="none" w:sz="0" w:space="0" w:color="auto"/>
      </w:divBdr>
    </w:div>
    <w:div w:id="345786902">
      <w:bodyDiv w:val="1"/>
      <w:marLeft w:val="0"/>
      <w:marRight w:val="0"/>
      <w:marTop w:val="0"/>
      <w:marBottom w:val="0"/>
      <w:divBdr>
        <w:top w:val="none" w:sz="0" w:space="0" w:color="auto"/>
        <w:left w:val="none" w:sz="0" w:space="0" w:color="auto"/>
        <w:bottom w:val="none" w:sz="0" w:space="0" w:color="auto"/>
        <w:right w:val="none" w:sz="0" w:space="0" w:color="auto"/>
      </w:divBdr>
    </w:div>
    <w:div w:id="352390822">
      <w:bodyDiv w:val="1"/>
      <w:marLeft w:val="0"/>
      <w:marRight w:val="0"/>
      <w:marTop w:val="0"/>
      <w:marBottom w:val="0"/>
      <w:divBdr>
        <w:top w:val="none" w:sz="0" w:space="0" w:color="auto"/>
        <w:left w:val="none" w:sz="0" w:space="0" w:color="auto"/>
        <w:bottom w:val="none" w:sz="0" w:space="0" w:color="auto"/>
        <w:right w:val="none" w:sz="0" w:space="0" w:color="auto"/>
      </w:divBdr>
    </w:div>
    <w:div w:id="353699718">
      <w:bodyDiv w:val="1"/>
      <w:marLeft w:val="0"/>
      <w:marRight w:val="0"/>
      <w:marTop w:val="0"/>
      <w:marBottom w:val="0"/>
      <w:divBdr>
        <w:top w:val="none" w:sz="0" w:space="0" w:color="auto"/>
        <w:left w:val="none" w:sz="0" w:space="0" w:color="auto"/>
        <w:bottom w:val="none" w:sz="0" w:space="0" w:color="auto"/>
        <w:right w:val="none" w:sz="0" w:space="0" w:color="auto"/>
      </w:divBdr>
    </w:div>
    <w:div w:id="357049256">
      <w:bodyDiv w:val="1"/>
      <w:marLeft w:val="0"/>
      <w:marRight w:val="0"/>
      <w:marTop w:val="0"/>
      <w:marBottom w:val="0"/>
      <w:divBdr>
        <w:top w:val="none" w:sz="0" w:space="0" w:color="auto"/>
        <w:left w:val="none" w:sz="0" w:space="0" w:color="auto"/>
        <w:bottom w:val="none" w:sz="0" w:space="0" w:color="auto"/>
        <w:right w:val="none" w:sz="0" w:space="0" w:color="auto"/>
      </w:divBdr>
    </w:div>
    <w:div w:id="394544805">
      <w:bodyDiv w:val="1"/>
      <w:marLeft w:val="0"/>
      <w:marRight w:val="0"/>
      <w:marTop w:val="0"/>
      <w:marBottom w:val="0"/>
      <w:divBdr>
        <w:top w:val="none" w:sz="0" w:space="0" w:color="auto"/>
        <w:left w:val="none" w:sz="0" w:space="0" w:color="auto"/>
        <w:bottom w:val="none" w:sz="0" w:space="0" w:color="auto"/>
        <w:right w:val="none" w:sz="0" w:space="0" w:color="auto"/>
      </w:divBdr>
    </w:div>
    <w:div w:id="426267030">
      <w:bodyDiv w:val="1"/>
      <w:marLeft w:val="0"/>
      <w:marRight w:val="0"/>
      <w:marTop w:val="0"/>
      <w:marBottom w:val="0"/>
      <w:divBdr>
        <w:top w:val="none" w:sz="0" w:space="0" w:color="auto"/>
        <w:left w:val="none" w:sz="0" w:space="0" w:color="auto"/>
        <w:bottom w:val="none" w:sz="0" w:space="0" w:color="auto"/>
        <w:right w:val="none" w:sz="0" w:space="0" w:color="auto"/>
      </w:divBdr>
    </w:div>
    <w:div w:id="547689464">
      <w:bodyDiv w:val="1"/>
      <w:marLeft w:val="0"/>
      <w:marRight w:val="0"/>
      <w:marTop w:val="0"/>
      <w:marBottom w:val="0"/>
      <w:divBdr>
        <w:top w:val="none" w:sz="0" w:space="0" w:color="auto"/>
        <w:left w:val="none" w:sz="0" w:space="0" w:color="auto"/>
        <w:bottom w:val="none" w:sz="0" w:space="0" w:color="auto"/>
        <w:right w:val="none" w:sz="0" w:space="0" w:color="auto"/>
      </w:divBdr>
    </w:div>
    <w:div w:id="597644825">
      <w:bodyDiv w:val="1"/>
      <w:marLeft w:val="0"/>
      <w:marRight w:val="0"/>
      <w:marTop w:val="0"/>
      <w:marBottom w:val="0"/>
      <w:divBdr>
        <w:top w:val="none" w:sz="0" w:space="0" w:color="auto"/>
        <w:left w:val="none" w:sz="0" w:space="0" w:color="auto"/>
        <w:bottom w:val="none" w:sz="0" w:space="0" w:color="auto"/>
        <w:right w:val="none" w:sz="0" w:space="0" w:color="auto"/>
      </w:divBdr>
    </w:div>
    <w:div w:id="623656035">
      <w:bodyDiv w:val="1"/>
      <w:marLeft w:val="0"/>
      <w:marRight w:val="0"/>
      <w:marTop w:val="0"/>
      <w:marBottom w:val="0"/>
      <w:divBdr>
        <w:top w:val="none" w:sz="0" w:space="0" w:color="auto"/>
        <w:left w:val="none" w:sz="0" w:space="0" w:color="auto"/>
        <w:bottom w:val="none" w:sz="0" w:space="0" w:color="auto"/>
        <w:right w:val="none" w:sz="0" w:space="0" w:color="auto"/>
      </w:divBdr>
    </w:div>
    <w:div w:id="646132968">
      <w:bodyDiv w:val="1"/>
      <w:marLeft w:val="0"/>
      <w:marRight w:val="0"/>
      <w:marTop w:val="0"/>
      <w:marBottom w:val="0"/>
      <w:divBdr>
        <w:top w:val="none" w:sz="0" w:space="0" w:color="auto"/>
        <w:left w:val="none" w:sz="0" w:space="0" w:color="auto"/>
        <w:bottom w:val="none" w:sz="0" w:space="0" w:color="auto"/>
        <w:right w:val="none" w:sz="0" w:space="0" w:color="auto"/>
      </w:divBdr>
    </w:div>
    <w:div w:id="685711244">
      <w:bodyDiv w:val="1"/>
      <w:marLeft w:val="0"/>
      <w:marRight w:val="0"/>
      <w:marTop w:val="0"/>
      <w:marBottom w:val="0"/>
      <w:divBdr>
        <w:top w:val="none" w:sz="0" w:space="0" w:color="auto"/>
        <w:left w:val="none" w:sz="0" w:space="0" w:color="auto"/>
        <w:bottom w:val="none" w:sz="0" w:space="0" w:color="auto"/>
        <w:right w:val="none" w:sz="0" w:space="0" w:color="auto"/>
      </w:divBdr>
    </w:div>
    <w:div w:id="740176117">
      <w:bodyDiv w:val="1"/>
      <w:marLeft w:val="0"/>
      <w:marRight w:val="0"/>
      <w:marTop w:val="0"/>
      <w:marBottom w:val="0"/>
      <w:divBdr>
        <w:top w:val="none" w:sz="0" w:space="0" w:color="auto"/>
        <w:left w:val="none" w:sz="0" w:space="0" w:color="auto"/>
        <w:bottom w:val="none" w:sz="0" w:space="0" w:color="auto"/>
        <w:right w:val="none" w:sz="0" w:space="0" w:color="auto"/>
      </w:divBdr>
    </w:div>
    <w:div w:id="758793642">
      <w:bodyDiv w:val="1"/>
      <w:marLeft w:val="0"/>
      <w:marRight w:val="0"/>
      <w:marTop w:val="0"/>
      <w:marBottom w:val="0"/>
      <w:divBdr>
        <w:top w:val="none" w:sz="0" w:space="0" w:color="auto"/>
        <w:left w:val="none" w:sz="0" w:space="0" w:color="auto"/>
        <w:bottom w:val="none" w:sz="0" w:space="0" w:color="auto"/>
        <w:right w:val="none" w:sz="0" w:space="0" w:color="auto"/>
      </w:divBdr>
    </w:div>
    <w:div w:id="946037396">
      <w:bodyDiv w:val="1"/>
      <w:marLeft w:val="0"/>
      <w:marRight w:val="0"/>
      <w:marTop w:val="0"/>
      <w:marBottom w:val="0"/>
      <w:divBdr>
        <w:top w:val="none" w:sz="0" w:space="0" w:color="auto"/>
        <w:left w:val="none" w:sz="0" w:space="0" w:color="auto"/>
        <w:bottom w:val="none" w:sz="0" w:space="0" w:color="auto"/>
        <w:right w:val="none" w:sz="0" w:space="0" w:color="auto"/>
      </w:divBdr>
    </w:div>
    <w:div w:id="1099377867">
      <w:bodyDiv w:val="1"/>
      <w:marLeft w:val="0"/>
      <w:marRight w:val="0"/>
      <w:marTop w:val="0"/>
      <w:marBottom w:val="0"/>
      <w:divBdr>
        <w:top w:val="none" w:sz="0" w:space="0" w:color="auto"/>
        <w:left w:val="none" w:sz="0" w:space="0" w:color="auto"/>
        <w:bottom w:val="none" w:sz="0" w:space="0" w:color="auto"/>
        <w:right w:val="none" w:sz="0" w:space="0" w:color="auto"/>
      </w:divBdr>
    </w:div>
    <w:div w:id="1182741488">
      <w:bodyDiv w:val="1"/>
      <w:marLeft w:val="0"/>
      <w:marRight w:val="0"/>
      <w:marTop w:val="0"/>
      <w:marBottom w:val="0"/>
      <w:divBdr>
        <w:top w:val="none" w:sz="0" w:space="0" w:color="auto"/>
        <w:left w:val="none" w:sz="0" w:space="0" w:color="auto"/>
        <w:bottom w:val="none" w:sz="0" w:space="0" w:color="auto"/>
        <w:right w:val="none" w:sz="0" w:space="0" w:color="auto"/>
      </w:divBdr>
    </w:div>
    <w:div w:id="1242716953">
      <w:bodyDiv w:val="1"/>
      <w:marLeft w:val="0"/>
      <w:marRight w:val="0"/>
      <w:marTop w:val="0"/>
      <w:marBottom w:val="0"/>
      <w:divBdr>
        <w:top w:val="none" w:sz="0" w:space="0" w:color="auto"/>
        <w:left w:val="none" w:sz="0" w:space="0" w:color="auto"/>
        <w:bottom w:val="none" w:sz="0" w:space="0" w:color="auto"/>
        <w:right w:val="none" w:sz="0" w:space="0" w:color="auto"/>
      </w:divBdr>
    </w:div>
    <w:div w:id="1262450812">
      <w:bodyDiv w:val="1"/>
      <w:marLeft w:val="0"/>
      <w:marRight w:val="0"/>
      <w:marTop w:val="0"/>
      <w:marBottom w:val="0"/>
      <w:divBdr>
        <w:top w:val="none" w:sz="0" w:space="0" w:color="auto"/>
        <w:left w:val="none" w:sz="0" w:space="0" w:color="auto"/>
        <w:bottom w:val="none" w:sz="0" w:space="0" w:color="auto"/>
        <w:right w:val="none" w:sz="0" w:space="0" w:color="auto"/>
      </w:divBdr>
    </w:div>
    <w:div w:id="1395423372">
      <w:bodyDiv w:val="1"/>
      <w:marLeft w:val="0"/>
      <w:marRight w:val="0"/>
      <w:marTop w:val="0"/>
      <w:marBottom w:val="0"/>
      <w:divBdr>
        <w:top w:val="none" w:sz="0" w:space="0" w:color="auto"/>
        <w:left w:val="none" w:sz="0" w:space="0" w:color="auto"/>
        <w:bottom w:val="none" w:sz="0" w:space="0" w:color="auto"/>
        <w:right w:val="none" w:sz="0" w:space="0" w:color="auto"/>
      </w:divBdr>
    </w:div>
    <w:div w:id="1431046950">
      <w:bodyDiv w:val="1"/>
      <w:marLeft w:val="0"/>
      <w:marRight w:val="0"/>
      <w:marTop w:val="0"/>
      <w:marBottom w:val="0"/>
      <w:divBdr>
        <w:top w:val="none" w:sz="0" w:space="0" w:color="auto"/>
        <w:left w:val="none" w:sz="0" w:space="0" w:color="auto"/>
        <w:bottom w:val="none" w:sz="0" w:space="0" w:color="auto"/>
        <w:right w:val="none" w:sz="0" w:space="0" w:color="auto"/>
      </w:divBdr>
    </w:div>
    <w:div w:id="1573081341">
      <w:bodyDiv w:val="1"/>
      <w:marLeft w:val="0"/>
      <w:marRight w:val="0"/>
      <w:marTop w:val="0"/>
      <w:marBottom w:val="0"/>
      <w:divBdr>
        <w:top w:val="none" w:sz="0" w:space="0" w:color="auto"/>
        <w:left w:val="none" w:sz="0" w:space="0" w:color="auto"/>
        <w:bottom w:val="none" w:sz="0" w:space="0" w:color="auto"/>
        <w:right w:val="none" w:sz="0" w:space="0" w:color="auto"/>
      </w:divBdr>
    </w:div>
    <w:div w:id="1673265306">
      <w:bodyDiv w:val="1"/>
      <w:marLeft w:val="0"/>
      <w:marRight w:val="0"/>
      <w:marTop w:val="0"/>
      <w:marBottom w:val="0"/>
      <w:divBdr>
        <w:top w:val="none" w:sz="0" w:space="0" w:color="auto"/>
        <w:left w:val="none" w:sz="0" w:space="0" w:color="auto"/>
        <w:bottom w:val="none" w:sz="0" w:space="0" w:color="auto"/>
        <w:right w:val="none" w:sz="0" w:space="0" w:color="auto"/>
      </w:divBdr>
    </w:div>
    <w:div w:id="1674257956">
      <w:bodyDiv w:val="1"/>
      <w:marLeft w:val="0"/>
      <w:marRight w:val="0"/>
      <w:marTop w:val="0"/>
      <w:marBottom w:val="0"/>
      <w:divBdr>
        <w:top w:val="none" w:sz="0" w:space="0" w:color="auto"/>
        <w:left w:val="none" w:sz="0" w:space="0" w:color="auto"/>
        <w:bottom w:val="none" w:sz="0" w:space="0" w:color="auto"/>
        <w:right w:val="none" w:sz="0" w:space="0" w:color="auto"/>
      </w:divBdr>
    </w:div>
    <w:div w:id="1693527711">
      <w:bodyDiv w:val="1"/>
      <w:marLeft w:val="0"/>
      <w:marRight w:val="0"/>
      <w:marTop w:val="0"/>
      <w:marBottom w:val="0"/>
      <w:divBdr>
        <w:top w:val="none" w:sz="0" w:space="0" w:color="auto"/>
        <w:left w:val="none" w:sz="0" w:space="0" w:color="auto"/>
        <w:bottom w:val="none" w:sz="0" w:space="0" w:color="auto"/>
        <w:right w:val="none" w:sz="0" w:space="0" w:color="auto"/>
      </w:divBdr>
    </w:div>
    <w:div w:id="1733655479">
      <w:bodyDiv w:val="1"/>
      <w:marLeft w:val="0"/>
      <w:marRight w:val="0"/>
      <w:marTop w:val="0"/>
      <w:marBottom w:val="0"/>
      <w:divBdr>
        <w:top w:val="none" w:sz="0" w:space="0" w:color="auto"/>
        <w:left w:val="none" w:sz="0" w:space="0" w:color="auto"/>
        <w:bottom w:val="none" w:sz="0" w:space="0" w:color="auto"/>
        <w:right w:val="none" w:sz="0" w:space="0" w:color="auto"/>
      </w:divBdr>
    </w:div>
    <w:div w:id="1864250274">
      <w:bodyDiv w:val="1"/>
      <w:marLeft w:val="0"/>
      <w:marRight w:val="0"/>
      <w:marTop w:val="0"/>
      <w:marBottom w:val="0"/>
      <w:divBdr>
        <w:top w:val="none" w:sz="0" w:space="0" w:color="auto"/>
        <w:left w:val="none" w:sz="0" w:space="0" w:color="auto"/>
        <w:bottom w:val="none" w:sz="0" w:space="0" w:color="auto"/>
        <w:right w:val="none" w:sz="0" w:space="0" w:color="auto"/>
      </w:divBdr>
    </w:div>
    <w:div w:id="2005470730">
      <w:bodyDiv w:val="1"/>
      <w:marLeft w:val="0"/>
      <w:marRight w:val="0"/>
      <w:marTop w:val="0"/>
      <w:marBottom w:val="0"/>
      <w:divBdr>
        <w:top w:val="none" w:sz="0" w:space="0" w:color="auto"/>
        <w:left w:val="none" w:sz="0" w:space="0" w:color="auto"/>
        <w:bottom w:val="none" w:sz="0" w:space="0" w:color="auto"/>
        <w:right w:val="none" w:sz="0" w:space="0" w:color="auto"/>
      </w:divBdr>
    </w:div>
    <w:div w:id="2027124932">
      <w:bodyDiv w:val="1"/>
      <w:marLeft w:val="0"/>
      <w:marRight w:val="0"/>
      <w:marTop w:val="0"/>
      <w:marBottom w:val="0"/>
      <w:divBdr>
        <w:top w:val="none" w:sz="0" w:space="0" w:color="auto"/>
        <w:left w:val="none" w:sz="0" w:space="0" w:color="auto"/>
        <w:bottom w:val="none" w:sz="0" w:space="0" w:color="auto"/>
        <w:right w:val="none" w:sz="0" w:space="0" w:color="auto"/>
      </w:divBdr>
    </w:div>
    <w:div w:id="2031761790">
      <w:bodyDiv w:val="1"/>
      <w:marLeft w:val="0"/>
      <w:marRight w:val="0"/>
      <w:marTop w:val="0"/>
      <w:marBottom w:val="0"/>
      <w:divBdr>
        <w:top w:val="none" w:sz="0" w:space="0" w:color="auto"/>
        <w:left w:val="none" w:sz="0" w:space="0" w:color="auto"/>
        <w:bottom w:val="none" w:sz="0" w:space="0" w:color="auto"/>
        <w:right w:val="none" w:sz="0" w:space="0" w:color="auto"/>
      </w:divBdr>
    </w:div>
    <w:div w:id="2102019185">
      <w:bodyDiv w:val="1"/>
      <w:marLeft w:val="0"/>
      <w:marRight w:val="0"/>
      <w:marTop w:val="0"/>
      <w:marBottom w:val="0"/>
      <w:divBdr>
        <w:top w:val="none" w:sz="0" w:space="0" w:color="auto"/>
        <w:left w:val="none" w:sz="0" w:space="0" w:color="auto"/>
        <w:bottom w:val="none" w:sz="0" w:space="0" w:color="auto"/>
        <w:right w:val="none" w:sz="0" w:space="0" w:color="auto"/>
      </w:divBdr>
    </w:div>
    <w:div w:id="2109692005">
      <w:bodyDiv w:val="1"/>
      <w:marLeft w:val="0"/>
      <w:marRight w:val="0"/>
      <w:marTop w:val="0"/>
      <w:marBottom w:val="0"/>
      <w:divBdr>
        <w:top w:val="none" w:sz="0" w:space="0" w:color="auto"/>
        <w:left w:val="none" w:sz="0" w:space="0" w:color="auto"/>
        <w:bottom w:val="none" w:sz="0" w:space="0" w:color="auto"/>
        <w:right w:val="none" w:sz="0" w:space="0" w:color="auto"/>
      </w:divBdr>
    </w:div>
    <w:div w:id="2116175194">
      <w:bodyDiv w:val="1"/>
      <w:marLeft w:val="0"/>
      <w:marRight w:val="0"/>
      <w:marTop w:val="0"/>
      <w:marBottom w:val="0"/>
      <w:divBdr>
        <w:top w:val="none" w:sz="0" w:space="0" w:color="auto"/>
        <w:left w:val="none" w:sz="0" w:space="0" w:color="auto"/>
        <w:bottom w:val="none" w:sz="0" w:space="0" w:color="auto"/>
        <w:right w:val="none" w:sz="0" w:space="0" w:color="auto"/>
      </w:divBdr>
    </w:div>
    <w:div w:id="2121490907">
      <w:bodyDiv w:val="1"/>
      <w:marLeft w:val="0"/>
      <w:marRight w:val="0"/>
      <w:marTop w:val="0"/>
      <w:marBottom w:val="0"/>
      <w:divBdr>
        <w:top w:val="none" w:sz="0" w:space="0" w:color="auto"/>
        <w:left w:val="none" w:sz="0" w:space="0" w:color="auto"/>
        <w:bottom w:val="none" w:sz="0" w:space="0" w:color="auto"/>
        <w:right w:val="none" w:sz="0" w:space="0" w:color="auto"/>
      </w:divBdr>
    </w:div>
    <w:div w:id="214041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mailMergeSource" Target="file:///D:\GD%20SePlan\Meu%20Drive\1.1.3.analise_de_projetos.parcelamento_do_solo\4.formulario_RAPS_parcelamento_do_solo.xlsx" TargetMode="External"/><Relationship Id="rId2" Type="http://schemas.openxmlformats.org/officeDocument/2006/relationships/mailMergeSource" Target="file:///D:\GD%20SePlan\Meu%20Drive\1.1.3.analise_de_projetos.parcelamento_do_solo\4.formulario_RAPS_parcelamento_do_solo.xlsx" TargetMode="External"/><Relationship Id="rId1" Type="http://schemas.openxmlformats.org/officeDocument/2006/relationships/attachedTemplate" Target="file:///D:\GD%20SePlan\Meu%20Drive\1.1.3.analise_de_projetos.parcelamento_do_solo\3.202X.00XXXX_N%20-%20RAPS%20-%20parcelamento_do_solo.dotx" TargetMode="External"/><Relationship Id="rId4" Type="http://schemas.openxmlformats.org/officeDocument/2006/relationships/recipientData" Target="recipientData.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F318942D6547B29878B9620A8B8A59"/>
        <w:category>
          <w:name w:val="Geral"/>
          <w:gallery w:val="placeholder"/>
        </w:category>
        <w:types>
          <w:type w:val="bbPlcHdr"/>
        </w:types>
        <w:behaviors>
          <w:behavior w:val="content"/>
        </w:behaviors>
        <w:guid w:val="{B7CFD8EF-C89A-472D-8317-CFB565347D1A}"/>
      </w:docPartPr>
      <w:docPartBody>
        <w:p w:rsidR="00000000" w:rsidRDefault="00314070">
          <w:pPr>
            <w:pStyle w:val="B7F318942D6547B29878B9620A8B8A59"/>
          </w:pPr>
          <w:r w:rsidRPr="005E5FDC">
            <w:rPr>
              <w:rStyle w:val="TextodoEspaoReservado"/>
            </w:rPr>
            <w:t>Clique ou toque aqui para inserir o texto.</w:t>
          </w:r>
        </w:p>
      </w:docPartBody>
    </w:docPart>
    <w:docPart>
      <w:docPartPr>
        <w:name w:val="ED6D894425944DFCB551758D39B469FD"/>
        <w:category>
          <w:name w:val="Geral"/>
          <w:gallery w:val="placeholder"/>
        </w:category>
        <w:types>
          <w:type w:val="bbPlcHdr"/>
        </w:types>
        <w:behaviors>
          <w:behavior w:val="content"/>
        </w:behaviors>
        <w:guid w:val="{019361CC-86C2-444D-874E-74B9DE183318}"/>
      </w:docPartPr>
      <w:docPartBody>
        <w:p w:rsidR="00000000" w:rsidRDefault="00314070">
          <w:pPr>
            <w:pStyle w:val="ED6D894425944DFCB551758D39B469FD"/>
          </w:pPr>
          <w:r w:rsidRPr="005E5FDC">
            <w:rPr>
              <w:rStyle w:val="TextodoEspaoReservado"/>
            </w:rPr>
            <w:t>Escolher um item.</w:t>
          </w:r>
        </w:p>
      </w:docPartBody>
    </w:docPart>
    <w:docPart>
      <w:docPartPr>
        <w:name w:val="562793FC8B79488B82A9C7696E266DE5"/>
        <w:category>
          <w:name w:val="Geral"/>
          <w:gallery w:val="placeholder"/>
        </w:category>
        <w:types>
          <w:type w:val="bbPlcHdr"/>
        </w:types>
        <w:behaviors>
          <w:behavior w:val="content"/>
        </w:behaviors>
        <w:guid w:val="{0E7AD612-87C6-4348-80A1-21E9AB417C46}"/>
      </w:docPartPr>
      <w:docPartBody>
        <w:p w:rsidR="00000000" w:rsidRDefault="00314070">
          <w:pPr>
            <w:pStyle w:val="562793FC8B79488B82A9C7696E266DE5"/>
          </w:pPr>
          <w:r w:rsidRPr="005E5FDC">
            <w:rPr>
              <w:rStyle w:val="TextodoEspaoReservado"/>
            </w:rPr>
            <w:t>Escolher um item.</w:t>
          </w:r>
        </w:p>
      </w:docPartBody>
    </w:docPart>
    <w:docPart>
      <w:docPartPr>
        <w:name w:val="3DD1629AEE8A46B18895D653A8A5A73E"/>
        <w:category>
          <w:name w:val="Geral"/>
          <w:gallery w:val="placeholder"/>
        </w:category>
        <w:types>
          <w:type w:val="bbPlcHdr"/>
        </w:types>
        <w:behaviors>
          <w:behavior w:val="content"/>
        </w:behaviors>
        <w:guid w:val="{8C463358-C020-4D01-96C9-9D2902065755}"/>
      </w:docPartPr>
      <w:docPartBody>
        <w:p w:rsidR="00000000" w:rsidRDefault="00314070">
          <w:pPr>
            <w:pStyle w:val="3DD1629AEE8A46B18895D653A8A5A73E"/>
          </w:pPr>
          <w:r w:rsidRPr="005B03DB">
            <w:rPr>
              <w:rStyle w:val="TextodoEspaoReservado"/>
            </w:rPr>
            <w:t>Escolher um item.</w:t>
          </w:r>
        </w:p>
      </w:docPartBody>
    </w:docPart>
    <w:docPart>
      <w:docPartPr>
        <w:name w:val="6E9553F54CC64E1AA82A36A2DA2A5114"/>
        <w:category>
          <w:name w:val="Geral"/>
          <w:gallery w:val="placeholder"/>
        </w:category>
        <w:types>
          <w:type w:val="bbPlcHdr"/>
        </w:types>
        <w:behaviors>
          <w:behavior w:val="content"/>
        </w:behaviors>
        <w:guid w:val="{3BDFF77D-54D2-479D-831A-584010EA443C}"/>
      </w:docPartPr>
      <w:docPartBody>
        <w:p w:rsidR="00000000" w:rsidRDefault="00314070">
          <w:pPr>
            <w:pStyle w:val="6E9553F54CC64E1AA82A36A2DA2A5114"/>
          </w:pPr>
          <w:r w:rsidRPr="005E5FDC">
            <w:rPr>
              <w:rStyle w:val="TextodoEspaoReservado"/>
            </w:rPr>
            <w:t>Escolher um item.</w:t>
          </w:r>
        </w:p>
      </w:docPartBody>
    </w:docPart>
    <w:docPart>
      <w:docPartPr>
        <w:name w:val="4CDD6F35B11F4E3D8F605704CB650559"/>
        <w:category>
          <w:name w:val="Geral"/>
          <w:gallery w:val="placeholder"/>
        </w:category>
        <w:types>
          <w:type w:val="bbPlcHdr"/>
        </w:types>
        <w:behaviors>
          <w:behavior w:val="content"/>
        </w:behaviors>
        <w:guid w:val="{B381EFC3-DF65-41AE-9D2C-833280927B45}"/>
      </w:docPartPr>
      <w:docPartBody>
        <w:p w:rsidR="00000000" w:rsidRDefault="00314070">
          <w:pPr>
            <w:pStyle w:val="4CDD6F35B11F4E3D8F605704CB650559"/>
          </w:pPr>
          <w:r w:rsidRPr="005B03DB">
            <w:rPr>
              <w:rStyle w:val="TextodoEspaoReservado"/>
            </w:rPr>
            <w:t>Escolher um item.</w:t>
          </w:r>
        </w:p>
      </w:docPartBody>
    </w:docPart>
    <w:docPart>
      <w:docPartPr>
        <w:name w:val="8CAEAA61E583408291DC1788C553F21F"/>
        <w:category>
          <w:name w:val="Geral"/>
          <w:gallery w:val="placeholder"/>
        </w:category>
        <w:types>
          <w:type w:val="bbPlcHdr"/>
        </w:types>
        <w:behaviors>
          <w:behavior w:val="content"/>
        </w:behaviors>
        <w:guid w:val="{945BFD87-03C2-4364-AE52-103186DE1E6F}"/>
      </w:docPartPr>
      <w:docPartBody>
        <w:p w:rsidR="00000000" w:rsidRDefault="00314070">
          <w:pPr>
            <w:pStyle w:val="8CAEAA61E583408291DC1788C553F21F"/>
          </w:pPr>
          <w:r w:rsidRPr="005E5FDC">
            <w:rPr>
              <w:rStyle w:val="TextodoEspaoReservado"/>
            </w:rPr>
            <w:t>Escolher um item.</w:t>
          </w:r>
        </w:p>
      </w:docPartBody>
    </w:docPart>
    <w:docPart>
      <w:docPartPr>
        <w:name w:val="BB01A53369A04ADFA18FE7C01175639B"/>
        <w:category>
          <w:name w:val="Geral"/>
          <w:gallery w:val="placeholder"/>
        </w:category>
        <w:types>
          <w:type w:val="bbPlcHdr"/>
        </w:types>
        <w:behaviors>
          <w:behavior w:val="content"/>
        </w:behaviors>
        <w:guid w:val="{697C7F47-5CE6-4304-9A49-C9F321145E81}"/>
      </w:docPartPr>
      <w:docPartBody>
        <w:p w:rsidR="00000000" w:rsidRDefault="00314070">
          <w:pPr>
            <w:pStyle w:val="BB01A53369A04ADFA18FE7C01175639B"/>
          </w:pPr>
          <w:r w:rsidRPr="005E5FDC">
            <w:rPr>
              <w:rStyle w:val="TextodoEspaoReservado"/>
            </w:rPr>
            <w:t>Escolher um item.</w:t>
          </w:r>
        </w:p>
      </w:docPartBody>
    </w:docPart>
    <w:docPart>
      <w:docPartPr>
        <w:name w:val="BEE9DC5211354261B351263980BCCE1E"/>
        <w:category>
          <w:name w:val="Geral"/>
          <w:gallery w:val="placeholder"/>
        </w:category>
        <w:types>
          <w:type w:val="bbPlcHdr"/>
        </w:types>
        <w:behaviors>
          <w:behavior w:val="content"/>
        </w:behaviors>
        <w:guid w:val="{A91A8B9B-27D1-4309-8C85-726B482FE4AB}"/>
      </w:docPartPr>
      <w:docPartBody>
        <w:p w:rsidR="00000000" w:rsidRDefault="00314070">
          <w:pPr>
            <w:pStyle w:val="BEE9DC5211354261B351263980BCCE1E"/>
          </w:pPr>
          <w:r w:rsidRPr="005E5FDC">
            <w:rPr>
              <w:rStyle w:val="TextodoEspaoReservado"/>
            </w:rPr>
            <w:t>Escolher um item.</w:t>
          </w:r>
        </w:p>
      </w:docPartBody>
    </w:docPart>
    <w:docPart>
      <w:docPartPr>
        <w:name w:val="2B0979CF5DE941BE95D043BCE66575EB"/>
        <w:category>
          <w:name w:val="Geral"/>
          <w:gallery w:val="placeholder"/>
        </w:category>
        <w:types>
          <w:type w:val="bbPlcHdr"/>
        </w:types>
        <w:behaviors>
          <w:behavior w:val="content"/>
        </w:behaviors>
        <w:guid w:val="{821321F0-EF6E-49D9-83AC-8B8E25FC44AC}"/>
      </w:docPartPr>
      <w:docPartBody>
        <w:p w:rsidR="00000000" w:rsidRDefault="00314070">
          <w:pPr>
            <w:pStyle w:val="2B0979CF5DE941BE95D043BCE66575EB"/>
          </w:pPr>
          <w:r w:rsidRPr="005E5FDC">
            <w:rPr>
              <w:rStyle w:val="TextodoEspaoReservado"/>
            </w:rPr>
            <w:t>Esco</w:t>
          </w:r>
          <w:r w:rsidRPr="005E5FDC">
            <w:rPr>
              <w:rStyle w:val="TextodoEspaoReservado"/>
            </w:rPr>
            <w:t>lher um item.</w:t>
          </w:r>
        </w:p>
      </w:docPartBody>
    </w:docPart>
    <w:docPart>
      <w:docPartPr>
        <w:name w:val="7064EEC404004FDCB2EC1B387A2EA0DA"/>
        <w:category>
          <w:name w:val="Geral"/>
          <w:gallery w:val="placeholder"/>
        </w:category>
        <w:types>
          <w:type w:val="bbPlcHdr"/>
        </w:types>
        <w:behaviors>
          <w:behavior w:val="content"/>
        </w:behaviors>
        <w:guid w:val="{1F4BF395-002A-47C0-B364-BC93EE71E3B5}"/>
      </w:docPartPr>
      <w:docPartBody>
        <w:p w:rsidR="00000000" w:rsidRDefault="00314070">
          <w:pPr>
            <w:pStyle w:val="7064EEC404004FDCB2EC1B387A2EA0DA"/>
          </w:pPr>
          <w:r w:rsidRPr="005E5FDC">
            <w:rPr>
              <w:rStyle w:val="TextodoEspaoReservado"/>
            </w:rPr>
            <w:t>Escolher um item.</w:t>
          </w:r>
        </w:p>
      </w:docPartBody>
    </w:docPart>
    <w:docPart>
      <w:docPartPr>
        <w:name w:val="4DFD0C7B3EE24893B0CD0F932A6EB167"/>
        <w:category>
          <w:name w:val="Geral"/>
          <w:gallery w:val="placeholder"/>
        </w:category>
        <w:types>
          <w:type w:val="bbPlcHdr"/>
        </w:types>
        <w:behaviors>
          <w:behavior w:val="content"/>
        </w:behaviors>
        <w:guid w:val="{37CA3562-E164-45FE-83FB-013D59055BEF}"/>
      </w:docPartPr>
      <w:docPartBody>
        <w:p w:rsidR="00000000" w:rsidRDefault="00314070">
          <w:pPr>
            <w:pStyle w:val="4DFD0C7B3EE24893B0CD0F932A6EB167"/>
          </w:pPr>
          <w:r w:rsidRPr="005E5FDC">
            <w:rPr>
              <w:rStyle w:val="TextodoEspaoReservado"/>
            </w:rPr>
            <w:t>Escolher um item.</w:t>
          </w:r>
        </w:p>
      </w:docPartBody>
    </w:docPart>
    <w:docPart>
      <w:docPartPr>
        <w:name w:val="D99E86814ED74FD4B5789BF0D95FD311"/>
        <w:category>
          <w:name w:val="Geral"/>
          <w:gallery w:val="placeholder"/>
        </w:category>
        <w:types>
          <w:type w:val="bbPlcHdr"/>
        </w:types>
        <w:behaviors>
          <w:behavior w:val="content"/>
        </w:behaviors>
        <w:guid w:val="{F64D5457-F364-498C-A5C2-85AAD838FBF2}"/>
      </w:docPartPr>
      <w:docPartBody>
        <w:p w:rsidR="00000000" w:rsidRDefault="00314070">
          <w:pPr>
            <w:pStyle w:val="D99E86814ED74FD4B5789BF0D95FD311"/>
          </w:pPr>
          <w:r w:rsidRPr="005E5FDC">
            <w:rPr>
              <w:rStyle w:val="TextodoEspaoReservado"/>
            </w:rPr>
            <w:t>Escolher um item.</w:t>
          </w:r>
        </w:p>
      </w:docPartBody>
    </w:docPart>
    <w:docPart>
      <w:docPartPr>
        <w:name w:val="BB7E994ED3314D23AA1806486F395EBD"/>
        <w:category>
          <w:name w:val="Geral"/>
          <w:gallery w:val="placeholder"/>
        </w:category>
        <w:types>
          <w:type w:val="bbPlcHdr"/>
        </w:types>
        <w:behaviors>
          <w:behavior w:val="content"/>
        </w:behaviors>
        <w:guid w:val="{D2B7F66C-A424-4681-8AC3-34B33053DE3D}"/>
      </w:docPartPr>
      <w:docPartBody>
        <w:p w:rsidR="00000000" w:rsidRDefault="00314070">
          <w:pPr>
            <w:pStyle w:val="BB7E994ED3314D23AA1806486F395EBD"/>
          </w:pPr>
          <w:r w:rsidRPr="005E5FDC">
            <w:rPr>
              <w:rStyle w:val="TextodoEspaoReservado"/>
            </w:rPr>
            <w:t>Escolher um item.</w:t>
          </w:r>
        </w:p>
      </w:docPartBody>
    </w:docPart>
    <w:docPart>
      <w:docPartPr>
        <w:name w:val="C53D682E2413442BBA073492074E5196"/>
        <w:category>
          <w:name w:val="Geral"/>
          <w:gallery w:val="placeholder"/>
        </w:category>
        <w:types>
          <w:type w:val="bbPlcHdr"/>
        </w:types>
        <w:behaviors>
          <w:behavior w:val="content"/>
        </w:behaviors>
        <w:guid w:val="{4D31ED34-A4CC-4736-B439-D94336F0FBE0}"/>
      </w:docPartPr>
      <w:docPartBody>
        <w:p w:rsidR="00000000" w:rsidRDefault="00314070">
          <w:pPr>
            <w:pStyle w:val="C53D682E2413442BBA073492074E5196"/>
          </w:pPr>
          <w:r w:rsidRPr="005B03DB">
            <w:rPr>
              <w:rStyle w:val="TextodoEspaoReservado"/>
            </w:rPr>
            <w:t>Escolher um item.</w:t>
          </w:r>
        </w:p>
      </w:docPartBody>
    </w:docPart>
    <w:docPart>
      <w:docPartPr>
        <w:name w:val="FFA7804126F54E018120B9870DAF805C"/>
        <w:category>
          <w:name w:val="Geral"/>
          <w:gallery w:val="placeholder"/>
        </w:category>
        <w:types>
          <w:type w:val="bbPlcHdr"/>
        </w:types>
        <w:behaviors>
          <w:behavior w:val="content"/>
        </w:behaviors>
        <w:guid w:val="{9E26D625-20B3-43A1-83E1-B879104326C1}"/>
      </w:docPartPr>
      <w:docPartBody>
        <w:p w:rsidR="00000000" w:rsidRDefault="00314070">
          <w:pPr>
            <w:pStyle w:val="FFA7804126F54E018120B9870DAF805C"/>
          </w:pPr>
          <w:r w:rsidRPr="005B03DB">
            <w:rPr>
              <w:rStyle w:val="TextodoEspaoReservado"/>
            </w:rPr>
            <w:t>Escolher um item.</w:t>
          </w:r>
        </w:p>
      </w:docPartBody>
    </w:docPart>
    <w:docPart>
      <w:docPartPr>
        <w:name w:val="DF57CD7631614C019BDFD5EB359F64B8"/>
        <w:category>
          <w:name w:val="Geral"/>
          <w:gallery w:val="placeholder"/>
        </w:category>
        <w:types>
          <w:type w:val="bbPlcHdr"/>
        </w:types>
        <w:behaviors>
          <w:behavior w:val="content"/>
        </w:behaviors>
        <w:guid w:val="{E0634D2F-7DDB-4D46-9E55-FEC0E51F0391}"/>
      </w:docPartPr>
      <w:docPartBody>
        <w:p w:rsidR="00000000" w:rsidRDefault="00314070">
          <w:pPr>
            <w:pStyle w:val="DF57CD7631614C019BDFD5EB359F64B8"/>
          </w:pPr>
          <w:r w:rsidRPr="005B03DB">
            <w:rPr>
              <w:rStyle w:val="TextodoEspaoReservado"/>
            </w:rPr>
            <w:t>Escolher um item.</w:t>
          </w:r>
        </w:p>
      </w:docPartBody>
    </w:docPart>
    <w:docPart>
      <w:docPartPr>
        <w:name w:val="A74164982EA54596A5C03CE565F2EDBC"/>
        <w:category>
          <w:name w:val="Geral"/>
          <w:gallery w:val="placeholder"/>
        </w:category>
        <w:types>
          <w:type w:val="bbPlcHdr"/>
        </w:types>
        <w:behaviors>
          <w:behavior w:val="content"/>
        </w:behaviors>
        <w:guid w:val="{C116115B-7A02-432B-844D-479DF503CD72}"/>
      </w:docPartPr>
      <w:docPartBody>
        <w:p w:rsidR="00000000" w:rsidRDefault="00314070">
          <w:pPr>
            <w:pStyle w:val="A74164982EA54596A5C03CE565F2EDBC"/>
          </w:pPr>
          <w:r w:rsidRPr="005B03DB">
            <w:rPr>
              <w:rStyle w:val="TextodoEspaoReservado"/>
            </w:rPr>
            <w:t>Escolher um item.</w:t>
          </w:r>
        </w:p>
      </w:docPartBody>
    </w:docPart>
    <w:docPart>
      <w:docPartPr>
        <w:name w:val="01D0DE40025B46D38838AA2F83FCBD27"/>
        <w:category>
          <w:name w:val="Geral"/>
          <w:gallery w:val="placeholder"/>
        </w:category>
        <w:types>
          <w:type w:val="bbPlcHdr"/>
        </w:types>
        <w:behaviors>
          <w:behavior w:val="content"/>
        </w:behaviors>
        <w:guid w:val="{AE6C4981-AEFB-4709-B644-915F96D47867}"/>
      </w:docPartPr>
      <w:docPartBody>
        <w:p w:rsidR="00000000" w:rsidRDefault="00314070">
          <w:pPr>
            <w:pStyle w:val="01D0DE40025B46D38838AA2F83FCBD27"/>
          </w:pPr>
          <w:r w:rsidRPr="005E5FDC">
            <w:rPr>
              <w:rStyle w:val="TextodoEspaoReservado"/>
            </w:rPr>
            <w:t>Escolher um item.</w:t>
          </w:r>
        </w:p>
      </w:docPartBody>
    </w:docPart>
    <w:docPart>
      <w:docPartPr>
        <w:name w:val="6BFC9D78E8F8427FB986D7AF953775C9"/>
        <w:category>
          <w:name w:val="Geral"/>
          <w:gallery w:val="placeholder"/>
        </w:category>
        <w:types>
          <w:type w:val="bbPlcHdr"/>
        </w:types>
        <w:behaviors>
          <w:behavior w:val="content"/>
        </w:behaviors>
        <w:guid w:val="{DF79C510-0AD8-4725-860E-5A3AE179517A}"/>
      </w:docPartPr>
      <w:docPartBody>
        <w:p w:rsidR="00000000" w:rsidRDefault="00314070">
          <w:pPr>
            <w:pStyle w:val="6BFC9D78E8F8427FB986D7AF953775C9"/>
          </w:pPr>
          <w:r w:rsidRPr="005B03DB">
            <w:rPr>
              <w:rStyle w:val="TextodoEspaoReservado"/>
            </w:rPr>
            <w:t>Escolher um item.</w:t>
          </w:r>
        </w:p>
      </w:docPartBody>
    </w:docPart>
    <w:docPart>
      <w:docPartPr>
        <w:name w:val="F84E18A584A7445FA1B29D5F2B18EC24"/>
        <w:category>
          <w:name w:val="Geral"/>
          <w:gallery w:val="placeholder"/>
        </w:category>
        <w:types>
          <w:type w:val="bbPlcHdr"/>
        </w:types>
        <w:behaviors>
          <w:behavior w:val="content"/>
        </w:behaviors>
        <w:guid w:val="{A7DD1804-D16D-4DB1-B5A3-34424C7DD136}"/>
      </w:docPartPr>
      <w:docPartBody>
        <w:p w:rsidR="00000000" w:rsidRDefault="00314070">
          <w:pPr>
            <w:pStyle w:val="F84E18A584A7445FA1B29D5F2B18EC24"/>
          </w:pPr>
          <w:r w:rsidRPr="005B03DB">
            <w:rPr>
              <w:rStyle w:val="TextodoEspaoReservado"/>
            </w:rPr>
            <w:t>Escolher um item.</w:t>
          </w:r>
        </w:p>
      </w:docPartBody>
    </w:docPart>
    <w:docPart>
      <w:docPartPr>
        <w:name w:val="1F40A6CA6B0B424C89EF2B70C0106955"/>
        <w:category>
          <w:name w:val="Geral"/>
          <w:gallery w:val="placeholder"/>
        </w:category>
        <w:types>
          <w:type w:val="bbPlcHdr"/>
        </w:types>
        <w:behaviors>
          <w:behavior w:val="content"/>
        </w:behaviors>
        <w:guid w:val="{AB51D192-DE2E-4E56-B0B1-87BA288FE372}"/>
      </w:docPartPr>
      <w:docPartBody>
        <w:p w:rsidR="00000000" w:rsidRDefault="00314070">
          <w:pPr>
            <w:pStyle w:val="1F40A6CA6B0B424C89EF2B70C0106955"/>
          </w:pPr>
          <w:r w:rsidRPr="005E5FDC">
            <w:rPr>
              <w:rStyle w:val="TextodoEspaoReservado"/>
            </w:rPr>
            <w:t>Escolher um item.</w:t>
          </w:r>
        </w:p>
      </w:docPartBody>
    </w:docPart>
    <w:docPart>
      <w:docPartPr>
        <w:name w:val="DF97385AB92340D19DA0018FDABEDDC4"/>
        <w:category>
          <w:name w:val="Geral"/>
          <w:gallery w:val="placeholder"/>
        </w:category>
        <w:types>
          <w:type w:val="bbPlcHdr"/>
        </w:types>
        <w:behaviors>
          <w:behavior w:val="content"/>
        </w:behaviors>
        <w:guid w:val="{1A2A02AC-BE3F-4C45-BC26-5661373BCE0C}"/>
      </w:docPartPr>
      <w:docPartBody>
        <w:p w:rsidR="00000000" w:rsidRDefault="00314070">
          <w:pPr>
            <w:pStyle w:val="DF97385AB92340D19DA0018FDABEDDC4"/>
          </w:pPr>
          <w:r w:rsidRPr="005E5FDC">
            <w:rPr>
              <w:rStyle w:val="TextodoEspaoReservado"/>
            </w:rPr>
            <w:t>Escolher um item.</w:t>
          </w:r>
        </w:p>
      </w:docPartBody>
    </w:docPart>
    <w:docPart>
      <w:docPartPr>
        <w:name w:val="486E1383348A4F41A96DED2FF34BB641"/>
        <w:category>
          <w:name w:val="Geral"/>
          <w:gallery w:val="placeholder"/>
        </w:category>
        <w:types>
          <w:type w:val="bbPlcHdr"/>
        </w:types>
        <w:behaviors>
          <w:behavior w:val="content"/>
        </w:behaviors>
        <w:guid w:val="{6B84C079-880D-441E-91A7-1AA50BF1B291}"/>
      </w:docPartPr>
      <w:docPartBody>
        <w:p w:rsidR="00000000" w:rsidRDefault="00314070">
          <w:pPr>
            <w:pStyle w:val="486E1383348A4F41A96DED2FF34BB641"/>
          </w:pPr>
          <w:r w:rsidRPr="005E5FDC">
            <w:rPr>
              <w:rStyle w:val="TextodoEspaoReservado"/>
            </w:rPr>
            <w:t>Escolher um item.</w:t>
          </w:r>
        </w:p>
      </w:docPartBody>
    </w:docPart>
    <w:docPart>
      <w:docPartPr>
        <w:name w:val="11126942D52E4AE08B0DBD2D227571F7"/>
        <w:category>
          <w:name w:val="Geral"/>
          <w:gallery w:val="placeholder"/>
        </w:category>
        <w:types>
          <w:type w:val="bbPlcHdr"/>
        </w:types>
        <w:behaviors>
          <w:behavior w:val="content"/>
        </w:behaviors>
        <w:guid w:val="{7C526580-E7F5-41BF-9D72-C392BCE5AA20}"/>
      </w:docPartPr>
      <w:docPartBody>
        <w:p w:rsidR="00000000" w:rsidRDefault="00314070">
          <w:pPr>
            <w:pStyle w:val="11126942D52E4AE08B0DBD2D227571F7"/>
          </w:pPr>
          <w:r w:rsidRPr="005E5FDC">
            <w:rPr>
              <w:rStyle w:val="TextodoEspaoReservado"/>
            </w:rPr>
            <w:t>Escolher um item.</w:t>
          </w:r>
        </w:p>
      </w:docPartBody>
    </w:docPart>
    <w:docPart>
      <w:docPartPr>
        <w:name w:val="9B1156056C3C4203B06CFF12863711D0"/>
        <w:category>
          <w:name w:val="Geral"/>
          <w:gallery w:val="placeholder"/>
        </w:category>
        <w:types>
          <w:type w:val="bbPlcHdr"/>
        </w:types>
        <w:behaviors>
          <w:behavior w:val="content"/>
        </w:behaviors>
        <w:guid w:val="{8FB633A6-7389-4746-B3DF-EF6CC99F5CAC}"/>
      </w:docPartPr>
      <w:docPartBody>
        <w:p w:rsidR="00000000" w:rsidRDefault="00314070">
          <w:pPr>
            <w:pStyle w:val="9B1156056C3C4203B06CFF12863711D0"/>
          </w:pPr>
          <w:r w:rsidRPr="005E5FDC">
            <w:rPr>
              <w:rStyle w:val="TextodoEspaoReservado"/>
            </w:rPr>
            <w:t>Escolher um item.</w:t>
          </w:r>
        </w:p>
      </w:docPartBody>
    </w:docPart>
    <w:docPart>
      <w:docPartPr>
        <w:name w:val="AC7DC9ADFB4747A29B8AC91523DB4839"/>
        <w:category>
          <w:name w:val="Geral"/>
          <w:gallery w:val="placeholder"/>
        </w:category>
        <w:types>
          <w:type w:val="bbPlcHdr"/>
        </w:types>
        <w:behaviors>
          <w:behavior w:val="content"/>
        </w:behaviors>
        <w:guid w:val="{7E268203-678E-4AB9-B5E7-51841AA4BF7D}"/>
      </w:docPartPr>
      <w:docPartBody>
        <w:p w:rsidR="00000000" w:rsidRDefault="00314070">
          <w:pPr>
            <w:pStyle w:val="AC7DC9ADFB4747A29B8AC91523DB4839"/>
          </w:pPr>
          <w:r w:rsidRPr="005E5FDC">
            <w:rPr>
              <w:rStyle w:val="TextodoEspaoReservado"/>
            </w:rPr>
            <w:t>Escolher um item.</w:t>
          </w:r>
        </w:p>
      </w:docPartBody>
    </w:docPart>
    <w:docPart>
      <w:docPartPr>
        <w:name w:val="0305A1DC24934284BAEF937F663E3390"/>
        <w:category>
          <w:name w:val="Geral"/>
          <w:gallery w:val="placeholder"/>
        </w:category>
        <w:types>
          <w:type w:val="bbPlcHdr"/>
        </w:types>
        <w:behaviors>
          <w:behavior w:val="content"/>
        </w:behaviors>
        <w:guid w:val="{7D90BC31-883F-4DEC-A7D0-E65639B97DD0}"/>
      </w:docPartPr>
      <w:docPartBody>
        <w:p w:rsidR="00000000" w:rsidRDefault="00314070">
          <w:pPr>
            <w:pStyle w:val="0305A1DC24934284BAEF937F663E3390"/>
          </w:pPr>
          <w:r w:rsidRPr="005E5FDC">
            <w:rPr>
              <w:rStyle w:val="TextodoEspaoReservado"/>
            </w:rPr>
            <w:t>Escolher um item.</w:t>
          </w:r>
        </w:p>
      </w:docPartBody>
    </w:docPart>
    <w:docPart>
      <w:docPartPr>
        <w:name w:val="59D6F3D109EA41A1A422829A04C332E9"/>
        <w:category>
          <w:name w:val="Geral"/>
          <w:gallery w:val="placeholder"/>
        </w:category>
        <w:types>
          <w:type w:val="bbPlcHdr"/>
        </w:types>
        <w:behaviors>
          <w:behavior w:val="content"/>
        </w:behaviors>
        <w:guid w:val="{71753176-19F3-4525-B7A9-C5679D76EB87}"/>
      </w:docPartPr>
      <w:docPartBody>
        <w:p w:rsidR="00000000" w:rsidRDefault="00314070">
          <w:pPr>
            <w:pStyle w:val="59D6F3D109EA41A1A422829A04C332E9"/>
          </w:pPr>
          <w:r w:rsidRPr="005E5FDC">
            <w:rPr>
              <w:rStyle w:val="TextodoEspaoReservado"/>
            </w:rPr>
            <w:t>Escolher um item.</w:t>
          </w:r>
        </w:p>
      </w:docPartBody>
    </w:docPart>
    <w:docPart>
      <w:docPartPr>
        <w:name w:val="E8B28D9372064D30A1D93E5A6D38677F"/>
        <w:category>
          <w:name w:val="Geral"/>
          <w:gallery w:val="placeholder"/>
        </w:category>
        <w:types>
          <w:type w:val="bbPlcHdr"/>
        </w:types>
        <w:behaviors>
          <w:behavior w:val="content"/>
        </w:behaviors>
        <w:guid w:val="{0543CF87-D536-4C07-A9FC-8D257ABB826A}"/>
      </w:docPartPr>
      <w:docPartBody>
        <w:p w:rsidR="00000000" w:rsidRDefault="00314070">
          <w:pPr>
            <w:pStyle w:val="E8B28D9372064D30A1D93E5A6D38677F"/>
          </w:pPr>
          <w:r w:rsidRPr="005E5FDC">
            <w:rPr>
              <w:rStyle w:val="TextodoEspaoReservado"/>
            </w:rPr>
            <w:t>Escolher um item.</w:t>
          </w:r>
        </w:p>
      </w:docPartBody>
    </w:docPart>
    <w:docPart>
      <w:docPartPr>
        <w:name w:val="EE9A199134064C48854749DA28372E09"/>
        <w:category>
          <w:name w:val="Geral"/>
          <w:gallery w:val="placeholder"/>
        </w:category>
        <w:types>
          <w:type w:val="bbPlcHdr"/>
        </w:types>
        <w:behaviors>
          <w:behavior w:val="content"/>
        </w:behaviors>
        <w:guid w:val="{9D66E58D-850C-463A-96D1-022D136B76F6}"/>
      </w:docPartPr>
      <w:docPartBody>
        <w:p w:rsidR="00000000" w:rsidRDefault="00314070">
          <w:pPr>
            <w:pStyle w:val="EE9A199134064C48854749DA28372E09"/>
          </w:pPr>
          <w:r w:rsidRPr="005E5FDC">
            <w:rPr>
              <w:rStyle w:val="TextodoEspaoReservado"/>
            </w:rPr>
            <w:t>Escolher um item.</w:t>
          </w:r>
        </w:p>
      </w:docPartBody>
    </w:docPart>
    <w:docPart>
      <w:docPartPr>
        <w:name w:val="0B8B5176B52747D5B56F20B6DB26E189"/>
        <w:category>
          <w:name w:val="Geral"/>
          <w:gallery w:val="placeholder"/>
        </w:category>
        <w:types>
          <w:type w:val="bbPlcHdr"/>
        </w:types>
        <w:behaviors>
          <w:behavior w:val="content"/>
        </w:behaviors>
        <w:guid w:val="{FDAB4F1D-3D77-458A-BAD7-22ACF4B96600}"/>
      </w:docPartPr>
      <w:docPartBody>
        <w:p w:rsidR="00000000" w:rsidRDefault="00314070" w:rsidP="00314070">
          <w:pPr>
            <w:pStyle w:val="0B8B5176B52747D5B56F20B6DB26E189"/>
          </w:pPr>
          <w:r w:rsidRPr="005B03DB">
            <w:rPr>
              <w:rStyle w:val="TextodoEspaoReservado"/>
            </w:rPr>
            <w:t>Escolher um item.</w:t>
          </w:r>
        </w:p>
      </w:docPartBody>
    </w:docPart>
    <w:docPart>
      <w:docPartPr>
        <w:name w:val="DCE57566A383493181F0A1C71AA1EDE5"/>
        <w:category>
          <w:name w:val="Geral"/>
          <w:gallery w:val="placeholder"/>
        </w:category>
        <w:types>
          <w:type w:val="bbPlcHdr"/>
        </w:types>
        <w:behaviors>
          <w:behavior w:val="content"/>
        </w:behaviors>
        <w:guid w:val="{D182E155-F8EE-4AC3-8824-8DD003D7F355}"/>
      </w:docPartPr>
      <w:docPartBody>
        <w:p w:rsidR="00000000" w:rsidRDefault="00314070" w:rsidP="00314070">
          <w:pPr>
            <w:pStyle w:val="DCE57566A383493181F0A1C71AA1EDE5"/>
          </w:pPr>
          <w:r w:rsidRPr="005B03DB">
            <w:rPr>
              <w:rStyle w:val="TextodoEspaoReservado"/>
            </w:rPr>
            <w:t>Escolher um item.</w:t>
          </w:r>
        </w:p>
      </w:docPartBody>
    </w:docPart>
    <w:docPart>
      <w:docPartPr>
        <w:name w:val="9C05E2674F6C4FAB9BFC0C48F49A0988"/>
        <w:category>
          <w:name w:val="Geral"/>
          <w:gallery w:val="placeholder"/>
        </w:category>
        <w:types>
          <w:type w:val="bbPlcHdr"/>
        </w:types>
        <w:behaviors>
          <w:behavior w:val="content"/>
        </w:behaviors>
        <w:guid w:val="{3C9D4E17-01DE-47BB-8BB4-A6F28512EAC8}"/>
      </w:docPartPr>
      <w:docPartBody>
        <w:p w:rsidR="00000000" w:rsidRDefault="00314070" w:rsidP="00314070">
          <w:pPr>
            <w:pStyle w:val="9C05E2674F6C4FAB9BFC0C48F49A0988"/>
          </w:pPr>
          <w:r w:rsidRPr="005B03DB">
            <w:rPr>
              <w:rStyle w:val="TextodoEspaoReservado"/>
            </w:rPr>
            <w:t>Escolher um item.</w:t>
          </w:r>
        </w:p>
      </w:docPartBody>
    </w:docPart>
    <w:docPart>
      <w:docPartPr>
        <w:name w:val="B0E10981A55C464C8BD2EACA8582A67C"/>
        <w:category>
          <w:name w:val="Geral"/>
          <w:gallery w:val="placeholder"/>
        </w:category>
        <w:types>
          <w:type w:val="bbPlcHdr"/>
        </w:types>
        <w:behaviors>
          <w:behavior w:val="content"/>
        </w:behaviors>
        <w:guid w:val="{A6DC704F-FA00-4B32-8F7C-0D8CC6454E62}"/>
      </w:docPartPr>
      <w:docPartBody>
        <w:p w:rsidR="00000000" w:rsidRDefault="00314070" w:rsidP="00314070">
          <w:pPr>
            <w:pStyle w:val="B0E10981A55C464C8BD2EACA8582A67C"/>
          </w:pPr>
          <w:r w:rsidRPr="005E5FDC">
            <w:rPr>
              <w:rStyle w:val="TextodoEspaoReservado"/>
            </w:rPr>
            <w:t>Escolher um item.</w:t>
          </w:r>
        </w:p>
      </w:docPartBody>
    </w:docPart>
    <w:docPart>
      <w:docPartPr>
        <w:name w:val="BB493F7EABD348A69525CA3CBDC3F3AB"/>
        <w:category>
          <w:name w:val="Geral"/>
          <w:gallery w:val="placeholder"/>
        </w:category>
        <w:types>
          <w:type w:val="bbPlcHdr"/>
        </w:types>
        <w:behaviors>
          <w:behavior w:val="content"/>
        </w:behaviors>
        <w:guid w:val="{7FA882A0-6AEA-407D-B040-FEA5F549A0E1}"/>
      </w:docPartPr>
      <w:docPartBody>
        <w:p w:rsidR="00000000" w:rsidRDefault="00314070" w:rsidP="00314070">
          <w:pPr>
            <w:pStyle w:val="BB493F7EABD348A69525CA3CBDC3F3AB"/>
          </w:pPr>
          <w:r w:rsidRPr="005B03DB">
            <w:rPr>
              <w:rStyle w:val="TextodoEspaoReservado"/>
            </w:rPr>
            <w:t>Escolher um item.</w:t>
          </w:r>
        </w:p>
      </w:docPartBody>
    </w:docPart>
    <w:docPart>
      <w:docPartPr>
        <w:name w:val="C3E23C7A63FD450E917A1C68366659CE"/>
        <w:category>
          <w:name w:val="Geral"/>
          <w:gallery w:val="placeholder"/>
        </w:category>
        <w:types>
          <w:type w:val="bbPlcHdr"/>
        </w:types>
        <w:behaviors>
          <w:behavior w:val="content"/>
        </w:behaviors>
        <w:guid w:val="{B5D3D408-0BD9-45E3-A70D-1A8A15EA0B0D}"/>
      </w:docPartPr>
      <w:docPartBody>
        <w:p w:rsidR="00000000" w:rsidRDefault="00314070" w:rsidP="00314070">
          <w:pPr>
            <w:pStyle w:val="C3E23C7A63FD450E917A1C68366659CE"/>
          </w:pPr>
          <w:r w:rsidRPr="005B03DB">
            <w:rPr>
              <w:rStyle w:val="TextodoEspaoReservado"/>
            </w:rPr>
            <w:t>Escolher um item.</w:t>
          </w:r>
        </w:p>
      </w:docPartBody>
    </w:docPart>
    <w:docPart>
      <w:docPartPr>
        <w:name w:val="6F1BE0306183470CA9D5B2D4CA2BD26B"/>
        <w:category>
          <w:name w:val="Geral"/>
          <w:gallery w:val="placeholder"/>
        </w:category>
        <w:types>
          <w:type w:val="bbPlcHdr"/>
        </w:types>
        <w:behaviors>
          <w:behavior w:val="content"/>
        </w:behaviors>
        <w:guid w:val="{B646A17A-8BFA-4422-969E-ACBA699BB4DD}"/>
      </w:docPartPr>
      <w:docPartBody>
        <w:p w:rsidR="00000000" w:rsidRDefault="00314070" w:rsidP="00314070">
          <w:pPr>
            <w:pStyle w:val="6F1BE0306183470CA9D5B2D4CA2BD26B"/>
          </w:pPr>
          <w:r w:rsidRPr="005B03DB">
            <w:rPr>
              <w:rStyle w:val="TextodoEspaoReservado"/>
            </w:rPr>
            <w:t>Escolher um item.</w:t>
          </w:r>
        </w:p>
      </w:docPartBody>
    </w:docPart>
    <w:docPart>
      <w:docPartPr>
        <w:name w:val="96478E3A822D464AA1B7563768B30DC7"/>
        <w:category>
          <w:name w:val="Geral"/>
          <w:gallery w:val="placeholder"/>
        </w:category>
        <w:types>
          <w:type w:val="bbPlcHdr"/>
        </w:types>
        <w:behaviors>
          <w:behavior w:val="content"/>
        </w:behaviors>
        <w:guid w:val="{BD9B676B-194A-483B-8030-A657835F8C6D}"/>
      </w:docPartPr>
      <w:docPartBody>
        <w:p w:rsidR="00000000" w:rsidRDefault="00314070" w:rsidP="00314070">
          <w:pPr>
            <w:pStyle w:val="96478E3A822D464AA1B7563768B30DC7"/>
          </w:pPr>
          <w:r w:rsidRPr="005E5FDC">
            <w:rPr>
              <w:rStyle w:val="TextodoEspaoReservado"/>
            </w:rPr>
            <w:t>Escolher um item.</w:t>
          </w:r>
        </w:p>
      </w:docPartBody>
    </w:docPart>
    <w:docPart>
      <w:docPartPr>
        <w:name w:val="4783F2B34EF94FEC980D76FD722B0B0A"/>
        <w:category>
          <w:name w:val="Geral"/>
          <w:gallery w:val="placeholder"/>
        </w:category>
        <w:types>
          <w:type w:val="bbPlcHdr"/>
        </w:types>
        <w:behaviors>
          <w:behavior w:val="content"/>
        </w:behaviors>
        <w:guid w:val="{3C76BBDF-6F94-4FC7-AC4C-586EF4385DBF}"/>
      </w:docPartPr>
      <w:docPartBody>
        <w:p w:rsidR="00000000" w:rsidRDefault="00314070" w:rsidP="00314070">
          <w:pPr>
            <w:pStyle w:val="4783F2B34EF94FEC980D76FD722B0B0A"/>
          </w:pPr>
          <w:r w:rsidRPr="005B03DB">
            <w:rPr>
              <w:rStyle w:val="TextodoEspaoReservado"/>
            </w:rPr>
            <w:t>Escolher um item.</w:t>
          </w:r>
        </w:p>
      </w:docPartBody>
    </w:docPart>
    <w:docPart>
      <w:docPartPr>
        <w:name w:val="DCBCB082DB0B4E14B676CF3687D01392"/>
        <w:category>
          <w:name w:val="Geral"/>
          <w:gallery w:val="placeholder"/>
        </w:category>
        <w:types>
          <w:type w:val="bbPlcHdr"/>
        </w:types>
        <w:behaviors>
          <w:behavior w:val="content"/>
        </w:behaviors>
        <w:guid w:val="{515680FD-483D-4FC6-895A-10F1770C5C17}"/>
      </w:docPartPr>
      <w:docPartBody>
        <w:p w:rsidR="00000000" w:rsidRDefault="00314070" w:rsidP="00314070">
          <w:pPr>
            <w:pStyle w:val="DCBCB082DB0B4E14B676CF3687D01392"/>
          </w:pPr>
          <w:r w:rsidRPr="005B03DB">
            <w:rPr>
              <w:rStyle w:val="TextodoEspaoReservado"/>
            </w:rPr>
            <w:t>Escolher um item.</w:t>
          </w:r>
        </w:p>
      </w:docPartBody>
    </w:docPart>
    <w:docPart>
      <w:docPartPr>
        <w:name w:val="F7F22B7F6BF0401992E6DB75B0641C6D"/>
        <w:category>
          <w:name w:val="Geral"/>
          <w:gallery w:val="placeholder"/>
        </w:category>
        <w:types>
          <w:type w:val="bbPlcHdr"/>
        </w:types>
        <w:behaviors>
          <w:behavior w:val="content"/>
        </w:behaviors>
        <w:guid w:val="{558CA3E5-6FA3-4DA5-A2EB-33E5A6363A87}"/>
      </w:docPartPr>
      <w:docPartBody>
        <w:p w:rsidR="00000000" w:rsidRDefault="00314070" w:rsidP="00314070">
          <w:pPr>
            <w:pStyle w:val="F7F22B7F6BF0401992E6DB75B0641C6D"/>
          </w:pPr>
          <w:r w:rsidRPr="005B03DB">
            <w:rPr>
              <w:rStyle w:val="TextodoEspaoReservado"/>
            </w:rPr>
            <w:t>Escolher um item.</w:t>
          </w:r>
        </w:p>
      </w:docPartBody>
    </w:docPart>
    <w:docPart>
      <w:docPartPr>
        <w:name w:val="FFE4012F96EA41CC8CFFA68BB0BCF2E7"/>
        <w:category>
          <w:name w:val="Geral"/>
          <w:gallery w:val="placeholder"/>
        </w:category>
        <w:types>
          <w:type w:val="bbPlcHdr"/>
        </w:types>
        <w:behaviors>
          <w:behavior w:val="content"/>
        </w:behaviors>
        <w:guid w:val="{6EF78740-D218-4305-B7D8-1A4AABC51F99}"/>
      </w:docPartPr>
      <w:docPartBody>
        <w:p w:rsidR="00000000" w:rsidRDefault="00314070" w:rsidP="00314070">
          <w:pPr>
            <w:pStyle w:val="FFE4012F96EA41CC8CFFA68BB0BCF2E7"/>
          </w:pPr>
          <w:r w:rsidRPr="005E5FDC">
            <w:rPr>
              <w:rStyle w:val="TextodoEspaoReservado"/>
            </w:rPr>
            <w:t>Escolher um item.</w:t>
          </w:r>
        </w:p>
      </w:docPartBody>
    </w:docPart>
    <w:docPart>
      <w:docPartPr>
        <w:name w:val="27819C2AA0FA4432BBE1BD825936FE30"/>
        <w:category>
          <w:name w:val="Geral"/>
          <w:gallery w:val="placeholder"/>
        </w:category>
        <w:types>
          <w:type w:val="bbPlcHdr"/>
        </w:types>
        <w:behaviors>
          <w:behavior w:val="content"/>
        </w:behaviors>
        <w:guid w:val="{C3FDA44B-4E83-4EBB-AA33-68A0371161F0}"/>
      </w:docPartPr>
      <w:docPartBody>
        <w:p w:rsidR="00000000" w:rsidRDefault="00314070" w:rsidP="00314070">
          <w:pPr>
            <w:pStyle w:val="27819C2AA0FA4432BBE1BD825936FE30"/>
          </w:pPr>
          <w:r w:rsidRPr="005B03DB">
            <w:rPr>
              <w:rStyle w:val="TextodoEspaoReservado"/>
            </w:rPr>
            <w:t>Escolher um item.</w:t>
          </w:r>
        </w:p>
      </w:docPartBody>
    </w:docPart>
    <w:docPart>
      <w:docPartPr>
        <w:name w:val="F7BA750ED28D4F378575F9708893D696"/>
        <w:category>
          <w:name w:val="Geral"/>
          <w:gallery w:val="placeholder"/>
        </w:category>
        <w:types>
          <w:type w:val="bbPlcHdr"/>
        </w:types>
        <w:behaviors>
          <w:behavior w:val="content"/>
        </w:behaviors>
        <w:guid w:val="{B22689C4-6723-43B1-A308-5D6D33B6A42F}"/>
      </w:docPartPr>
      <w:docPartBody>
        <w:p w:rsidR="00000000" w:rsidRDefault="00314070" w:rsidP="00314070">
          <w:pPr>
            <w:pStyle w:val="F7BA750ED28D4F378575F9708893D696"/>
          </w:pPr>
          <w:r w:rsidRPr="005B03DB">
            <w:rPr>
              <w:rStyle w:val="TextodoEspaoReservado"/>
            </w:rPr>
            <w:t>Escolher um item.</w:t>
          </w:r>
        </w:p>
      </w:docPartBody>
    </w:docPart>
    <w:docPart>
      <w:docPartPr>
        <w:name w:val="8B6B40D0FCA64734A0DF266980AB7875"/>
        <w:category>
          <w:name w:val="Geral"/>
          <w:gallery w:val="placeholder"/>
        </w:category>
        <w:types>
          <w:type w:val="bbPlcHdr"/>
        </w:types>
        <w:behaviors>
          <w:behavior w:val="content"/>
        </w:behaviors>
        <w:guid w:val="{A5862A25-F9C7-44AE-8ACB-C804734192FF}"/>
      </w:docPartPr>
      <w:docPartBody>
        <w:p w:rsidR="00000000" w:rsidRDefault="00314070" w:rsidP="00314070">
          <w:pPr>
            <w:pStyle w:val="8B6B40D0FCA64734A0DF266980AB7875"/>
          </w:pPr>
          <w:r w:rsidRPr="005B03DB">
            <w:rPr>
              <w:rStyle w:val="TextodoEspaoReservado"/>
            </w:rPr>
            <w:t>Escolher um item.</w:t>
          </w:r>
        </w:p>
      </w:docPartBody>
    </w:docPart>
    <w:docPart>
      <w:docPartPr>
        <w:name w:val="658E19D8FF094C109F7FF3EA2CABEC28"/>
        <w:category>
          <w:name w:val="Geral"/>
          <w:gallery w:val="placeholder"/>
        </w:category>
        <w:types>
          <w:type w:val="bbPlcHdr"/>
        </w:types>
        <w:behaviors>
          <w:behavior w:val="content"/>
        </w:behaviors>
        <w:guid w:val="{1131A4F1-5022-408E-8468-B63C7DE24160}"/>
      </w:docPartPr>
      <w:docPartBody>
        <w:p w:rsidR="00000000" w:rsidRDefault="00314070" w:rsidP="00314070">
          <w:pPr>
            <w:pStyle w:val="658E19D8FF094C109F7FF3EA2CABEC28"/>
          </w:pPr>
          <w:r w:rsidRPr="005E5FDC">
            <w:rPr>
              <w:rStyle w:val="TextodoEspaoReservado"/>
            </w:rPr>
            <w:t>Escolher um item.</w:t>
          </w:r>
        </w:p>
      </w:docPartBody>
    </w:docPart>
    <w:docPart>
      <w:docPartPr>
        <w:name w:val="3616E6A0D7EF43A68B9961C1547CBC72"/>
        <w:category>
          <w:name w:val="Geral"/>
          <w:gallery w:val="placeholder"/>
        </w:category>
        <w:types>
          <w:type w:val="bbPlcHdr"/>
        </w:types>
        <w:behaviors>
          <w:behavior w:val="content"/>
        </w:behaviors>
        <w:guid w:val="{5E1F8D5B-C6AC-43CA-B26F-DE59B6639730}"/>
      </w:docPartPr>
      <w:docPartBody>
        <w:p w:rsidR="00000000" w:rsidRDefault="00314070" w:rsidP="00314070">
          <w:pPr>
            <w:pStyle w:val="3616E6A0D7EF43A68B9961C1547CBC72"/>
          </w:pPr>
          <w:r w:rsidRPr="005B03DB">
            <w:rPr>
              <w:rStyle w:val="TextodoEspaoReservado"/>
            </w:rPr>
            <w:t>Escolher um item.</w:t>
          </w:r>
        </w:p>
      </w:docPartBody>
    </w:docPart>
    <w:docPart>
      <w:docPartPr>
        <w:name w:val="7D4FCC792BB8421D9E57DE23220E0A46"/>
        <w:category>
          <w:name w:val="Geral"/>
          <w:gallery w:val="placeholder"/>
        </w:category>
        <w:types>
          <w:type w:val="bbPlcHdr"/>
        </w:types>
        <w:behaviors>
          <w:behavior w:val="content"/>
        </w:behaviors>
        <w:guid w:val="{E5A8AF8D-5C20-4022-AB88-AEEB0E3EAED9}"/>
      </w:docPartPr>
      <w:docPartBody>
        <w:p w:rsidR="00000000" w:rsidRDefault="00314070" w:rsidP="00314070">
          <w:pPr>
            <w:pStyle w:val="7D4FCC792BB8421D9E57DE23220E0A46"/>
          </w:pPr>
          <w:r w:rsidRPr="005B03DB">
            <w:rPr>
              <w:rStyle w:val="TextodoEspaoReservado"/>
            </w:rPr>
            <w:t>Escolher um item.</w:t>
          </w:r>
        </w:p>
      </w:docPartBody>
    </w:docPart>
    <w:docPart>
      <w:docPartPr>
        <w:name w:val="73059964D15A44588D74F26EA6A37373"/>
        <w:category>
          <w:name w:val="Geral"/>
          <w:gallery w:val="placeholder"/>
        </w:category>
        <w:types>
          <w:type w:val="bbPlcHdr"/>
        </w:types>
        <w:behaviors>
          <w:behavior w:val="content"/>
        </w:behaviors>
        <w:guid w:val="{4F2ACAE0-87FD-426B-AE6A-A552539EA097}"/>
      </w:docPartPr>
      <w:docPartBody>
        <w:p w:rsidR="00000000" w:rsidRDefault="00314070" w:rsidP="00314070">
          <w:pPr>
            <w:pStyle w:val="73059964D15A44588D74F26EA6A37373"/>
          </w:pPr>
          <w:r w:rsidRPr="005B03DB">
            <w:rPr>
              <w:rStyle w:val="TextodoEspaoReservado"/>
            </w:rPr>
            <w:t>Escolher um item.</w:t>
          </w:r>
        </w:p>
      </w:docPartBody>
    </w:docPart>
    <w:docPart>
      <w:docPartPr>
        <w:name w:val="087F6E15A6D14EF9816B49BE4EF1F634"/>
        <w:category>
          <w:name w:val="Geral"/>
          <w:gallery w:val="placeholder"/>
        </w:category>
        <w:types>
          <w:type w:val="bbPlcHdr"/>
        </w:types>
        <w:behaviors>
          <w:behavior w:val="content"/>
        </w:behaviors>
        <w:guid w:val="{C981701D-62AC-4A48-BA48-0440A8B2EEEA}"/>
      </w:docPartPr>
      <w:docPartBody>
        <w:p w:rsidR="00000000" w:rsidRDefault="00314070" w:rsidP="00314070">
          <w:pPr>
            <w:pStyle w:val="087F6E15A6D14EF9816B49BE4EF1F634"/>
          </w:pPr>
          <w:r w:rsidRPr="005E5FDC">
            <w:rPr>
              <w:rStyle w:val="TextodoEspaoReservado"/>
            </w:rPr>
            <w:t>Escolher um item.</w:t>
          </w:r>
        </w:p>
      </w:docPartBody>
    </w:docPart>
    <w:docPart>
      <w:docPartPr>
        <w:name w:val="523557C1681E4DBFBBB60DBF6DF99894"/>
        <w:category>
          <w:name w:val="Geral"/>
          <w:gallery w:val="placeholder"/>
        </w:category>
        <w:types>
          <w:type w:val="bbPlcHdr"/>
        </w:types>
        <w:behaviors>
          <w:behavior w:val="content"/>
        </w:behaviors>
        <w:guid w:val="{D53037B0-A239-4C0D-BD3F-C650F23A2F96}"/>
      </w:docPartPr>
      <w:docPartBody>
        <w:p w:rsidR="00000000" w:rsidRDefault="00314070" w:rsidP="00314070">
          <w:pPr>
            <w:pStyle w:val="523557C1681E4DBFBBB60DBF6DF99894"/>
          </w:pPr>
          <w:r w:rsidRPr="005E5FDC">
            <w:rPr>
              <w:rStyle w:val="TextodoEspaoReservado"/>
            </w:rPr>
            <w:t>Escolher um item.</w:t>
          </w:r>
        </w:p>
      </w:docPartBody>
    </w:docPart>
    <w:docPart>
      <w:docPartPr>
        <w:name w:val="F2D001735BCB4B83B6DA453915CBDEB3"/>
        <w:category>
          <w:name w:val="Geral"/>
          <w:gallery w:val="placeholder"/>
        </w:category>
        <w:types>
          <w:type w:val="bbPlcHdr"/>
        </w:types>
        <w:behaviors>
          <w:behavior w:val="content"/>
        </w:behaviors>
        <w:guid w:val="{6914477C-C0CF-4E80-BE56-D7456100D18C}"/>
      </w:docPartPr>
      <w:docPartBody>
        <w:p w:rsidR="00000000" w:rsidRDefault="00314070" w:rsidP="00314070">
          <w:pPr>
            <w:pStyle w:val="F2D001735BCB4B83B6DA453915CBDEB3"/>
          </w:pPr>
          <w:r w:rsidRPr="005E5FDC">
            <w:rPr>
              <w:rStyle w:val="TextodoEspaoReservado"/>
            </w:rPr>
            <w:t>Escolher um item.</w:t>
          </w:r>
        </w:p>
      </w:docPartBody>
    </w:docPart>
    <w:docPart>
      <w:docPartPr>
        <w:name w:val="BA3729C96F5D4AA6933A8FDC43577E42"/>
        <w:category>
          <w:name w:val="Geral"/>
          <w:gallery w:val="placeholder"/>
        </w:category>
        <w:types>
          <w:type w:val="bbPlcHdr"/>
        </w:types>
        <w:behaviors>
          <w:behavior w:val="content"/>
        </w:behaviors>
        <w:guid w:val="{A29D866A-0BFE-4219-9AD5-F1330C6A570F}"/>
      </w:docPartPr>
      <w:docPartBody>
        <w:p w:rsidR="00000000" w:rsidRDefault="00314070" w:rsidP="00314070">
          <w:pPr>
            <w:pStyle w:val="BA3729C96F5D4AA6933A8FDC43577E42"/>
          </w:pPr>
          <w:r w:rsidRPr="005E5FDC">
            <w:rPr>
              <w:rStyle w:val="TextodoEspaoReservado"/>
            </w:rPr>
            <w:t>Escolher um item.</w:t>
          </w:r>
        </w:p>
      </w:docPartBody>
    </w:docPart>
    <w:docPart>
      <w:docPartPr>
        <w:name w:val="DD667499F6FD47A7B22CDB6399F7F921"/>
        <w:category>
          <w:name w:val="Geral"/>
          <w:gallery w:val="placeholder"/>
        </w:category>
        <w:types>
          <w:type w:val="bbPlcHdr"/>
        </w:types>
        <w:behaviors>
          <w:behavior w:val="content"/>
        </w:behaviors>
        <w:guid w:val="{0846BD68-649D-4483-9B4A-D70B1FCDE307}"/>
      </w:docPartPr>
      <w:docPartBody>
        <w:p w:rsidR="00000000" w:rsidRDefault="00314070" w:rsidP="00314070">
          <w:pPr>
            <w:pStyle w:val="DD667499F6FD47A7B22CDB6399F7F921"/>
          </w:pPr>
          <w:r w:rsidRPr="005E5FDC">
            <w:rPr>
              <w:rStyle w:val="TextodoEspaoReservado"/>
            </w:rPr>
            <w:t>Escolher um item.</w:t>
          </w:r>
        </w:p>
      </w:docPartBody>
    </w:docPart>
    <w:docPart>
      <w:docPartPr>
        <w:name w:val="39A0EF6019224B699A3760C28C51FA1A"/>
        <w:category>
          <w:name w:val="Geral"/>
          <w:gallery w:val="placeholder"/>
        </w:category>
        <w:types>
          <w:type w:val="bbPlcHdr"/>
        </w:types>
        <w:behaviors>
          <w:behavior w:val="content"/>
        </w:behaviors>
        <w:guid w:val="{A4153712-A7AD-4130-949B-8C010673DB76}"/>
      </w:docPartPr>
      <w:docPartBody>
        <w:p w:rsidR="00000000" w:rsidRDefault="00314070" w:rsidP="00314070">
          <w:pPr>
            <w:pStyle w:val="39A0EF6019224B699A3760C28C51FA1A"/>
          </w:pPr>
          <w:r w:rsidRPr="005E5FDC">
            <w:rPr>
              <w:rStyle w:val="TextodoEspaoReservado"/>
            </w:rPr>
            <w:t>Escolher um item.</w:t>
          </w:r>
        </w:p>
      </w:docPartBody>
    </w:docPart>
    <w:docPart>
      <w:docPartPr>
        <w:name w:val="F884F7A0791B41978EC18619AB9E1639"/>
        <w:category>
          <w:name w:val="Geral"/>
          <w:gallery w:val="placeholder"/>
        </w:category>
        <w:types>
          <w:type w:val="bbPlcHdr"/>
        </w:types>
        <w:behaviors>
          <w:behavior w:val="content"/>
        </w:behaviors>
        <w:guid w:val="{3E92AD4A-D2A7-45AC-B174-86FC6CB1E7A6}"/>
      </w:docPartPr>
      <w:docPartBody>
        <w:p w:rsidR="00000000" w:rsidRDefault="00314070" w:rsidP="00314070">
          <w:pPr>
            <w:pStyle w:val="F884F7A0791B41978EC18619AB9E1639"/>
          </w:pPr>
          <w:r w:rsidRPr="005B03DB">
            <w:rPr>
              <w:rStyle w:val="TextodoEspaoReservado"/>
            </w:rPr>
            <w:t>Escolher um item.</w:t>
          </w:r>
        </w:p>
      </w:docPartBody>
    </w:docPart>
    <w:docPart>
      <w:docPartPr>
        <w:name w:val="867346BD70AC4019BEB94A0A6845AA71"/>
        <w:category>
          <w:name w:val="Geral"/>
          <w:gallery w:val="placeholder"/>
        </w:category>
        <w:types>
          <w:type w:val="bbPlcHdr"/>
        </w:types>
        <w:behaviors>
          <w:behavior w:val="content"/>
        </w:behaviors>
        <w:guid w:val="{A3285DEF-2A6F-4C06-89D5-5442EA8BDC5D}"/>
      </w:docPartPr>
      <w:docPartBody>
        <w:p w:rsidR="00000000" w:rsidRDefault="00314070" w:rsidP="00314070">
          <w:pPr>
            <w:pStyle w:val="867346BD70AC4019BEB94A0A6845AA71"/>
          </w:pPr>
          <w:r w:rsidRPr="005B03DB">
            <w:rPr>
              <w:rStyle w:val="TextodoEspaoReservado"/>
            </w:rPr>
            <w:t>Escolher um item.</w:t>
          </w:r>
        </w:p>
      </w:docPartBody>
    </w:docPart>
    <w:docPart>
      <w:docPartPr>
        <w:name w:val="037A6B18F07046919FA11B864DFD0439"/>
        <w:category>
          <w:name w:val="Geral"/>
          <w:gallery w:val="placeholder"/>
        </w:category>
        <w:types>
          <w:type w:val="bbPlcHdr"/>
        </w:types>
        <w:behaviors>
          <w:behavior w:val="content"/>
        </w:behaviors>
        <w:guid w:val="{DBA80F59-6E7F-4320-85EF-C96F87957593}"/>
      </w:docPartPr>
      <w:docPartBody>
        <w:p w:rsidR="00000000" w:rsidRDefault="00314070" w:rsidP="00314070">
          <w:pPr>
            <w:pStyle w:val="037A6B18F07046919FA11B864DFD0439"/>
          </w:pPr>
          <w:r w:rsidRPr="005B03DB">
            <w:rPr>
              <w:rStyle w:val="TextodoEspaoReservado"/>
            </w:rPr>
            <w:t>Escolher um item.</w:t>
          </w:r>
        </w:p>
      </w:docPartBody>
    </w:docPart>
    <w:docPart>
      <w:docPartPr>
        <w:name w:val="7E91D43415BF4219A2A30F11404EA6E3"/>
        <w:category>
          <w:name w:val="Geral"/>
          <w:gallery w:val="placeholder"/>
        </w:category>
        <w:types>
          <w:type w:val="bbPlcHdr"/>
        </w:types>
        <w:behaviors>
          <w:behavior w:val="content"/>
        </w:behaviors>
        <w:guid w:val="{502C76D2-532D-4900-9E45-43BEA10BDCEC}"/>
      </w:docPartPr>
      <w:docPartBody>
        <w:p w:rsidR="00000000" w:rsidRDefault="00314070" w:rsidP="00314070">
          <w:pPr>
            <w:pStyle w:val="7E91D43415BF4219A2A30F11404EA6E3"/>
          </w:pPr>
          <w:r w:rsidRPr="005B03DB">
            <w:rPr>
              <w:rStyle w:val="TextodoEspaoReservado"/>
            </w:rPr>
            <w:t>Escolher um item.</w:t>
          </w:r>
        </w:p>
      </w:docPartBody>
    </w:docPart>
    <w:docPart>
      <w:docPartPr>
        <w:name w:val="9210726C4C484B758DE10A96B87180B0"/>
        <w:category>
          <w:name w:val="Geral"/>
          <w:gallery w:val="placeholder"/>
        </w:category>
        <w:types>
          <w:type w:val="bbPlcHdr"/>
        </w:types>
        <w:behaviors>
          <w:behavior w:val="content"/>
        </w:behaviors>
        <w:guid w:val="{E86AA7BC-027D-4AF4-8D87-380F06F90FCE}"/>
      </w:docPartPr>
      <w:docPartBody>
        <w:p w:rsidR="00000000" w:rsidRDefault="00314070" w:rsidP="00314070">
          <w:pPr>
            <w:pStyle w:val="9210726C4C484B758DE10A96B87180B0"/>
          </w:pPr>
          <w:r w:rsidRPr="005E5FDC">
            <w:rPr>
              <w:rStyle w:val="TextodoEspaoReservado"/>
            </w:rPr>
            <w:t>Escolher um item.</w:t>
          </w:r>
        </w:p>
      </w:docPartBody>
    </w:docPart>
    <w:docPart>
      <w:docPartPr>
        <w:name w:val="B3457E7E6E164483B06140AA5166A033"/>
        <w:category>
          <w:name w:val="Geral"/>
          <w:gallery w:val="placeholder"/>
        </w:category>
        <w:types>
          <w:type w:val="bbPlcHdr"/>
        </w:types>
        <w:behaviors>
          <w:behavior w:val="content"/>
        </w:behaviors>
        <w:guid w:val="{466DC83D-7DB4-405B-9AC2-D8C6C3D8785F}"/>
      </w:docPartPr>
      <w:docPartBody>
        <w:p w:rsidR="00000000" w:rsidRDefault="00314070" w:rsidP="00314070">
          <w:pPr>
            <w:pStyle w:val="B3457E7E6E164483B06140AA5166A033"/>
          </w:pPr>
          <w:r w:rsidRPr="005B03DB">
            <w:rPr>
              <w:rStyle w:val="TextodoEspaoReservado"/>
            </w:rPr>
            <w:t>Escolher um item.</w:t>
          </w:r>
        </w:p>
      </w:docPartBody>
    </w:docPart>
    <w:docPart>
      <w:docPartPr>
        <w:name w:val="8ADEA749C16A44409738692CED8753A9"/>
        <w:category>
          <w:name w:val="Geral"/>
          <w:gallery w:val="placeholder"/>
        </w:category>
        <w:types>
          <w:type w:val="bbPlcHdr"/>
        </w:types>
        <w:behaviors>
          <w:behavior w:val="content"/>
        </w:behaviors>
        <w:guid w:val="{14709DEF-BA62-47BE-89CF-5B077DEA5F41}"/>
      </w:docPartPr>
      <w:docPartBody>
        <w:p w:rsidR="00000000" w:rsidRDefault="00314070" w:rsidP="00314070">
          <w:pPr>
            <w:pStyle w:val="8ADEA749C16A44409738692CED8753A9"/>
          </w:pPr>
          <w:r w:rsidRPr="005B03DB">
            <w:rPr>
              <w:rStyle w:val="TextodoEspaoReservado"/>
            </w:rPr>
            <w:t>Escolher um item.</w:t>
          </w:r>
        </w:p>
      </w:docPartBody>
    </w:docPart>
    <w:docPart>
      <w:docPartPr>
        <w:name w:val="87938B86F9FC442689CDDFADB44A2534"/>
        <w:category>
          <w:name w:val="Geral"/>
          <w:gallery w:val="placeholder"/>
        </w:category>
        <w:types>
          <w:type w:val="bbPlcHdr"/>
        </w:types>
        <w:behaviors>
          <w:behavior w:val="content"/>
        </w:behaviors>
        <w:guid w:val="{035523AF-D63D-430A-8D57-C7B153986E5C}"/>
      </w:docPartPr>
      <w:docPartBody>
        <w:p w:rsidR="00000000" w:rsidRDefault="00314070" w:rsidP="00314070">
          <w:pPr>
            <w:pStyle w:val="87938B86F9FC442689CDDFADB44A2534"/>
          </w:pPr>
          <w:r w:rsidRPr="005E5FDC">
            <w:rPr>
              <w:rStyle w:val="TextodoEspaoReservado"/>
            </w:rPr>
            <w:t>Escolher um item.</w:t>
          </w:r>
        </w:p>
      </w:docPartBody>
    </w:docPart>
    <w:docPart>
      <w:docPartPr>
        <w:name w:val="30CBD7862E714D969A32162E2A48DDF2"/>
        <w:category>
          <w:name w:val="Geral"/>
          <w:gallery w:val="placeholder"/>
        </w:category>
        <w:types>
          <w:type w:val="bbPlcHdr"/>
        </w:types>
        <w:behaviors>
          <w:behavior w:val="content"/>
        </w:behaviors>
        <w:guid w:val="{24613C41-92D6-4F87-8780-CBD532B345CF}"/>
      </w:docPartPr>
      <w:docPartBody>
        <w:p w:rsidR="00000000" w:rsidRDefault="00314070" w:rsidP="00314070">
          <w:pPr>
            <w:pStyle w:val="30CBD7862E714D969A32162E2A48DDF2"/>
          </w:pPr>
          <w:r w:rsidRPr="005E5FDC">
            <w:rPr>
              <w:rStyle w:val="TextodoEspaoReservado"/>
            </w:rPr>
            <w:t>Escolher um item.</w:t>
          </w:r>
        </w:p>
      </w:docPartBody>
    </w:docPart>
    <w:docPart>
      <w:docPartPr>
        <w:name w:val="301DF5563D584F14A719CE472842EE6C"/>
        <w:category>
          <w:name w:val="Geral"/>
          <w:gallery w:val="placeholder"/>
        </w:category>
        <w:types>
          <w:type w:val="bbPlcHdr"/>
        </w:types>
        <w:behaviors>
          <w:behavior w:val="content"/>
        </w:behaviors>
        <w:guid w:val="{58455B2D-126D-46E1-92C2-EF5A285793D7}"/>
      </w:docPartPr>
      <w:docPartBody>
        <w:p w:rsidR="00000000" w:rsidRDefault="00314070" w:rsidP="00314070">
          <w:pPr>
            <w:pStyle w:val="301DF5563D584F14A719CE472842EE6C"/>
          </w:pPr>
          <w:r w:rsidRPr="005E5FDC">
            <w:rPr>
              <w:rStyle w:val="TextodoEspaoReservado"/>
            </w:rPr>
            <w:t>Escolher um item.</w:t>
          </w:r>
        </w:p>
      </w:docPartBody>
    </w:docPart>
    <w:docPart>
      <w:docPartPr>
        <w:name w:val="023BB38DA1F34C4BB13D98E65A955B36"/>
        <w:category>
          <w:name w:val="Geral"/>
          <w:gallery w:val="placeholder"/>
        </w:category>
        <w:types>
          <w:type w:val="bbPlcHdr"/>
        </w:types>
        <w:behaviors>
          <w:behavior w:val="content"/>
        </w:behaviors>
        <w:guid w:val="{EA58DB99-1659-4742-9E81-3DCD56DE5BF2}"/>
      </w:docPartPr>
      <w:docPartBody>
        <w:p w:rsidR="00000000" w:rsidRDefault="00314070" w:rsidP="00314070">
          <w:pPr>
            <w:pStyle w:val="023BB38DA1F34C4BB13D98E65A955B36"/>
          </w:pPr>
          <w:r w:rsidRPr="005B03DB">
            <w:rPr>
              <w:rStyle w:val="TextodoEspaoReservado"/>
            </w:rPr>
            <w:t>Escolher um item.</w:t>
          </w:r>
        </w:p>
      </w:docPartBody>
    </w:docPart>
    <w:docPart>
      <w:docPartPr>
        <w:name w:val="F291314E146C414EA1637A7FBFB7DEF6"/>
        <w:category>
          <w:name w:val="Geral"/>
          <w:gallery w:val="placeholder"/>
        </w:category>
        <w:types>
          <w:type w:val="bbPlcHdr"/>
        </w:types>
        <w:behaviors>
          <w:behavior w:val="content"/>
        </w:behaviors>
        <w:guid w:val="{B3D96FFB-058D-464C-B4D7-A347D76C8576}"/>
      </w:docPartPr>
      <w:docPartBody>
        <w:p w:rsidR="00000000" w:rsidRDefault="00314070" w:rsidP="00314070">
          <w:pPr>
            <w:pStyle w:val="F291314E146C414EA1637A7FBFB7DEF6"/>
          </w:pPr>
          <w:r w:rsidRPr="005B03DB">
            <w:rPr>
              <w:rStyle w:val="TextodoEspaoReservado"/>
            </w:rPr>
            <w:t>Escolher um item.</w:t>
          </w:r>
        </w:p>
      </w:docPartBody>
    </w:docPart>
    <w:docPart>
      <w:docPartPr>
        <w:name w:val="C8AD59AED6274E67A7BE59B582F5C434"/>
        <w:category>
          <w:name w:val="Geral"/>
          <w:gallery w:val="placeholder"/>
        </w:category>
        <w:types>
          <w:type w:val="bbPlcHdr"/>
        </w:types>
        <w:behaviors>
          <w:behavior w:val="content"/>
        </w:behaviors>
        <w:guid w:val="{F5C2D4A2-FD2A-4FEE-AF6C-91243A1920D0}"/>
      </w:docPartPr>
      <w:docPartBody>
        <w:p w:rsidR="00000000" w:rsidRDefault="00314070" w:rsidP="00314070">
          <w:pPr>
            <w:pStyle w:val="C8AD59AED6274E67A7BE59B582F5C434"/>
          </w:pPr>
          <w:r w:rsidRPr="005B03DB">
            <w:rPr>
              <w:rStyle w:val="TextodoEspaoReservado"/>
            </w:rPr>
            <w:t>Escolher um item.</w:t>
          </w:r>
        </w:p>
      </w:docPartBody>
    </w:docPart>
    <w:docPart>
      <w:docPartPr>
        <w:name w:val="09DA89C0651F4492831E0AC52F151701"/>
        <w:category>
          <w:name w:val="Geral"/>
          <w:gallery w:val="placeholder"/>
        </w:category>
        <w:types>
          <w:type w:val="bbPlcHdr"/>
        </w:types>
        <w:behaviors>
          <w:behavior w:val="content"/>
        </w:behaviors>
        <w:guid w:val="{62BF4D45-2EEC-472D-92B9-ADD7F5E0CEF1}"/>
      </w:docPartPr>
      <w:docPartBody>
        <w:p w:rsidR="00000000" w:rsidRDefault="00314070" w:rsidP="00314070">
          <w:pPr>
            <w:pStyle w:val="09DA89C0651F4492831E0AC52F151701"/>
          </w:pPr>
          <w:r w:rsidRPr="005B03DB">
            <w:rPr>
              <w:rStyle w:val="TextodoEspaoReservado"/>
            </w:rPr>
            <w:t>Escolher um item.</w:t>
          </w:r>
        </w:p>
      </w:docPartBody>
    </w:docPart>
    <w:docPart>
      <w:docPartPr>
        <w:name w:val="B812DBDD7FCF4E68B2328F3B36E710FB"/>
        <w:category>
          <w:name w:val="Geral"/>
          <w:gallery w:val="placeholder"/>
        </w:category>
        <w:types>
          <w:type w:val="bbPlcHdr"/>
        </w:types>
        <w:behaviors>
          <w:behavior w:val="content"/>
        </w:behaviors>
        <w:guid w:val="{3A8809B6-BB43-4863-B334-B609F4147350}"/>
      </w:docPartPr>
      <w:docPartBody>
        <w:p w:rsidR="00000000" w:rsidRDefault="00314070" w:rsidP="00314070">
          <w:pPr>
            <w:pStyle w:val="B812DBDD7FCF4E68B2328F3B36E710FB"/>
          </w:pPr>
          <w:r w:rsidRPr="005E5FDC">
            <w:rPr>
              <w:rStyle w:val="TextodoEspaoReservado"/>
            </w:rPr>
            <w:t>Escolher um item.</w:t>
          </w:r>
        </w:p>
      </w:docPartBody>
    </w:docPart>
    <w:docPart>
      <w:docPartPr>
        <w:name w:val="ECBAFCBA67B94DEE8AE4F569889DE601"/>
        <w:category>
          <w:name w:val="Geral"/>
          <w:gallery w:val="placeholder"/>
        </w:category>
        <w:types>
          <w:type w:val="bbPlcHdr"/>
        </w:types>
        <w:behaviors>
          <w:behavior w:val="content"/>
        </w:behaviors>
        <w:guid w:val="{5C50EDBB-BA95-4F31-A2B4-8927B6253B71}"/>
      </w:docPartPr>
      <w:docPartBody>
        <w:p w:rsidR="00000000" w:rsidRDefault="00314070" w:rsidP="00314070">
          <w:pPr>
            <w:pStyle w:val="ECBAFCBA67B94DEE8AE4F569889DE601"/>
          </w:pPr>
          <w:r w:rsidRPr="005B03DB">
            <w:rPr>
              <w:rStyle w:val="TextodoEspaoReservado"/>
            </w:rPr>
            <w:t>Escolher um item.</w:t>
          </w:r>
        </w:p>
      </w:docPartBody>
    </w:docPart>
    <w:docPart>
      <w:docPartPr>
        <w:name w:val="D61CD978BC8443318BDD6E7422540FDA"/>
        <w:category>
          <w:name w:val="Geral"/>
          <w:gallery w:val="placeholder"/>
        </w:category>
        <w:types>
          <w:type w:val="bbPlcHdr"/>
        </w:types>
        <w:behaviors>
          <w:behavior w:val="content"/>
        </w:behaviors>
        <w:guid w:val="{F7BF743D-64A2-4139-85B2-0448AAD8D6C9}"/>
      </w:docPartPr>
      <w:docPartBody>
        <w:p w:rsidR="00000000" w:rsidRDefault="00314070" w:rsidP="00314070">
          <w:pPr>
            <w:pStyle w:val="D61CD978BC8443318BDD6E7422540FDA"/>
          </w:pPr>
          <w:r w:rsidRPr="005B03DB">
            <w:rPr>
              <w:rStyle w:val="TextodoEspaoReservado"/>
            </w:rPr>
            <w:t>Escolher um item.</w:t>
          </w:r>
        </w:p>
      </w:docPartBody>
    </w:docPart>
    <w:docPart>
      <w:docPartPr>
        <w:name w:val="759060F1EF1F4BE58A7CA54775626FF1"/>
        <w:category>
          <w:name w:val="Geral"/>
          <w:gallery w:val="placeholder"/>
        </w:category>
        <w:types>
          <w:type w:val="bbPlcHdr"/>
        </w:types>
        <w:behaviors>
          <w:behavior w:val="content"/>
        </w:behaviors>
        <w:guid w:val="{A4D45E1C-0FF9-44FE-889D-8407CDA063F3}"/>
      </w:docPartPr>
      <w:docPartBody>
        <w:p w:rsidR="00000000" w:rsidRDefault="00314070" w:rsidP="00314070">
          <w:pPr>
            <w:pStyle w:val="759060F1EF1F4BE58A7CA54775626FF1"/>
          </w:pPr>
          <w:r w:rsidRPr="005E5FDC">
            <w:rPr>
              <w:rStyle w:val="TextodoEspaoReservado"/>
            </w:rPr>
            <w:t>Escolher um item.</w:t>
          </w:r>
        </w:p>
      </w:docPartBody>
    </w:docPart>
    <w:docPart>
      <w:docPartPr>
        <w:name w:val="BF43E7F96DED4786AFF91DA672FD7CA9"/>
        <w:category>
          <w:name w:val="Geral"/>
          <w:gallery w:val="placeholder"/>
        </w:category>
        <w:types>
          <w:type w:val="bbPlcHdr"/>
        </w:types>
        <w:behaviors>
          <w:behavior w:val="content"/>
        </w:behaviors>
        <w:guid w:val="{89056AAB-CB21-4644-9F4B-C713E3F57F34}"/>
      </w:docPartPr>
      <w:docPartBody>
        <w:p w:rsidR="00000000" w:rsidRDefault="00314070" w:rsidP="00314070">
          <w:pPr>
            <w:pStyle w:val="BF43E7F96DED4786AFF91DA672FD7CA9"/>
          </w:pPr>
          <w:r w:rsidRPr="005E5FDC">
            <w:rPr>
              <w:rStyle w:val="TextodoEspaoReservado"/>
            </w:rPr>
            <w:t>Escolher um item.</w:t>
          </w:r>
        </w:p>
      </w:docPartBody>
    </w:docPart>
    <w:docPart>
      <w:docPartPr>
        <w:name w:val="10EB83B7C8CB4AAF8321A7EAA6F0821F"/>
        <w:category>
          <w:name w:val="Geral"/>
          <w:gallery w:val="placeholder"/>
        </w:category>
        <w:types>
          <w:type w:val="bbPlcHdr"/>
        </w:types>
        <w:behaviors>
          <w:behavior w:val="content"/>
        </w:behaviors>
        <w:guid w:val="{63BF3749-E5B4-41E6-AC43-3929624F5706}"/>
      </w:docPartPr>
      <w:docPartBody>
        <w:p w:rsidR="00000000" w:rsidRDefault="00314070" w:rsidP="00314070">
          <w:pPr>
            <w:pStyle w:val="10EB83B7C8CB4AAF8321A7EAA6F0821F"/>
          </w:pPr>
          <w:r w:rsidRPr="005E5FDC">
            <w:rPr>
              <w:rStyle w:val="TextodoEspaoReservado"/>
            </w:rPr>
            <w:t>Escolher um item.</w:t>
          </w:r>
        </w:p>
      </w:docPartBody>
    </w:docPart>
    <w:docPart>
      <w:docPartPr>
        <w:name w:val="0EECB4F10B7B4449B8DBEB976228A234"/>
        <w:category>
          <w:name w:val="Geral"/>
          <w:gallery w:val="placeholder"/>
        </w:category>
        <w:types>
          <w:type w:val="bbPlcHdr"/>
        </w:types>
        <w:behaviors>
          <w:behavior w:val="content"/>
        </w:behaviors>
        <w:guid w:val="{80E0E2AA-C42F-4D19-B13E-5C0F9F6F77CE}"/>
      </w:docPartPr>
      <w:docPartBody>
        <w:p w:rsidR="00000000" w:rsidRDefault="00314070" w:rsidP="00314070">
          <w:pPr>
            <w:pStyle w:val="0EECB4F10B7B4449B8DBEB976228A234"/>
          </w:pPr>
          <w:r w:rsidRPr="005E5FDC">
            <w:rPr>
              <w:rStyle w:val="TextodoEspaoReservado"/>
            </w:rPr>
            <w:t>Escolher um item.</w:t>
          </w:r>
        </w:p>
      </w:docPartBody>
    </w:docPart>
    <w:docPart>
      <w:docPartPr>
        <w:name w:val="6E638A54AB1C498DB66EBE1D93C5F341"/>
        <w:category>
          <w:name w:val="Geral"/>
          <w:gallery w:val="placeholder"/>
        </w:category>
        <w:types>
          <w:type w:val="bbPlcHdr"/>
        </w:types>
        <w:behaviors>
          <w:behavior w:val="content"/>
        </w:behaviors>
        <w:guid w:val="{263F022F-A252-4D0E-A478-B1EB240C6E6E}"/>
      </w:docPartPr>
      <w:docPartBody>
        <w:p w:rsidR="00000000" w:rsidRDefault="00314070" w:rsidP="00314070">
          <w:pPr>
            <w:pStyle w:val="6E638A54AB1C498DB66EBE1D93C5F341"/>
          </w:pPr>
          <w:r w:rsidRPr="005E5FDC">
            <w:rPr>
              <w:rStyle w:val="TextodoEspaoReservado"/>
            </w:rPr>
            <w:t>Escolher um item.</w:t>
          </w:r>
        </w:p>
      </w:docPartBody>
    </w:docPart>
    <w:docPart>
      <w:docPartPr>
        <w:name w:val="1D06BB03A73A44938EBC888F04EA125A"/>
        <w:category>
          <w:name w:val="Geral"/>
          <w:gallery w:val="placeholder"/>
        </w:category>
        <w:types>
          <w:type w:val="bbPlcHdr"/>
        </w:types>
        <w:behaviors>
          <w:behavior w:val="content"/>
        </w:behaviors>
        <w:guid w:val="{B9E577F4-770C-48E3-A363-0D756F469B48}"/>
      </w:docPartPr>
      <w:docPartBody>
        <w:p w:rsidR="00000000" w:rsidRDefault="00314070" w:rsidP="00314070">
          <w:pPr>
            <w:pStyle w:val="1D06BB03A73A44938EBC888F04EA125A"/>
          </w:pPr>
          <w:r w:rsidRPr="005E5FDC">
            <w:rPr>
              <w:rStyle w:val="TextodoEspaoReservado"/>
            </w:rPr>
            <w:t>Escolher um item.</w:t>
          </w:r>
        </w:p>
      </w:docPartBody>
    </w:docPart>
    <w:docPart>
      <w:docPartPr>
        <w:name w:val="C5613B687D484DE189C3BD0EBF535EA5"/>
        <w:category>
          <w:name w:val="Geral"/>
          <w:gallery w:val="placeholder"/>
        </w:category>
        <w:types>
          <w:type w:val="bbPlcHdr"/>
        </w:types>
        <w:behaviors>
          <w:behavior w:val="content"/>
        </w:behaviors>
        <w:guid w:val="{FEDE5E41-5A3C-44F6-BDA8-4DAA8EC90587}"/>
      </w:docPartPr>
      <w:docPartBody>
        <w:p w:rsidR="00000000" w:rsidRDefault="00314070" w:rsidP="00314070">
          <w:pPr>
            <w:pStyle w:val="C5613B687D484DE189C3BD0EBF535EA5"/>
          </w:pPr>
          <w:r w:rsidRPr="005B03DB">
            <w:rPr>
              <w:rStyle w:val="TextodoEspaoReservado"/>
            </w:rPr>
            <w:t>Escolher um item.</w:t>
          </w:r>
        </w:p>
      </w:docPartBody>
    </w:docPart>
    <w:docPart>
      <w:docPartPr>
        <w:name w:val="3FF33BEE226048F18056ECAAA3E569AE"/>
        <w:category>
          <w:name w:val="Geral"/>
          <w:gallery w:val="placeholder"/>
        </w:category>
        <w:types>
          <w:type w:val="bbPlcHdr"/>
        </w:types>
        <w:behaviors>
          <w:behavior w:val="content"/>
        </w:behaviors>
        <w:guid w:val="{98B0A5AD-88D4-4717-809A-B171A75516D0}"/>
      </w:docPartPr>
      <w:docPartBody>
        <w:p w:rsidR="00000000" w:rsidRDefault="00314070" w:rsidP="00314070">
          <w:pPr>
            <w:pStyle w:val="3FF33BEE226048F18056ECAAA3E569AE"/>
          </w:pPr>
          <w:r w:rsidRPr="005B03DB">
            <w:rPr>
              <w:rStyle w:val="TextodoEspaoReservado"/>
            </w:rPr>
            <w:t>Escolher um item.</w:t>
          </w:r>
        </w:p>
      </w:docPartBody>
    </w:docPart>
    <w:docPart>
      <w:docPartPr>
        <w:name w:val="131023C970AB47A280B6FF526E5A472C"/>
        <w:category>
          <w:name w:val="Geral"/>
          <w:gallery w:val="placeholder"/>
        </w:category>
        <w:types>
          <w:type w:val="bbPlcHdr"/>
        </w:types>
        <w:behaviors>
          <w:behavior w:val="content"/>
        </w:behaviors>
        <w:guid w:val="{6A1BBB72-C201-489F-AC00-3D7BEAE1168F}"/>
      </w:docPartPr>
      <w:docPartBody>
        <w:p w:rsidR="00000000" w:rsidRDefault="00314070" w:rsidP="00314070">
          <w:pPr>
            <w:pStyle w:val="131023C970AB47A280B6FF526E5A472C"/>
          </w:pPr>
          <w:r w:rsidRPr="005B03DB">
            <w:rPr>
              <w:rStyle w:val="TextodoEspaoReservado"/>
            </w:rPr>
            <w:t>Escolher um item.</w:t>
          </w:r>
        </w:p>
      </w:docPartBody>
    </w:docPart>
    <w:docPart>
      <w:docPartPr>
        <w:name w:val="01AC7527541B4F4B807799879C33D9BE"/>
        <w:category>
          <w:name w:val="Geral"/>
          <w:gallery w:val="placeholder"/>
        </w:category>
        <w:types>
          <w:type w:val="bbPlcHdr"/>
        </w:types>
        <w:behaviors>
          <w:behavior w:val="content"/>
        </w:behaviors>
        <w:guid w:val="{085F065C-D642-4EA6-8133-62A9455816D0}"/>
      </w:docPartPr>
      <w:docPartBody>
        <w:p w:rsidR="00000000" w:rsidRDefault="00314070" w:rsidP="00314070">
          <w:pPr>
            <w:pStyle w:val="01AC7527541B4F4B807799879C33D9BE"/>
          </w:pPr>
          <w:r w:rsidRPr="005B03DB">
            <w:rPr>
              <w:rStyle w:val="TextodoEspaoReservado"/>
            </w:rPr>
            <w:t>Escolher um item.</w:t>
          </w:r>
        </w:p>
      </w:docPartBody>
    </w:docPart>
    <w:docPart>
      <w:docPartPr>
        <w:name w:val="E2EE41256FDA40E5ACD5B4CF7295E2D5"/>
        <w:category>
          <w:name w:val="Geral"/>
          <w:gallery w:val="placeholder"/>
        </w:category>
        <w:types>
          <w:type w:val="bbPlcHdr"/>
        </w:types>
        <w:behaviors>
          <w:behavior w:val="content"/>
        </w:behaviors>
        <w:guid w:val="{5DC148AA-B2A9-4070-AF4E-67B72CA8D52A}"/>
      </w:docPartPr>
      <w:docPartBody>
        <w:p w:rsidR="00000000" w:rsidRDefault="00314070" w:rsidP="00314070">
          <w:pPr>
            <w:pStyle w:val="E2EE41256FDA40E5ACD5B4CF7295E2D5"/>
          </w:pPr>
          <w:r w:rsidRPr="005E5FDC">
            <w:rPr>
              <w:rStyle w:val="TextodoEspaoReservado"/>
            </w:rPr>
            <w:t>Escolher um item.</w:t>
          </w:r>
        </w:p>
      </w:docPartBody>
    </w:docPart>
    <w:docPart>
      <w:docPartPr>
        <w:name w:val="9C02C95CC03A4EFDA1161AF21EFE35DE"/>
        <w:category>
          <w:name w:val="Geral"/>
          <w:gallery w:val="placeholder"/>
        </w:category>
        <w:types>
          <w:type w:val="bbPlcHdr"/>
        </w:types>
        <w:behaviors>
          <w:behavior w:val="content"/>
        </w:behaviors>
        <w:guid w:val="{F54E3809-15E7-4600-A3E5-E6A9ACB6667C}"/>
      </w:docPartPr>
      <w:docPartBody>
        <w:p w:rsidR="00000000" w:rsidRDefault="00314070" w:rsidP="00314070">
          <w:pPr>
            <w:pStyle w:val="9C02C95CC03A4EFDA1161AF21EFE35DE"/>
          </w:pPr>
          <w:r w:rsidRPr="005B03DB">
            <w:rPr>
              <w:rStyle w:val="TextodoEspaoReservado"/>
            </w:rPr>
            <w:t>Escolher um item.</w:t>
          </w:r>
        </w:p>
      </w:docPartBody>
    </w:docPart>
    <w:docPart>
      <w:docPartPr>
        <w:name w:val="DBC4308317A7448594D75BD585E30543"/>
        <w:category>
          <w:name w:val="Geral"/>
          <w:gallery w:val="placeholder"/>
        </w:category>
        <w:types>
          <w:type w:val="bbPlcHdr"/>
        </w:types>
        <w:behaviors>
          <w:behavior w:val="content"/>
        </w:behaviors>
        <w:guid w:val="{B8B50543-97B9-4C10-AA46-B111BB0FF679}"/>
      </w:docPartPr>
      <w:docPartBody>
        <w:p w:rsidR="00000000" w:rsidRDefault="00314070" w:rsidP="00314070">
          <w:pPr>
            <w:pStyle w:val="DBC4308317A7448594D75BD585E30543"/>
          </w:pPr>
          <w:r w:rsidRPr="005B03DB">
            <w:rPr>
              <w:rStyle w:val="TextodoEspaoReservado"/>
            </w:rPr>
            <w:t>Escolher um item.</w:t>
          </w:r>
        </w:p>
      </w:docPartBody>
    </w:docPart>
    <w:docPart>
      <w:docPartPr>
        <w:name w:val="7E91648B753340ACBC74F310ED2F3A35"/>
        <w:category>
          <w:name w:val="Geral"/>
          <w:gallery w:val="placeholder"/>
        </w:category>
        <w:types>
          <w:type w:val="bbPlcHdr"/>
        </w:types>
        <w:behaviors>
          <w:behavior w:val="content"/>
        </w:behaviors>
        <w:guid w:val="{5769B999-661C-47BE-81A2-4B65F4974DCB}"/>
      </w:docPartPr>
      <w:docPartBody>
        <w:p w:rsidR="00000000" w:rsidRDefault="00314070" w:rsidP="00314070">
          <w:pPr>
            <w:pStyle w:val="7E91648B753340ACBC74F310ED2F3A35"/>
          </w:pPr>
          <w:r w:rsidRPr="005E5FDC">
            <w:rPr>
              <w:rStyle w:val="TextodoEspaoReservado"/>
            </w:rPr>
            <w:t>Escolher um item.</w:t>
          </w:r>
        </w:p>
      </w:docPartBody>
    </w:docPart>
    <w:docPart>
      <w:docPartPr>
        <w:name w:val="1FD7FCE2A1B84174B599BB3E855FB257"/>
        <w:category>
          <w:name w:val="Geral"/>
          <w:gallery w:val="placeholder"/>
        </w:category>
        <w:types>
          <w:type w:val="bbPlcHdr"/>
        </w:types>
        <w:behaviors>
          <w:behavior w:val="content"/>
        </w:behaviors>
        <w:guid w:val="{19F3A0A7-7715-4866-8658-1B39D390C6A3}"/>
      </w:docPartPr>
      <w:docPartBody>
        <w:p w:rsidR="00000000" w:rsidRDefault="00314070" w:rsidP="00314070">
          <w:pPr>
            <w:pStyle w:val="1FD7FCE2A1B84174B599BB3E855FB257"/>
          </w:pPr>
          <w:r w:rsidRPr="005E5FDC">
            <w:rPr>
              <w:rStyle w:val="TextodoEspaoReservado"/>
            </w:rPr>
            <w:t>Escolher um item.</w:t>
          </w:r>
        </w:p>
      </w:docPartBody>
    </w:docPart>
    <w:docPart>
      <w:docPartPr>
        <w:name w:val="780DC2AFEE4842978B98A96992947270"/>
        <w:category>
          <w:name w:val="Geral"/>
          <w:gallery w:val="placeholder"/>
        </w:category>
        <w:types>
          <w:type w:val="bbPlcHdr"/>
        </w:types>
        <w:behaviors>
          <w:behavior w:val="content"/>
        </w:behaviors>
        <w:guid w:val="{80AC63D8-DE60-4747-9389-078F4FA66B5B}"/>
      </w:docPartPr>
      <w:docPartBody>
        <w:p w:rsidR="00000000" w:rsidRDefault="00314070" w:rsidP="00314070">
          <w:pPr>
            <w:pStyle w:val="780DC2AFEE4842978B98A96992947270"/>
          </w:pPr>
          <w:r w:rsidRPr="005E5FDC">
            <w:rPr>
              <w:rStyle w:val="TextodoEspaoReservado"/>
            </w:rPr>
            <w:t>Escolher um item.</w:t>
          </w:r>
        </w:p>
      </w:docPartBody>
    </w:docPart>
    <w:docPart>
      <w:docPartPr>
        <w:name w:val="F3754E64C80D4595AA938443FC550290"/>
        <w:category>
          <w:name w:val="Geral"/>
          <w:gallery w:val="placeholder"/>
        </w:category>
        <w:types>
          <w:type w:val="bbPlcHdr"/>
        </w:types>
        <w:behaviors>
          <w:behavior w:val="content"/>
        </w:behaviors>
        <w:guid w:val="{5046677B-FBA4-46C6-B275-6CBC7F63FCB9}"/>
      </w:docPartPr>
      <w:docPartBody>
        <w:p w:rsidR="00000000" w:rsidRDefault="00314070" w:rsidP="00314070">
          <w:pPr>
            <w:pStyle w:val="F3754E64C80D4595AA938443FC550290"/>
          </w:pPr>
          <w:r w:rsidRPr="005E5FDC">
            <w:rPr>
              <w:rStyle w:val="TextodoEspaoReservado"/>
            </w:rPr>
            <w:t>Escolher um item.</w:t>
          </w:r>
        </w:p>
      </w:docPartBody>
    </w:docPart>
    <w:docPart>
      <w:docPartPr>
        <w:name w:val="B5B4E614A7C84DB28FF9A55CCF5220AA"/>
        <w:category>
          <w:name w:val="Geral"/>
          <w:gallery w:val="placeholder"/>
        </w:category>
        <w:types>
          <w:type w:val="bbPlcHdr"/>
        </w:types>
        <w:behaviors>
          <w:behavior w:val="content"/>
        </w:behaviors>
        <w:guid w:val="{D2A610F1-E3D0-4E2D-A13E-F5C6F945BFE3}"/>
      </w:docPartPr>
      <w:docPartBody>
        <w:p w:rsidR="00000000" w:rsidRDefault="00314070" w:rsidP="00314070">
          <w:pPr>
            <w:pStyle w:val="B5B4E614A7C84DB28FF9A55CCF5220AA"/>
          </w:pPr>
          <w:r w:rsidRPr="005E5FDC">
            <w:rPr>
              <w:rStyle w:val="TextodoEspaoReservado"/>
            </w:rPr>
            <w:t>Escolher um item.</w:t>
          </w:r>
        </w:p>
      </w:docPartBody>
    </w:docPart>
    <w:docPart>
      <w:docPartPr>
        <w:name w:val="C4436A8B59CA41E18E6DBB62636FDBD1"/>
        <w:category>
          <w:name w:val="Geral"/>
          <w:gallery w:val="placeholder"/>
        </w:category>
        <w:types>
          <w:type w:val="bbPlcHdr"/>
        </w:types>
        <w:behaviors>
          <w:behavior w:val="content"/>
        </w:behaviors>
        <w:guid w:val="{B32BCAC3-56D4-48A4-897C-425C524B7A93}"/>
      </w:docPartPr>
      <w:docPartBody>
        <w:p w:rsidR="00000000" w:rsidRDefault="00314070" w:rsidP="00314070">
          <w:pPr>
            <w:pStyle w:val="C4436A8B59CA41E18E6DBB62636FDBD1"/>
          </w:pPr>
          <w:r w:rsidRPr="005E5FDC">
            <w:rPr>
              <w:rStyle w:val="TextodoEspaoReservado"/>
            </w:rPr>
            <w:t>Escolher um item.</w:t>
          </w:r>
        </w:p>
      </w:docPartBody>
    </w:docPart>
    <w:docPart>
      <w:docPartPr>
        <w:name w:val="508642D294894868BA76F69CAA34F592"/>
        <w:category>
          <w:name w:val="Geral"/>
          <w:gallery w:val="placeholder"/>
        </w:category>
        <w:types>
          <w:type w:val="bbPlcHdr"/>
        </w:types>
        <w:behaviors>
          <w:behavior w:val="content"/>
        </w:behaviors>
        <w:guid w:val="{1E1AC21A-116F-4C79-A015-E899C361B917}"/>
      </w:docPartPr>
      <w:docPartBody>
        <w:p w:rsidR="00000000" w:rsidRDefault="00314070" w:rsidP="00314070">
          <w:pPr>
            <w:pStyle w:val="508642D294894868BA76F69CAA34F592"/>
          </w:pPr>
          <w:r w:rsidRPr="005E5FDC">
            <w:rPr>
              <w:rStyle w:val="TextodoEspaoReservado"/>
            </w:rPr>
            <w:t>Escolher um item.</w:t>
          </w:r>
        </w:p>
      </w:docPartBody>
    </w:docPart>
    <w:docPart>
      <w:docPartPr>
        <w:name w:val="33719C87B1724AA28A80495B09EB2FD1"/>
        <w:category>
          <w:name w:val="Geral"/>
          <w:gallery w:val="placeholder"/>
        </w:category>
        <w:types>
          <w:type w:val="bbPlcHdr"/>
        </w:types>
        <w:behaviors>
          <w:behavior w:val="content"/>
        </w:behaviors>
        <w:guid w:val="{3153FC3E-B13A-470F-8FE4-12A22CF81C32}"/>
      </w:docPartPr>
      <w:docPartBody>
        <w:p w:rsidR="00000000" w:rsidRDefault="00314070" w:rsidP="00314070">
          <w:pPr>
            <w:pStyle w:val="33719C87B1724AA28A80495B09EB2FD1"/>
          </w:pPr>
          <w:r w:rsidRPr="005E5FDC">
            <w:rPr>
              <w:rStyle w:val="TextodoEspaoReservado"/>
            </w:rPr>
            <w:t>Escolher um item.</w:t>
          </w:r>
        </w:p>
      </w:docPartBody>
    </w:docPart>
    <w:docPart>
      <w:docPartPr>
        <w:name w:val="CF05A8F376CF4C1193A26684CA680932"/>
        <w:category>
          <w:name w:val="Geral"/>
          <w:gallery w:val="placeholder"/>
        </w:category>
        <w:types>
          <w:type w:val="bbPlcHdr"/>
        </w:types>
        <w:behaviors>
          <w:behavior w:val="content"/>
        </w:behaviors>
        <w:guid w:val="{FCC03AC4-9DE6-4EC0-A1EC-907773BC59A1}"/>
      </w:docPartPr>
      <w:docPartBody>
        <w:p w:rsidR="00000000" w:rsidRDefault="00314070" w:rsidP="00314070">
          <w:pPr>
            <w:pStyle w:val="CF05A8F376CF4C1193A26684CA680932"/>
          </w:pPr>
          <w:r w:rsidRPr="005E5FDC">
            <w:rPr>
              <w:rStyle w:val="TextodoEspaoReservado"/>
            </w:rPr>
            <w:t>Escolher um item.</w:t>
          </w:r>
        </w:p>
      </w:docPartBody>
    </w:docPart>
    <w:docPart>
      <w:docPartPr>
        <w:name w:val="F10A3CE72B20432CBA73DE17BE79E376"/>
        <w:category>
          <w:name w:val="Geral"/>
          <w:gallery w:val="placeholder"/>
        </w:category>
        <w:types>
          <w:type w:val="bbPlcHdr"/>
        </w:types>
        <w:behaviors>
          <w:behavior w:val="content"/>
        </w:behaviors>
        <w:guid w:val="{4E7AD40C-AB86-4F4B-97F3-E891CBBDE713}"/>
      </w:docPartPr>
      <w:docPartBody>
        <w:p w:rsidR="00000000" w:rsidRDefault="00314070" w:rsidP="00314070">
          <w:pPr>
            <w:pStyle w:val="F10A3CE72B20432CBA73DE17BE79E376"/>
          </w:pPr>
          <w:r w:rsidRPr="005E5FDC">
            <w:rPr>
              <w:rStyle w:val="TextodoEspaoReservado"/>
            </w:rPr>
            <w:t>Escolher um item.</w:t>
          </w:r>
        </w:p>
      </w:docPartBody>
    </w:docPart>
    <w:docPart>
      <w:docPartPr>
        <w:name w:val="D8BD2E8157F340A8B95D886CA6088726"/>
        <w:category>
          <w:name w:val="Geral"/>
          <w:gallery w:val="placeholder"/>
        </w:category>
        <w:types>
          <w:type w:val="bbPlcHdr"/>
        </w:types>
        <w:behaviors>
          <w:behavior w:val="content"/>
        </w:behaviors>
        <w:guid w:val="{7E458F21-E81C-4ACB-8273-95B3A5506794}"/>
      </w:docPartPr>
      <w:docPartBody>
        <w:p w:rsidR="00000000" w:rsidRDefault="00314070" w:rsidP="00314070">
          <w:pPr>
            <w:pStyle w:val="D8BD2E8157F340A8B95D886CA6088726"/>
          </w:pPr>
          <w:r w:rsidRPr="005E5FDC">
            <w:rPr>
              <w:rStyle w:val="TextodoEspaoReservado"/>
            </w:rPr>
            <w:t>Escolher um item.</w:t>
          </w:r>
        </w:p>
      </w:docPartBody>
    </w:docPart>
    <w:docPart>
      <w:docPartPr>
        <w:name w:val="75AE1BF5BBDF4412B9237F28275C36D5"/>
        <w:category>
          <w:name w:val="Geral"/>
          <w:gallery w:val="placeholder"/>
        </w:category>
        <w:types>
          <w:type w:val="bbPlcHdr"/>
        </w:types>
        <w:behaviors>
          <w:behavior w:val="content"/>
        </w:behaviors>
        <w:guid w:val="{C968347F-465B-4313-879C-4327D92D071D}"/>
      </w:docPartPr>
      <w:docPartBody>
        <w:p w:rsidR="00000000" w:rsidRDefault="00314070" w:rsidP="00314070">
          <w:pPr>
            <w:pStyle w:val="75AE1BF5BBDF4412B9237F28275C36D5"/>
          </w:pPr>
          <w:r w:rsidRPr="005E5FDC">
            <w:rPr>
              <w:rStyle w:val="TextodoEspaoReservado"/>
            </w:rPr>
            <w:t>Escolher um item.</w:t>
          </w:r>
        </w:p>
      </w:docPartBody>
    </w:docPart>
    <w:docPart>
      <w:docPartPr>
        <w:name w:val="9679F6E98E0A45729A526041B4073309"/>
        <w:category>
          <w:name w:val="Geral"/>
          <w:gallery w:val="placeholder"/>
        </w:category>
        <w:types>
          <w:type w:val="bbPlcHdr"/>
        </w:types>
        <w:behaviors>
          <w:behavior w:val="content"/>
        </w:behaviors>
        <w:guid w:val="{0CF93566-B7CE-4293-92AB-8A43B3AF36C7}"/>
      </w:docPartPr>
      <w:docPartBody>
        <w:p w:rsidR="00000000" w:rsidRDefault="00314070" w:rsidP="00314070">
          <w:pPr>
            <w:pStyle w:val="9679F6E98E0A45729A526041B4073309"/>
          </w:pPr>
          <w:r w:rsidRPr="005E5FDC">
            <w:rPr>
              <w:rStyle w:val="TextodoEspaoReservado"/>
            </w:rPr>
            <w:t>Escolher um item.</w:t>
          </w:r>
        </w:p>
      </w:docPartBody>
    </w:docPart>
    <w:docPart>
      <w:docPartPr>
        <w:name w:val="92011DE013D348CAB43041D3DF73AEFA"/>
        <w:category>
          <w:name w:val="Geral"/>
          <w:gallery w:val="placeholder"/>
        </w:category>
        <w:types>
          <w:type w:val="bbPlcHdr"/>
        </w:types>
        <w:behaviors>
          <w:behavior w:val="content"/>
        </w:behaviors>
        <w:guid w:val="{6C92F800-1870-4BE7-97E3-E80FDF1300C2}"/>
      </w:docPartPr>
      <w:docPartBody>
        <w:p w:rsidR="00000000" w:rsidRDefault="00314070" w:rsidP="00314070">
          <w:pPr>
            <w:pStyle w:val="92011DE013D348CAB43041D3DF73AEFA"/>
          </w:pPr>
          <w:r w:rsidRPr="005E5FDC">
            <w:rPr>
              <w:rStyle w:val="TextodoEspaoReservado"/>
            </w:rPr>
            <w:t>Escolher um item.</w:t>
          </w:r>
        </w:p>
      </w:docPartBody>
    </w:docPart>
    <w:docPart>
      <w:docPartPr>
        <w:name w:val="BA0B19E5FCC64EF58581601E6D08CE65"/>
        <w:category>
          <w:name w:val="Geral"/>
          <w:gallery w:val="placeholder"/>
        </w:category>
        <w:types>
          <w:type w:val="bbPlcHdr"/>
        </w:types>
        <w:behaviors>
          <w:behavior w:val="content"/>
        </w:behaviors>
        <w:guid w:val="{973C4EB1-5A29-438C-9B57-619395B97336}"/>
      </w:docPartPr>
      <w:docPartBody>
        <w:p w:rsidR="00000000" w:rsidRDefault="00314070" w:rsidP="00314070">
          <w:pPr>
            <w:pStyle w:val="BA0B19E5FCC64EF58581601E6D08CE65"/>
          </w:pPr>
          <w:r w:rsidRPr="005E5FDC">
            <w:rPr>
              <w:rStyle w:val="TextodoEspaoReservado"/>
            </w:rPr>
            <w:t>Escolher um item.</w:t>
          </w:r>
        </w:p>
      </w:docPartBody>
    </w:docPart>
    <w:docPart>
      <w:docPartPr>
        <w:name w:val="A7D795D251154DF2B64D95095E8AB9A5"/>
        <w:category>
          <w:name w:val="Geral"/>
          <w:gallery w:val="placeholder"/>
        </w:category>
        <w:types>
          <w:type w:val="bbPlcHdr"/>
        </w:types>
        <w:behaviors>
          <w:behavior w:val="content"/>
        </w:behaviors>
        <w:guid w:val="{144562D8-17FC-456E-9126-16939031B65C}"/>
      </w:docPartPr>
      <w:docPartBody>
        <w:p w:rsidR="00000000" w:rsidRDefault="00314070" w:rsidP="00314070">
          <w:pPr>
            <w:pStyle w:val="A7D795D251154DF2B64D95095E8AB9A5"/>
          </w:pPr>
          <w:r w:rsidRPr="005E5FDC">
            <w:rPr>
              <w:rStyle w:val="TextodoEspaoReservado"/>
            </w:rPr>
            <w:t>Escolher um item.</w:t>
          </w:r>
        </w:p>
      </w:docPartBody>
    </w:docPart>
    <w:docPart>
      <w:docPartPr>
        <w:name w:val="81F2C15CEF654F1FA6F7DC6DCF2E52EF"/>
        <w:category>
          <w:name w:val="Geral"/>
          <w:gallery w:val="placeholder"/>
        </w:category>
        <w:types>
          <w:type w:val="bbPlcHdr"/>
        </w:types>
        <w:behaviors>
          <w:behavior w:val="content"/>
        </w:behaviors>
        <w:guid w:val="{FD853C7D-597A-4C92-A61D-A0C8F284FFF9}"/>
      </w:docPartPr>
      <w:docPartBody>
        <w:p w:rsidR="00000000" w:rsidRDefault="00314070" w:rsidP="00314070">
          <w:pPr>
            <w:pStyle w:val="81F2C15CEF654F1FA6F7DC6DCF2E52EF"/>
          </w:pPr>
          <w:r w:rsidRPr="005E5FDC">
            <w:rPr>
              <w:rStyle w:val="TextodoEspaoReservado"/>
            </w:rPr>
            <w:t>Escolher um item.</w:t>
          </w:r>
        </w:p>
      </w:docPartBody>
    </w:docPart>
    <w:docPart>
      <w:docPartPr>
        <w:name w:val="FDBE4F2804344169B05334A9033A65F4"/>
        <w:category>
          <w:name w:val="Geral"/>
          <w:gallery w:val="placeholder"/>
        </w:category>
        <w:types>
          <w:type w:val="bbPlcHdr"/>
        </w:types>
        <w:behaviors>
          <w:behavior w:val="content"/>
        </w:behaviors>
        <w:guid w:val="{C2F6B793-1611-477B-A7F9-4E54BDC6A614}"/>
      </w:docPartPr>
      <w:docPartBody>
        <w:p w:rsidR="00000000" w:rsidRDefault="00314070" w:rsidP="00314070">
          <w:pPr>
            <w:pStyle w:val="FDBE4F2804344169B05334A9033A65F4"/>
          </w:pPr>
          <w:r w:rsidRPr="005E5FDC">
            <w:rPr>
              <w:rStyle w:val="TextodoEspaoReservado"/>
            </w:rPr>
            <w:t>Escolher um item.</w:t>
          </w:r>
        </w:p>
      </w:docPartBody>
    </w:docPart>
    <w:docPart>
      <w:docPartPr>
        <w:name w:val="55C569B0222244308018815C44301E4E"/>
        <w:category>
          <w:name w:val="Geral"/>
          <w:gallery w:val="placeholder"/>
        </w:category>
        <w:types>
          <w:type w:val="bbPlcHdr"/>
        </w:types>
        <w:behaviors>
          <w:behavior w:val="content"/>
        </w:behaviors>
        <w:guid w:val="{0DC21C90-5925-4DA5-9189-604FB94E8B7C}"/>
      </w:docPartPr>
      <w:docPartBody>
        <w:p w:rsidR="00000000" w:rsidRDefault="00314070" w:rsidP="00314070">
          <w:pPr>
            <w:pStyle w:val="55C569B0222244308018815C44301E4E"/>
          </w:pPr>
          <w:r w:rsidRPr="005E5FDC">
            <w:rPr>
              <w:rStyle w:val="TextodoEspaoReservado"/>
            </w:rPr>
            <w:t>Escolher um item.</w:t>
          </w:r>
        </w:p>
      </w:docPartBody>
    </w:docPart>
    <w:docPart>
      <w:docPartPr>
        <w:name w:val="5A16E24417324F38899C0AFDC5E10288"/>
        <w:category>
          <w:name w:val="Geral"/>
          <w:gallery w:val="placeholder"/>
        </w:category>
        <w:types>
          <w:type w:val="bbPlcHdr"/>
        </w:types>
        <w:behaviors>
          <w:behavior w:val="content"/>
        </w:behaviors>
        <w:guid w:val="{55C7BB2C-4F5F-4CA0-9921-97FBE3F42242}"/>
      </w:docPartPr>
      <w:docPartBody>
        <w:p w:rsidR="00000000" w:rsidRDefault="00314070" w:rsidP="00314070">
          <w:pPr>
            <w:pStyle w:val="5A16E24417324F38899C0AFDC5E10288"/>
          </w:pPr>
          <w:r w:rsidRPr="005E5FDC">
            <w:rPr>
              <w:rStyle w:val="TextodoEspaoReservado"/>
            </w:rPr>
            <w:t>Escolher um item.</w:t>
          </w:r>
        </w:p>
      </w:docPartBody>
    </w:docPart>
    <w:docPart>
      <w:docPartPr>
        <w:name w:val="78DFA069430240428622138827A5521E"/>
        <w:category>
          <w:name w:val="Geral"/>
          <w:gallery w:val="placeholder"/>
        </w:category>
        <w:types>
          <w:type w:val="bbPlcHdr"/>
        </w:types>
        <w:behaviors>
          <w:behavior w:val="content"/>
        </w:behaviors>
        <w:guid w:val="{A565162F-2FAA-439B-AF21-E5F5718B3B3E}"/>
      </w:docPartPr>
      <w:docPartBody>
        <w:p w:rsidR="00000000" w:rsidRDefault="00314070" w:rsidP="00314070">
          <w:pPr>
            <w:pStyle w:val="78DFA069430240428622138827A5521E"/>
          </w:pPr>
          <w:r w:rsidRPr="005E5FDC">
            <w:rPr>
              <w:rStyle w:val="TextodoEspaoReservado"/>
            </w:rPr>
            <w:t>Escolher um item.</w:t>
          </w:r>
        </w:p>
      </w:docPartBody>
    </w:docPart>
    <w:docPart>
      <w:docPartPr>
        <w:name w:val="6A9C614DE25A4BB8B0BACD3347F74A4D"/>
        <w:category>
          <w:name w:val="Geral"/>
          <w:gallery w:val="placeholder"/>
        </w:category>
        <w:types>
          <w:type w:val="bbPlcHdr"/>
        </w:types>
        <w:behaviors>
          <w:behavior w:val="content"/>
        </w:behaviors>
        <w:guid w:val="{A692FF9F-6FCA-46F2-A948-6849A5D94955}"/>
      </w:docPartPr>
      <w:docPartBody>
        <w:p w:rsidR="00000000" w:rsidRDefault="00314070" w:rsidP="00314070">
          <w:pPr>
            <w:pStyle w:val="6A9C614DE25A4BB8B0BACD3347F74A4D"/>
          </w:pPr>
          <w:r w:rsidRPr="00704229">
            <w:rPr>
              <w:rStyle w:val="TextodoEspaoReservado"/>
            </w:rPr>
            <w:t>Escolher um item.</w:t>
          </w:r>
        </w:p>
      </w:docPartBody>
    </w:docPart>
    <w:docPart>
      <w:docPartPr>
        <w:name w:val="DA4CB964B8F240DEBB42F78255BBD4E1"/>
        <w:category>
          <w:name w:val="Geral"/>
          <w:gallery w:val="placeholder"/>
        </w:category>
        <w:types>
          <w:type w:val="bbPlcHdr"/>
        </w:types>
        <w:behaviors>
          <w:behavior w:val="content"/>
        </w:behaviors>
        <w:guid w:val="{E8011549-710C-4DDC-9673-76CDC91395A6}"/>
      </w:docPartPr>
      <w:docPartBody>
        <w:p w:rsidR="00000000" w:rsidRDefault="00314070" w:rsidP="00314070">
          <w:pPr>
            <w:pStyle w:val="DA4CB964B8F240DEBB42F78255BBD4E1"/>
          </w:pPr>
          <w:r w:rsidRPr="00704229">
            <w:rPr>
              <w:rStyle w:val="TextodoEspaoReservado"/>
            </w:rPr>
            <w:t>Escolher um item.</w:t>
          </w:r>
        </w:p>
      </w:docPartBody>
    </w:docPart>
    <w:docPart>
      <w:docPartPr>
        <w:name w:val="0E8944EC51344662BBD2EA740DCEFCFD"/>
        <w:category>
          <w:name w:val="Geral"/>
          <w:gallery w:val="placeholder"/>
        </w:category>
        <w:types>
          <w:type w:val="bbPlcHdr"/>
        </w:types>
        <w:behaviors>
          <w:behavior w:val="content"/>
        </w:behaviors>
        <w:guid w:val="{90DD364C-8491-4BC7-A74F-3D44F7BBA812}"/>
      </w:docPartPr>
      <w:docPartBody>
        <w:p w:rsidR="00000000" w:rsidRDefault="00314070" w:rsidP="00314070">
          <w:pPr>
            <w:pStyle w:val="0E8944EC51344662BBD2EA740DCEFCFD"/>
          </w:pPr>
          <w:r w:rsidRPr="00704229">
            <w:rPr>
              <w:rStyle w:val="TextodoEspaoReservado"/>
            </w:rPr>
            <w:t>Escolher um item.</w:t>
          </w:r>
        </w:p>
      </w:docPartBody>
    </w:docPart>
    <w:docPart>
      <w:docPartPr>
        <w:name w:val="2C8BFE5B0D7C45DCB31FA117DADFF012"/>
        <w:category>
          <w:name w:val="Geral"/>
          <w:gallery w:val="placeholder"/>
        </w:category>
        <w:types>
          <w:type w:val="bbPlcHdr"/>
        </w:types>
        <w:behaviors>
          <w:behavior w:val="content"/>
        </w:behaviors>
        <w:guid w:val="{56EF954C-EE2D-4F66-831A-2831ADC44C91}"/>
      </w:docPartPr>
      <w:docPartBody>
        <w:p w:rsidR="00000000" w:rsidRDefault="00314070" w:rsidP="00314070">
          <w:pPr>
            <w:pStyle w:val="2C8BFE5B0D7C45DCB31FA117DADFF012"/>
          </w:pPr>
          <w:r w:rsidRPr="00704229">
            <w:rPr>
              <w:rStyle w:val="TextodoEspaoReservado"/>
            </w:rPr>
            <w:t>Escolher um item.</w:t>
          </w:r>
        </w:p>
      </w:docPartBody>
    </w:docPart>
    <w:docPart>
      <w:docPartPr>
        <w:name w:val="5107990FFF6C4B65B95AE79C12442E41"/>
        <w:category>
          <w:name w:val="Geral"/>
          <w:gallery w:val="placeholder"/>
        </w:category>
        <w:types>
          <w:type w:val="bbPlcHdr"/>
        </w:types>
        <w:behaviors>
          <w:behavior w:val="content"/>
        </w:behaviors>
        <w:guid w:val="{CE4B1043-F62A-4761-A8DA-BF8384246758}"/>
      </w:docPartPr>
      <w:docPartBody>
        <w:p w:rsidR="00000000" w:rsidRDefault="00314070" w:rsidP="00314070">
          <w:pPr>
            <w:pStyle w:val="5107990FFF6C4B65B95AE79C12442E41"/>
          </w:pPr>
          <w:r w:rsidRPr="005E5FDC">
            <w:rPr>
              <w:rStyle w:val="TextodoEspaoReservado"/>
            </w:rPr>
            <w:t>Escolher um item.</w:t>
          </w:r>
        </w:p>
      </w:docPartBody>
    </w:docPart>
    <w:docPart>
      <w:docPartPr>
        <w:name w:val="FA313470E78B414590A4D8BF9DDE1ABB"/>
        <w:category>
          <w:name w:val="Geral"/>
          <w:gallery w:val="placeholder"/>
        </w:category>
        <w:types>
          <w:type w:val="bbPlcHdr"/>
        </w:types>
        <w:behaviors>
          <w:behavior w:val="content"/>
        </w:behaviors>
        <w:guid w:val="{2D2A0D16-8039-414D-A77E-E47016F46695}"/>
      </w:docPartPr>
      <w:docPartBody>
        <w:p w:rsidR="00000000" w:rsidRDefault="00314070" w:rsidP="00314070">
          <w:pPr>
            <w:pStyle w:val="FA313470E78B414590A4D8BF9DDE1ABB"/>
          </w:pPr>
          <w:r w:rsidRPr="005E5FDC">
            <w:rPr>
              <w:rStyle w:val="TextodoEspaoReservado"/>
            </w:rPr>
            <w:t>Escolher um item.</w:t>
          </w:r>
        </w:p>
      </w:docPartBody>
    </w:docPart>
    <w:docPart>
      <w:docPartPr>
        <w:name w:val="B227798AF3694FEB8671758DC19C9A43"/>
        <w:category>
          <w:name w:val="Geral"/>
          <w:gallery w:val="placeholder"/>
        </w:category>
        <w:types>
          <w:type w:val="bbPlcHdr"/>
        </w:types>
        <w:behaviors>
          <w:behavior w:val="content"/>
        </w:behaviors>
        <w:guid w:val="{D4C48BC5-4EA8-4963-A37E-A6287C040463}"/>
      </w:docPartPr>
      <w:docPartBody>
        <w:p w:rsidR="00000000" w:rsidRDefault="00314070" w:rsidP="00314070">
          <w:pPr>
            <w:pStyle w:val="B227798AF3694FEB8671758DC19C9A43"/>
          </w:pPr>
          <w:r w:rsidRPr="005E5FDC">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70"/>
    <w:rsid w:val="003140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14070"/>
    <w:rPr>
      <w:color w:val="808080"/>
    </w:rPr>
  </w:style>
  <w:style w:type="paragraph" w:customStyle="1" w:styleId="B7F318942D6547B29878B9620A8B8A59">
    <w:name w:val="B7F318942D6547B29878B9620A8B8A59"/>
  </w:style>
  <w:style w:type="paragraph" w:customStyle="1" w:styleId="ED6D894425944DFCB551758D39B469FD">
    <w:name w:val="ED6D894425944DFCB551758D39B469FD"/>
  </w:style>
  <w:style w:type="paragraph" w:customStyle="1" w:styleId="562793FC8B79488B82A9C7696E266DE5">
    <w:name w:val="562793FC8B79488B82A9C7696E266DE5"/>
  </w:style>
  <w:style w:type="paragraph" w:customStyle="1" w:styleId="3DD1629AEE8A46B18895D653A8A5A73E">
    <w:name w:val="3DD1629AEE8A46B18895D653A8A5A73E"/>
  </w:style>
  <w:style w:type="paragraph" w:customStyle="1" w:styleId="6E9553F54CC64E1AA82A36A2DA2A5114">
    <w:name w:val="6E9553F54CC64E1AA82A36A2DA2A5114"/>
  </w:style>
  <w:style w:type="paragraph" w:customStyle="1" w:styleId="4CDD6F35B11F4E3D8F605704CB650559">
    <w:name w:val="4CDD6F35B11F4E3D8F605704CB650559"/>
  </w:style>
  <w:style w:type="paragraph" w:customStyle="1" w:styleId="8CAEAA61E583408291DC1788C553F21F">
    <w:name w:val="8CAEAA61E583408291DC1788C553F21F"/>
  </w:style>
  <w:style w:type="paragraph" w:customStyle="1" w:styleId="D4DBBC5B18144949821327A217BAD475">
    <w:name w:val="D4DBBC5B18144949821327A217BAD475"/>
  </w:style>
  <w:style w:type="paragraph" w:customStyle="1" w:styleId="0E7152E0EBB64C53BE983A39D447BCF6">
    <w:name w:val="0E7152E0EBB64C53BE983A39D447BCF6"/>
  </w:style>
  <w:style w:type="paragraph" w:customStyle="1" w:styleId="6DB3E42BB5C64E228CE0FDB61F4F8B32">
    <w:name w:val="6DB3E42BB5C64E228CE0FDB61F4F8B32"/>
  </w:style>
  <w:style w:type="paragraph" w:customStyle="1" w:styleId="D09B1D9B330B41878622AC36C2725B0A">
    <w:name w:val="D09B1D9B330B41878622AC36C2725B0A"/>
  </w:style>
  <w:style w:type="paragraph" w:customStyle="1" w:styleId="01F3039E8658475B80784683AAA4B161">
    <w:name w:val="01F3039E8658475B80784683AAA4B161"/>
  </w:style>
  <w:style w:type="paragraph" w:customStyle="1" w:styleId="4488092D8C1443D5A8D7D86525C24161">
    <w:name w:val="4488092D8C1443D5A8D7D86525C24161"/>
  </w:style>
  <w:style w:type="paragraph" w:customStyle="1" w:styleId="EAE557013083428F9702C3A15AEE8346">
    <w:name w:val="EAE557013083428F9702C3A15AEE8346"/>
  </w:style>
  <w:style w:type="paragraph" w:customStyle="1" w:styleId="9526E38C399E4BABB5588B09818259D5">
    <w:name w:val="9526E38C399E4BABB5588B09818259D5"/>
  </w:style>
  <w:style w:type="paragraph" w:customStyle="1" w:styleId="98AA41EDD0BB491EB8B95E997C39DB13">
    <w:name w:val="98AA41EDD0BB491EB8B95E997C39DB13"/>
  </w:style>
  <w:style w:type="paragraph" w:customStyle="1" w:styleId="3132A59359014ADD88161607189681DB">
    <w:name w:val="3132A59359014ADD88161607189681DB"/>
  </w:style>
  <w:style w:type="paragraph" w:customStyle="1" w:styleId="3411FA09CC5B43EDACE62439603AC94D">
    <w:name w:val="3411FA09CC5B43EDACE62439603AC94D"/>
  </w:style>
  <w:style w:type="paragraph" w:customStyle="1" w:styleId="A198DFE014CF41FD894D2C4E160B5664">
    <w:name w:val="A198DFE014CF41FD894D2C4E160B5664"/>
  </w:style>
  <w:style w:type="paragraph" w:customStyle="1" w:styleId="2168AE4E8CE945DB947DCDD917CE1EA7">
    <w:name w:val="2168AE4E8CE945DB947DCDD917CE1EA7"/>
  </w:style>
  <w:style w:type="paragraph" w:customStyle="1" w:styleId="8C3777B13F6246BFB5E761C2585E44C3">
    <w:name w:val="8C3777B13F6246BFB5E761C2585E44C3"/>
  </w:style>
  <w:style w:type="paragraph" w:customStyle="1" w:styleId="4897AC31BE17410492D7252790597959">
    <w:name w:val="4897AC31BE17410492D7252790597959"/>
  </w:style>
  <w:style w:type="paragraph" w:customStyle="1" w:styleId="7B4F90B4BAE440B2A17F58573513A281">
    <w:name w:val="7B4F90B4BAE440B2A17F58573513A281"/>
  </w:style>
  <w:style w:type="paragraph" w:customStyle="1" w:styleId="C7E49F8349F34668B168B57B05B24600">
    <w:name w:val="C7E49F8349F34668B168B57B05B24600"/>
  </w:style>
  <w:style w:type="paragraph" w:customStyle="1" w:styleId="E951F412E3B54392AEF90703067B5C28">
    <w:name w:val="E951F412E3B54392AEF90703067B5C28"/>
  </w:style>
  <w:style w:type="paragraph" w:customStyle="1" w:styleId="45A4F39D983E49CF8D16C2570A53EC44">
    <w:name w:val="45A4F39D983E49CF8D16C2570A53EC44"/>
  </w:style>
  <w:style w:type="paragraph" w:customStyle="1" w:styleId="F2AA3FC0991F4D108E4C099B396EC58C">
    <w:name w:val="F2AA3FC0991F4D108E4C099B396EC58C"/>
  </w:style>
  <w:style w:type="paragraph" w:customStyle="1" w:styleId="C5D6E006D9094CADA8EC6168C98CD1C0">
    <w:name w:val="C5D6E006D9094CADA8EC6168C98CD1C0"/>
  </w:style>
  <w:style w:type="paragraph" w:customStyle="1" w:styleId="95F6FBB6F57949F0A7679811C6EA79C7">
    <w:name w:val="95F6FBB6F57949F0A7679811C6EA79C7"/>
  </w:style>
  <w:style w:type="paragraph" w:customStyle="1" w:styleId="B23081BE2E324D1DB32AEF90F8B714C0">
    <w:name w:val="B23081BE2E324D1DB32AEF90F8B714C0"/>
  </w:style>
  <w:style w:type="paragraph" w:customStyle="1" w:styleId="3FAC99CBBD2C466FBBD3652B80C9874E">
    <w:name w:val="3FAC99CBBD2C466FBBD3652B80C9874E"/>
  </w:style>
  <w:style w:type="paragraph" w:customStyle="1" w:styleId="6027FB11DCFC4F448BDE89C1CEC197B7">
    <w:name w:val="6027FB11DCFC4F448BDE89C1CEC197B7"/>
  </w:style>
  <w:style w:type="paragraph" w:customStyle="1" w:styleId="0847667DE553434095E0AA403C242580">
    <w:name w:val="0847667DE553434095E0AA403C242580"/>
  </w:style>
  <w:style w:type="paragraph" w:customStyle="1" w:styleId="7C62CDAF395F4ED6BDBD4FDB81853176">
    <w:name w:val="7C62CDAF395F4ED6BDBD4FDB81853176"/>
  </w:style>
  <w:style w:type="paragraph" w:customStyle="1" w:styleId="7DAABABED411485E812142AAC79D41FA">
    <w:name w:val="7DAABABED411485E812142AAC79D41FA"/>
  </w:style>
  <w:style w:type="paragraph" w:customStyle="1" w:styleId="76CE09CF64624FE4863B0390E6797D43">
    <w:name w:val="76CE09CF64624FE4863B0390E6797D43"/>
  </w:style>
  <w:style w:type="paragraph" w:customStyle="1" w:styleId="2E149F036A614F458EAFC4D03D3F92A9">
    <w:name w:val="2E149F036A614F458EAFC4D03D3F92A9"/>
  </w:style>
  <w:style w:type="paragraph" w:customStyle="1" w:styleId="2A8BA7375CD34317BD9AF5A616C63518">
    <w:name w:val="2A8BA7375CD34317BD9AF5A616C63518"/>
  </w:style>
  <w:style w:type="paragraph" w:customStyle="1" w:styleId="BB01A53369A04ADFA18FE7C01175639B">
    <w:name w:val="BB01A53369A04ADFA18FE7C01175639B"/>
  </w:style>
  <w:style w:type="paragraph" w:customStyle="1" w:styleId="BEE9DC5211354261B351263980BCCE1E">
    <w:name w:val="BEE9DC5211354261B351263980BCCE1E"/>
  </w:style>
  <w:style w:type="paragraph" w:customStyle="1" w:styleId="2B0979CF5DE941BE95D043BCE66575EB">
    <w:name w:val="2B0979CF5DE941BE95D043BCE66575EB"/>
  </w:style>
  <w:style w:type="paragraph" w:customStyle="1" w:styleId="7064EEC404004FDCB2EC1B387A2EA0DA">
    <w:name w:val="7064EEC404004FDCB2EC1B387A2EA0DA"/>
  </w:style>
  <w:style w:type="paragraph" w:customStyle="1" w:styleId="E1A1DF64B3F9467C8E8651A5C72012E6">
    <w:name w:val="E1A1DF64B3F9467C8E8651A5C72012E6"/>
  </w:style>
  <w:style w:type="paragraph" w:customStyle="1" w:styleId="AAD4C0EF0AE14613960CC5C5FFCFEB7B">
    <w:name w:val="AAD4C0EF0AE14613960CC5C5FFCFEB7B"/>
  </w:style>
  <w:style w:type="paragraph" w:customStyle="1" w:styleId="BEA7766825794FBB8504C8CE8EB6B37A">
    <w:name w:val="BEA7766825794FBB8504C8CE8EB6B37A"/>
  </w:style>
  <w:style w:type="paragraph" w:customStyle="1" w:styleId="FA88AF3E527440F6BD2BFC2FC3BCA657">
    <w:name w:val="FA88AF3E527440F6BD2BFC2FC3BCA657"/>
  </w:style>
  <w:style w:type="paragraph" w:customStyle="1" w:styleId="E733A051D2F146F5A8F77146AF234AE6">
    <w:name w:val="E733A051D2F146F5A8F77146AF234AE6"/>
  </w:style>
  <w:style w:type="paragraph" w:customStyle="1" w:styleId="5E1DF6036B9D4655A84977B0B6F38F97">
    <w:name w:val="5E1DF6036B9D4655A84977B0B6F38F97"/>
  </w:style>
  <w:style w:type="paragraph" w:customStyle="1" w:styleId="8E123989E6C54DFF85B95335D1774994">
    <w:name w:val="8E123989E6C54DFF85B95335D1774994"/>
  </w:style>
  <w:style w:type="paragraph" w:customStyle="1" w:styleId="D71805A20AC146F99C769166A9793201">
    <w:name w:val="D71805A20AC146F99C769166A9793201"/>
  </w:style>
  <w:style w:type="paragraph" w:customStyle="1" w:styleId="2E44903F510749CFA99A8D5F3AF1B34E">
    <w:name w:val="2E44903F510749CFA99A8D5F3AF1B34E"/>
  </w:style>
  <w:style w:type="paragraph" w:customStyle="1" w:styleId="4DFD0C7B3EE24893B0CD0F932A6EB167">
    <w:name w:val="4DFD0C7B3EE24893B0CD0F932A6EB167"/>
  </w:style>
  <w:style w:type="paragraph" w:customStyle="1" w:styleId="D99E86814ED74FD4B5789BF0D95FD311">
    <w:name w:val="D99E86814ED74FD4B5789BF0D95FD311"/>
  </w:style>
  <w:style w:type="paragraph" w:customStyle="1" w:styleId="BB7E994ED3314D23AA1806486F395EBD">
    <w:name w:val="BB7E994ED3314D23AA1806486F395EBD"/>
  </w:style>
  <w:style w:type="paragraph" w:customStyle="1" w:styleId="C53D682E2413442BBA073492074E5196">
    <w:name w:val="C53D682E2413442BBA073492074E5196"/>
  </w:style>
  <w:style w:type="paragraph" w:customStyle="1" w:styleId="FFA7804126F54E018120B9870DAF805C">
    <w:name w:val="FFA7804126F54E018120B9870DAF805C"/>
  </w:style>
  <w:style w:type="paragraph" w:customStyle="1" w:styleId="DF57CD7631614C019BDFD5EB359F64B8">
    <w:name w:val="DF57CD7631614C019BDFD5EB359F64B8"/>
  </w:style>
  <w:style w:type="paragraph" w:customStyle="1" w:styleId="A74164982EA54596A5C03CE565F2EDBC">
    <w:name w:val="A74164982EA54596A5C03CE565F2EDBC"/>
  </w:style>
  <w:style w:type="paragraph" w:customStyle="1" w:styleId="01D0DE40025B46D38838AA2F83FCBD27">
    <w:name w:val="01D0DE40025B46D38838AA2F83FCBD27"/>
  </w:style>
  <w:style w:type="paragraph" w:customStyle="1" w:styleId="6BFC9D78E8F8427FB986D7AF953775C9">
    <w:name w:val="6BFC9D78E8F8427FB986D7AF953775C9"/>
  </w:style>
  <w:style w:type="paragraph" w:customStyle="1" w:styleId="F84E18A584A7445FA1B29D5F2B18EC24">
    <w:name w:val="F84E18A584A7445FA1B29D5F2B18EC24"/>
  </w:style>
  <w:style w:type="paragraph" w:customStyle="1" w:styleId="1F40A6CA6B0B424C89EF2B70C0106955">
    <w:name w:val="1F40A6CA6B0B424C89EF2B70C0106955"/>
  </w:style>
  <w:style w:type="paragraph" w:customStyle="1" w:styleId="DF97385AB92340D19DA0018FDABEDDC4">
    <w:name w:val="DF97385AB92340D19DA0018FDABEDDC4"/>
  </w:style>
  <w:style w:type="paragraph" w:customStyle="1" w:styleId="486E1383348A4F41A96DED2FF34BB641">
    <w:name w:val="486E1383348A4F41A96DED2FF34BB641"/>
  </w:style>
  <w:style w:type="paragraph" w:customStyle="1" w:styleId="2E4CD576D751431CBBFB0E6E4527AA1F">
    <w:name w:val="2E4CD576D751431CBBFB0E6E4527AA1F"/>
  </w:style>
  <w:style w:type="paragraph" w:customStyle="1" w:styleId="9EC43193D54B441587D5DFFEAF262239">
    <w:name w:val="9EC43193D54B441587D5DFFEAF262239"/>
  </w:style>
  <w:style w:type="paragraph" w:customStyle="1" w:styleId="05FF87F443CD45179A18A10F078AC82B">
    <w:name w:val="05FF87F443CD45179A18A10F078AC82B"/>
  </w:style>
  <w:style w:type="paragraph" w:customStyle="1" w:styleId="F968E56F77B9459A8DE7D4579097A7CC">
    <w:name w:val="F968E56F77B9459A8DE7D4579097A7CC"/>
  </w:style>
  <w:style w:type="paragraph" w:customStyle="1" w:styleId="48ECB5C1464347639886412FC21B6ED4">
    <w:name w:val="48ECB5C1464347639886412FC21B6ED4"/>
  </w:style>
  <w:style w:type="paragraph" w:customStyle="1" w:styleId="2102A6D746C24C76A37D4553D8B56892">
    <w:name w:val="2102A6D746C24C76A37D4553D8B56892"/>
  </w:style>
  <w:style w:type="paragraph" w:customStyle="1" w:styleId="B5AB37F8D72E44E5A0A5611B277D4D93">
    <w:name w:val="B5AB37F8D72E44E5A0A5611B277D4D93"/>
  </w:style>
  <w:style w:type="paragraph" w:customStyle="1" w:styleId="0DAF832141674CE28BD30B28ACAF750F">
    <w:name w:val="0DAF832141674CE28BD30B28ACAF750F"/>
  </w:style>
  <w:style w:type="paragraph" w:customStyle="1" w:styleId="BC8C33F947A24A41AABF45A477348A88">
    <w:name w:val="BC8C33F947A24A41AABF45A477348A88"/>
  </w:style>
  <w:style w:type="paragraph" w:customStyle="1" w:styleId="E1635029331B42C6884040414EB6D55D">
    <w:name w:val="E1635029331B42C6884040414EB6D55D"/>
  </w:style>
  <w:style w:type="paragraph" w:customStyle="1" w:styleId="E5A3916771764396B089A6139AD61573">
    <w:name w:val="E5A3916771764396B089A6139AD61573"/>
  </w:style>
  <w:style w:type="paragraph" w:customStyle="1" w:styleId="635B429395B648E382B816489C3059FC">
    <w:name w:val="635B429395B648E382B816489C3059FC"/>
  </w:style>
  <w:style w:type="paragraph" w:customStyle="1" w:styleId="EDDF8B7616F04507894CAD4AD8BD0424">
    <w:name w:val="EDDF8B7616F04507894CAD4AD8BD0424"/>
  </w:style>
  <w:style w:type="paragraph" w:customStyle="1" w:styleId="8B43D3DC70434519A373918BE10A9911">
    <w:name w:val="8B43D3DC70434519A373918BE10A9911"/>
  </w:style>
  <w:style w:type="paragraph" w:customStyle="1" w:styleId="AFECC5907E39412591BF046CDEBEBB3F">
    <w:name w:val="AFECC5907E39412591BF046CDEBEBB3F"/>
  </w:style>
  <w:style w:type="paragraph" w:customStyle="1" w:styleId="D7AC871BCA64468AB1CCD63253AF0BF5">
    <w:name w:val="D7AC871BCA64468AB1CCD63253AF0BF5"/>
  </w:style>
  <w:style w:type="paragraph" w:customStyle="1" w:styleId="761F3F13ACC7438FB7BE9212DE7FC7AC">
    <w:name w:val="761F3F13ACC7438FB7BE9212DE7FC7AC"/>
  </w:style>
  <w:style w:type="paragraph" w:customStyle="1" w:styleId="2494F77BA0C445A09FCF6815A8F70FEB">
    <w:name w:val="2494F77BA0C445A09FCF6815A8F70FEB"/>
  </w:style>
  <w:style w:type="paragraph" w:customStyle="1" w:styleId="72C79AD962EF4C2FAB60CFFB2FF283BE">
    <w:name w:val="72C79AD962EF4C2FAB60CFFB2FF283BE"/>
  </w:style>
  <w:style w:type="paragraph" w:customStyle="1" w:styleId="6125429AEC3B499DB55A195477FE1AAC">
    <w:name w:val="6125429AEC3B499DB55A195477FE1AAC"/>
  </w:style>
  <w:style w:type="paragraph" w:customStyle="1" w:styleId="48568EB0AE494E23B9E003C21E68C4BF">
    <w:name w:val="48568EB0AE494E23B9E003C21E68C4BF"/>
  </w:style>
  <w:style w:type="paragraph" w:customStyle="1" w:styleId="B546C43CB7B6479193D2F847FB1E8F30">
    <w:name w:val="B546C43CB7B6479193D2F847FB1E8F30"/>
  </w:style>
  <w:style w:type="paragraph" w:customStyle="1" w:styleId="34A36E8959304B0DA2CF53E341DC60FF">
    <w:name w:val="34A36E8959304B0DA2CF53E341DC60FF"/>
  </w:style>
  <w:style w:type="paragraph" w:customStyle="1" w:styleId="18080DE11FA949FCA03E7B2D05703E7D">
    <w:name w:val="18080DE11FA949FCA03E7B2D05703E7D"/>
  </w:style>
  <w:style w:type="paragraph" w:customStyle="1" w:styleId="F42552F13A35495EB92B66900CED17EB">
    <w:name w:val="F42552F13A35495EB92B66900CED17EB"/>
  </w:style>
  <w:style w:type="paragraph" w:customStyle="1" w:styleId="CF46DECB312F46028269C59EDBA729E3">
    <w:name w:val="CF46DECB312F46028269C59EDBA729E3"/>
  </w:style>
  <w:style w:type="paragraph" w:customStyle="1" w:styleId="144D8132B711407585D059A4B185FD94">
    <w:name w:val="144D8132B711407585D059A4B185FD94"/>
  </w:style>
  <w:style w:type="paragraph" w:customStyle="1" w:styleId="5FECF8DC510A43ECBA43B0EF38A30573">
    <w:name w:val="5FECF8DC510A43ECBA43B0EF38A30573"/>
  </w:style>
  <w:style w:type="paragraph" w:customStyle="1" w:styleId="9F796D90EED548EABCFC748E47412A2C">
    <w:name w:val="9F796D90EED548EABCFC748E47412A2C"/>
  </w:style>
  <w:style w:type="paragraph" w:customStyle="1" w:styleId="9562417972CF417F8627AD081C07E17F">
    <w:name w:val="9562417972CF417F8627AD081C07E17F"/>
  </w:style>
  <w:style w:type="paragraph" w:customStyle="1" w:styleId="69F6965D288F43369698B6C16C635246">
    <w:name w:val="69F6965D288F43369698B6C16C635246"/>
  </w:style>
  <w:style w:type="paragraph" w:customStyle="1" w:styleId="FA481E2004FC41DDB9C78F997B7A8D5C">
    <w:name w:val="FA481E2004FC41DDB9C78F997B7A8D5C"/>
  </w:style>
  <w:style w:type="paragraph" w:customStyle="1" w:styleId="0AA36B29D7EC4EFAB67D38E8D069969F">
    <w:name w:val="0AA36B29D7EC4EFAB67D38E8D069969F"/>
  </w:style>
  <w:style w:type="paragraph" w:customStyle="1" w:styleId="C0F533FC6FBB464F983F88ECF93B95E1">
    <w:name w:val="C0F533FC6FBB464F983F88ECF93B95E1"/>
  </w:style>
  <w:style w:type="paragraph" w:customStyle="1" w:styleId="5F58E58CFDFC45018C8D2D30144EB676">
    <w:name w:val="5F58E58CFDFC45018C8D2D30144EB676"/>
  </w:style>
  <w:style w:type="paragraph" w:customStyle="1" w:styleId="85A16360D21D4D1DB1AE11775DB1C740">
    <w:name w:val="85A16360D21D4D1DB1AE11775DB1C740"/>
  </w:style>
  <w:style w:type="paragraph" w:customStyle="1" w:styleId="0276A16585A7403D9A1ED5EBB39B3948">
    <w:name w:val="0276A16585A7403D9A1ED5EBB39B3948"/>
  </w:style>
  <w:style w:type="paragraph" w:customStyle="1" w:styleId="0FEA69E8C84B4950B2179EADCE46196B">
    <w:name w:val="0FEA69E8C84B4950B2179EADCE46196B"/>
  </w:style>
  <w:style w:type="paragraph" w:customStyle="1" w:styleId="6823E8B41FF5456F93463CBABDAF0BB1">
    <w:name w:val="6823E8B41FF5456F93463CBABDAF0BB1"/>
  </w:style>
  <w:style w:type="paragraph" w:customStyle="1" w:styleId="9F83E4C6621741D38B503C3B4D15E51C">
    <w:name w:val="9F83E4C6621741D38B503C3B4D15E51C"/>
  </w:style>
  <w:style w:type="paragraph" w:customStyle="1" w:styleId="AC8D45D68A5C4C5AAA9399A4E84581AA">
    <w:name w:val="AC8D45D68A5C4C5AAA9399A4E84581AA"/>
  </w:style>
  <w:style w:type="paragraph" w:customStyle="1" w:styleId="14FAA990C22F4F26AA95E3668361EC4F">
    <w:name w:val="14FAA990C22F4F26AA95E3668361EC4F"/>
  </w:style>
  <w:style w:type="paragraph" w:customStyle="1" w:styleId="63A4AD120E5344E7BF24968C6E6262A8">
    <w:name w:val="63A4AD120E5344E7BF24968C6E6262A8"/>
  </w:style>
  <w:style w:type="paragraph" w:customStyle="1" w:styleId="4C9E3E01332C4CF493277E89C3FAA43A">
    <w:name w:val="4C9E3E01332C4CF493277E89C3FAA43A"/>
  </w:style>
  <w:style w:type="paragraph" w:customStyle="1" w:styleId="97751D9A25214BD58BF26A643E78377A">
    <w:name w:val="97751D9A25214BD58BF26A643E78377A"/>
  </w:style>
  <w:style w:type="paragraph" w:customStyle="1" w:styleId="B94A430992154190AF583104E1121CD5">
    <w:name w:val="B94A430992154190AF583104E1121CD5"/>
  </w:style>
  <w:style w:type="paragraph" w:customStyle="1" w:styleId="9A50824EDBD6495998628BC448717A8B">
    <w:name w:val="9A50824EDBD6495998628BC448717A8B"/>
  </w:style>
  <w:style w:type="paragraph" w:customStyle="1" w:styleId="4E1BBC95E1B9472BB489C1BFB7FA32B7">
    <w:name w:val="4E1BBC95E1B9472BB489C1BFB7FA32B7"/>
  </w:style>
  <w:style w:type="paragraph" w:customStyle="1" w:styleId="9D42AC1AC2DC4AA6B417CE209C554042">
    <w:name w:val="9D42AC1AC2DC4AA6B417CE209C554042"/>
  </w:style>
  <w:style w:type="paragraph" w:customStyle="1" w:styleId="295531D90EBD488BBFC4E1E72E0EB26B">
    <w:name w:val="295531D90EBD488BBFC4E1E72E0EB26B"/>
  </w:style>
  <w:style w:type="paragraph" w:customStyle="1" w:styleId="88504694810E4D3699712D51EFCDEEF6">
    <w:name w:val="88504694810E4D3699712D51EFCDEEF6"/>
  </w:style>
  <w:style w:type="paragraph" w:customStyle="1" w:styleId="40A1800776C94DC59DFD26819CD64191">
    <w:name w:val="40A1800776C94DC59DFD26819CD64191"/>
  </w:style>
  <w:style w:type="paragraph" w:customStyle="1" w:styleId="CFCAE98ACADB4655AEF9B61E5D0F984B">
    <w:name w:val="CFCAE98ACADB4655AEF9B61E5D0F984B"/>
  </w:style>
  <w:style w:type="paragraph" w:customStyle="1" w:styleId="DB105A327C3449F291DBE65DAD626C0C">
    <w:name w:val="DB105A327C3449F291DBE65DAD626C0C"/>
  </w:style>
  <w:style w:type="paragraph" w:customStyle="1" w:styleId="E1D1279592654DC5A58600FFF71D448F">
    <w:name w:val="E1D1279592654DC5A58600FFF71D448F"/>
  </w:style>
  <w:style w:type="paragraph" w:customStyle="1" w:styleId="26B67C2E65514B7F93160AAE82953F0F">
    <w:name w:val="26B67C2E65514B7F93160AAE82953F0F"/>
  </w:style>
  <w:style w:type="paragraph" w:customStyle="1" w:styleId="36F522068CAD420696E0288907C360C8">
    <w:name w:val="36F522068CAD420696E0288907C360C8"/>
  </w:style>
  <w:style w:type="paragraph" w:customStyle="1" w:styleId="C2440521A2704C10A569D85D73B834F8">
    <w:name w:val="C2440521A2704C10A569D85D73B834F8"/>
  </w:style>
  <w:style w:type="paragraph" w:customStyle="1" w:styleId="5EE93BE1AFA6415080C3C1E895DCF635">
    <w:name w:val="5EE93BE1AFA6415080C3C1E895DCF635"/>
  </w:style>
  <w:style w:type="paragraph" w:customStyle="1" w:styleId="1CA529ACEB5149F58A5D4BA2A3ACC6CF">
    <w:name w:val="1CA529ACEB5149F58A5D4BA2A3ACC6CF"/>
  </w:style>
  <w:style w:type="paragraph" w:customStyle="1" w:styleId="5D59F4A357B14500924E13DEC89BD84E">
    <w:name w:val="5D59F4A357B14500924E13DEC89BD84E"/>
  </w:style>
  <w:style w:type="paragraph" w:customStyle="1" w:styleId="5C4F24EFFB0042C98CAEF7DCE84B1BBC">
    <w:name w:val="5C4F24EFFB0042C98CAEF7DCE84B1BBC"/>
  </w:style>
  <w:style w:type="paragraph" w:customStyle="1" w:styleId="6AFC25D291CC444E97D21DB682E5EA22">
    <w:name w:val="6AFC25D291CC444E97D21DB682E5EA22"/>
  </w:style>
  <w:style w:type="paragraph" w:customStyle="1" w:styleId="A3D24D2FA9484B75B6F06E7377021D21">
    <w:name w:val="A3D24D2FA9484B75B6F06E7377021D21"/>
  </w:style>
  <w:style w:type="paragraph" w:customStyle="1" w:styleId="E8D807D6C4864A4ABB5D8F2A1A9EE866">
    <w:name w:val="E8D807D6C4864A4ABB5D8F2A1A9EE866"/>
  </w:style>
  <w:style w:type="paragraph" w:customStyle="1" w:styleId="43B456DFF1884D1C9BA3990B3A875318">
    <w:name w:val="43B456DFF1884D1C9BA3990B3A875318"/>
  </w:style>
  <w:style w:type="paragraph" w:customStyle="1" w:styleId="7743F9D3FAA545218FACA846F2FBC43F">
    <w:name w:val="7743F9D3FAA545218FACA846F2FBC43F"/>
  </w:style>
  <w:style w:type="paragraph" w:customStyle="1" w:styleId="C2CACE0350164550A0D4C2E2127CFD7F">
    <w:name w:val="C2CACE0350164550A0D4C2E2127CFD7F"/>
  </w:style>
  <w:style w:type="paragraph" w:customStyle="1" w:styleId="2AC88C555ACF4080BCEF832E3AC8FBDD">
    <w:name w:val="2AC88C555ACF4080BCEF832E3AC8FBDD"/>
  </w:style>
  <w:style w:type="paragraph" w:customStyle="1" w:styleId="7FDE62E933F447CFAA8DA8857C078402">
    <w:name w:val="7FDE62E933F447CFAA8DA8857C078402"/>
  </w:style>
  <w:style w:type="paragraph" w:customStyle="1" w:styleId="B3BB6058308244AE8F2A8A68C561E72A">
    <w:name w:val="B3BB6058308244AE8F2A8A68C561E72A"/>
  </w:style>
  <w:style w:type="paragraph" w:customStyle="1" w:styleId="487EDA60A20F4B758997A0EBCBBE9FBF">
    <w:name w:val="487EDA60A20F4B758997A0EBCBBE9FBF"/>
  </w:style>
  <w:style w:type="paragraph" w:customStyle="1" w:styleId="457410A0D5C84868B5BF51B65304A400">
    <w:name w:val="457410A0D5C84868B5BF51B65304A400"/>
  </w:style>
  <w:style w:type="paragraph" w:customStyle="1" w:styleId="70BEF4ADB6354B0BAFE5DFC8A7B83D68">
    <w:name w:val="70BEF4ADB6354B0BAFE5DFC8A7B83D68"/>
  </w:style>
  <w:style w:type="paragraph" w:customStyle="1" w:styleId="8EF69530B70444B69BF49A60FCE244B0">
    <w:name w:val="8EF69530B70444B69BF49A60FCE244B0"/>
  </w:style>
  <w:style w:type="paragraph" w:customStyle="1" w:styleId="11126942D52E4AE08B0DBD2D227571F7">
    <w:name w:val="11126942D52E4AE08B0DBD2D227571F7"/>
  </w:style>
  <w:style w:type="paragraph" w:customStyle="1" w:styleId="0F4F8761D71A4193A82CF78FB93BE987">
    <w:name w:val="0F4F8761D71A4193A82CF78FB93BE987"/>
  </w:style>
  <w:style w:type="paragraph" w:customStyle="1" w:styleId="E4EB6CFC6D3D43F1B98C7A217AE0C000">
    <w:name w:val="E4EB6CFC6D3D43F1B98C7A217AE0C000"/>
  </w:style>
  <w:style w:type="paragraph" w:customStyle="1" w:styleId="9B1156056C3C4203B06CFF12863711D0">
    <w:name w:val="9B1156056C3C4203B06CFF12863711D0"/>
  </w:style>
  <w:style w:type="paragraph" w:customStyle="1" w:styleId="AC7DC9ADFB4747A29B8AC91523DB4839">
    <w:name w:val="AC7DC9ADFB4747A29B8AC91523DB4839"/>
  </w:style>
  <w:style w:type="paragraph" w:customStyle="1" w:styleId="0305A1DC24934284BAEF937F663E3390">
    <w:name w:val="0305A1DC24934284BAEF937F663E3390"/>
  </w:style>
  <w:style w:type="paragraph" w:customStyle="1" w:styleId="59D6F3D109EA41A1A422829A04C332E9">
    <w:name w:val="59D6F3D109EA41A1A422829A04C332E9"/>
  </w:style>
  <w:style w:type="paragraph" w:customStyle="1" w:styleId="E8B28D9372064D30A1D93E5A6D38677F">
    <w:name w:val="E8B28D9372064D30A1D93E5A6D38677F"/>
  </w:style>
  <w:style w:type="paragraph" w:customStyle="1" w:styleId="EE9A199134064C48854749DA28372E09">
    <w:name w:val="EE9A199134064C48854749DA28372E09"/>
  </w:style>
  <w:style w:type="paragraph" w:customStyle="1" w:styleId="E4D091EDCAF04066ADA433292AF27BE5">
    <w:name w:val="E4D091EDCAF04066ADA433292AF27BE5"/>
  </w:style>
  <w:style w:type="paragraph" w:customStyle="1" w:styleId="788E59BD30C3428EA1EF30DD3FE5E106">
    <w:name w:val="788E59BD30C3428EA1EF30DD3FE5E106"/>
  </w:style>
  <w:style w:type="paragraph" w:customStyle="1" w:styleId="45956720F6EA4DB19405CAC3B7DC2C8F">
    <w:name w:val="45956720F6EA4DB19405CAC3B7DC2C8F"/>
  </w:style>
  <w:style w:type="paragraph" w:customStyle="1" w:styleId="1D122791B12B4EDF9C2BF6830DD70253">
    <w:name w:val="1D122791B12B4EDF9C2BF6830DD70253"/>
  </w:style>
  <w:style w:type="paragraph" w:customStyle="1" w:styleId="4F4F85D80F264891BECCAAE45093DC4D">
    <w:name w:val="4F4F85D80F264891BECCAAE45093DC4D"/>
  </w:style>
  <w:style w:type="paragraph" w:customStyle="1" w:styleId="BD55C962D7334ABD8D593DF9F89D6B62">
    <w:name w:val="BD55C962D7334ABD8D593DF9F89D6B62"/>
  </w:style>
  <w:style w:type="paragraph" w:customStyle="1" w:styleId="2D6FC29A9FB34F4A8EF4FE7F41FBF293">
    <w:name w:val="2D6FC29A9FB34F4A8EF4FE7F41FBF293"/>
  </w:style>
  <w:style w:type="paragraph" w:customStyle="1" w:styleId="153FEDFFF498475D94D4502D61508467">
    <w:name w:val="153FEDFFF498475D94D4502D61508467"/>
  </w:style>
  <w:style w:type="paragraph" w:customStyle="1" w:styleId="48E3EFFC465840A1936AB6EF4935E547">
    <w:name w:val="48E3EFFC465840A1936AB6EF4935E547"/>
  </w:style>
  <w:style w:type="paragraph" w:customStyle="1" w:styleId="037DBE0D278A41138EDF8D43A893414F">
    <w:name w:val="037DBE0D278A41138EDF8D43A893414F"/>
  </w:style>
  <w:style w:type="paragraph" w:customStyle="1" w:styleId="3DDCD8747E10456E8ECEA33A4619B939">
    <w:name w:val="3DDCD8747E10456E8ECEA33A4619B939"/>
  </w:style>
  <w:style w:type="paragraph" w:customStyle="1" w:styleId="954505B6A77E4404BA543A502B655D79">
    <w:name w:val="954505B6A77E4404BA543A502B655D79"/>
  </w:style>
  <w:style w:type="paragraph" w:customStyle="1" w:styleId="9808800B79B34170AA4EACF4A43E03A1">
    <w:name w:val="9808800B79B34170AA4EACF4A43E03A1"/>
  </w:style>
  <w:style w:type="paragraph" w:customStyle="1" w:styleId="A77D7FA1A4B6445292B1BA59C5049F90">
    <w:name w:val="A77D7FA1A4B6445292B1BA59C5049F90"/>
  </w:style>
  <w:style w:type="paragraph" w:customStyle="1" w:styleId="7863D61D1CFF4401B9AC223322438BA4">
    <w:name w:val="7863D61D1CFF4401B9AC223322438BA4"/>
  </w:style>
  <w:style w:type="paragraph" w:customStyle="1" w:styleId="353E1590FEDB4A28998858B9CE220FDB">
    <w:name w:val="353E1590FEDB4A28998858B9CE220FDB"/>
  </w:style>
  <w:style w:type="paragraph" w:customStyle="1" w:styleId="CC9DE13504E34BD8850028A7DAE04B53">
    <w:name w:val="CC9DE13504E34BD8850028A7DAE04B53"/>
  </w:style>
  <w:style w:type="paragraph" w:customStyle="1" w:styleId="B0AD84E6F0B748CBA52BDDE1959F92BF">
    <w:name w:val="B0AD84E6F0B748CBA52BDDE1959F92BF"/>
  </w:style>
  <w:style w:type="paragraph" w:customStyle="1" w:styleId="51F25A2C12A3488F97D48F86799A53E2">
    <w:name w:val="51F25A2C12A3488F97D48F86799A53E2"/>
  </w:style>
  <w:style w:type="paragraph" w:customStyle="1" w:styleId="81D0457BB4AE4F428CEC732B8A2539EF">
    <w:name w:val="81D0457BB4AE4F428CEC732B8A2539EF"/>
  </w:style>
  <w:style w:type="paragraph" w:customStyle="1" w:styleId="A69AA81B87F944BE8B390037C731BA68">
    <w:name w:val="A69AA81B87F944BE8B390037C731BA68"/>
  </w:style>
  <w:style w:type="paragraph" w:customStyle="1" w:styleId="12F8E4A2D66241D999D53CABBD2714ED">
    <w:name w:val="12F8E4A2D66241D999D53CABBD2714ED"/>
  </w:style>
  <w:style w:type="paragraph" w:customStyle="1" w:styleId="15C2BBC7A4DA4E53BD24EFBEB6AE5F73">
    <w:name w:val="15C2BBC7A4DA4E53BD24EFBEB6AE5F73"/>
  </w:style>
  <w:style w:type="paragraph" w:customStyle="1" w:styleId="C70CEFC745A3480CAF4406C6A0C5BBF2">
    <w:name w:val="C70CEFC745A3480CAF4406C6A0C5BBF2"/>
  </w:style>
  <w:style w:type="paragraph" w:customStyle="1" w:styleId="B06E038986B643F0ACAD44947C97D6E9">
    <w:name w:val="B06E038986B643F0ACAD44947C97D6E9"/>
  </w:style>
  <w:style w:type="paragraph" w:customStyle="1" w:styleId="333D773C962A4030A475675F420F6823">
    <w:name w:val="333D773C962A4030A475675F420F6823"/>
  </w:style>
  <w:style w:type="paragraph" w:customStyle="1" w:styleId="D55EE0600826432EA95B8F292827D160">
    <w:name w:val="D55EE0600826432EA95B8F292827D160"/>
  </w:style>
  <w:style w:type="paragraph" w:customStyle="1" w:styleId="4A0EEB22707B41F6BC5441A55D1CDE05">
    <w:name w:val="4A0EEB22707B41F6BC5441A55D1CDE05"/>
  </w:style>
  <w:style w:type="paragraph" w:customStyle="1" w:styleId="9B4FCC86BA224F518D7F7E8596213AAB">
    <w:name w:val="9B4FCC86BA224F518D7F7E8596213AAB"/>
  </w:style>
  <w:style w:type="paragraph" w:customStyle="1" w:styleId="373DAEA5EBD540D39CB048D926512E28">
    <w:name w:val="373DAEA5EBD540D39CB048D926512E28"/>
  </w:style>
  <w:style w:type="paragraph" w:customStyle="1" w:styleId="3436707660974357952541DB5DA877B5">
    <w:name w:val="3436707660974357952541DB5DA877B5"/>
  </w:style>
  <w:style w:type="paragraph" w:customStyle="1" w:styleId="B5C6336C957046CCADF93A3575DE23E7">
    <w:name w:val="B5C6336C957046CCADF93A3575DE23E7"/>
  </w:style>
  <w:style w:type="paragraph" w:customStyle="1" w:styleId="590432CD5B784B37B3FED24D38E7B1B2">
    <w:name w:val="590432CD5B784B37B3FED24D38E7B1B2"/>
  </w:style>
  <w:style w:type="paragraph" w:customStyle="1" w:styleId="D9FE9FF277094C59B849EF0F5D92ED37">
    <w:name w:val="D9FE9FF277094C59B849EF0F5D92ED37"/>
  </w:style>
  <w:style w:type="paragraph" w:customStyle="1" w:styleId="C056D5DDC0EA46EBACA5C89BEFB00F20">
    <w:name w:val="C056D5DDC0EA46EBACA5C89BEFB00F20"/>
  </w:style>
  <w:style w:type="paragraph" w:customStyle="1" w:styleId="41E899A9F6A94A8199769EF090896FCD">
    <w:name w:val="41E899A9F6A94A8199769EF090896FCD"/>
  </w:style>
  <w:style w:type="paragraph" w:customStyle="1" w:styleId="2FA119AD10E7444C8353DB0EFEFFA841">
    <w:name w:val="2FA119AD10E7444C8353DB0EFEFFA841"/>
  </w:style>
  <w:style w:type="paragraph" w:customStyle="1" w:styleId="32DC991734CB4F19BCD6F8AD8DB13F49">
    <w:name w:val="32DC991734CB4F19BCD6F8AD8DB13F49"/>
  </w:style>
  <w:style w:type="paragraph" w:customStyle="1" w:styleId="50AAE4C83E8B4EE7A1C6C84F5ACC52C0">
    <w:name w:val="50AAE4C83E8B4EE7A1C6C84F5ACC52C0"/>
  </w:style>
  <w:style w:type="paragraph" w:customStyle="1" w:styleId="3A6B0422E79B4362A2719A3301DC6692">
    <w:name w:val="3A6B0422E79B4362A2719A3301DC6692"/>
  </w:style>
  <w:style w:type="paragraph" w:customStyle="1" w:styleId="0B8B5176B52747D5B56F20B6DB26E189">
    <w:name w:val="0B8B5176B52747D5B56F20B6DB26E189"/>
    <w:rsid w:val="00314070"/>
  </w:style>
  <w:style w:type="paragraph" w:customStyle="1" w:styleId="DCE57566A383493181F0A1C71AA1EDE5">
    <w:name w:val="DCE57566A383493181F0A1C71AA1EDE5"/>
    <w:rsid w:val="00314070"/>
  </w:style>
  <w:style w:type="paragraph" w:customStyle="1" w:styleId="9C05E2674F6C4FAB9BFC0C48F49A0988">
    <w:name w:val="9C05E2674F6C4FAB9BFC0C48F49A0988"/>
    <w:rsid w:val="00314070"/>
  </w:style>
  <w:style w:type="paragraph" w:customStyle="1" w:styleId="B0E10981A55C464C8BD2EACA8582A67C">
    <w:name w:val="B0E10981A55C464C8BD2EACA8582A67C"/>
    <w:rsid w:val="00314070"/>
  </w:style>
  <w:style w:type="paragraph" w:customStyle="1" w:styleId="BB493F7EABD348A69525CA3CBDC3F3AB">
    <w:name w:val="BB493F7EABD348A69525CA3CBDC3F3AB"/>
    <w:rsid w:val="00314070"/>
  </w:style>
  <w:style w:type="paragraph" w:customStyle="1" w:styleId="C3E23C7A63FD450E917A1C68366659CE">
    <w:name w:val="C3E23C7A63FD450E917A1C68366659CE"/>
    <w:rsid w:val="00314070"/>
  </w:style>
  <w:style w:type="paragraph" w:customStyle="1" w:styleId="6F1BE0306183470CA9D5B2D4CA2BD26B">
    <w:name w:val="6F1BE0306183470CA9D5B2D4CA2BD26B"/>
    <w:rsid w:val="00314070"/>
  </w:style>
  <w:style w:type="paragraph" w:customStyle="1" w:styleId="96478E3A822D464AA1B7563768B30DC7">
    <w:name w:val="96478E3A822D464AA1B7563768B30DC7"/>
    <w:rsid w:val="00314070"/>
  </w:style>
  <w:style w:type="paragraph" w:customStyle="1" w:styleId="4783F2B34EF94FEC980D76FD722B0B0A">
    <w:name w:val="4783F2B34EF94FEC980D76FD722B0B0A"/>
    <w:rsid w:val="00314070"/>
  </w:style>
  <w:style w:type="paragraph" w:customStyle="1" w:styleId="DCBCB082DB0B4E14B676CF3687D01392">
    <w:name w:val="DCBCB082DB0B4E14B676CF3687D01392"/>
    <w:rsid w:val="00314070"/>
  </w:style>
  <w:style w:type="paragraph" w:customStyle="1" w:styleId="F7F22B7F6BF0401992E6DB75B0641C6D">
    <w:name w:val="F7F22B7F6BF0401992E6DB75B0641C6D"/>
    <w:rsid w:val="00314070"/>
  </w:style>
  <w:style w:type="paragraph" w:customStyle="1" w:styleId="FFE4012F96EA41CC8CFFA68BB0BCF2E7">
    <w:name w:val="FFE4012F96EA41CC8CFFA68BB0BCF2E7"/>
    <w:rsid w:val="00314070"/>
  </w:style>
  <w:style w:type="paragraph" w:customStyle="1" w:styleId="27819C2AA0FA4432BBE1BD825936FE30">
    <w:name w:val="27819C2AA0FA4432BBE1BD825936FE30"/>
    <w:rsid w:val="00314070"/>
  </w:style>
  <w:style w:type="paragraph" w:customStyle="1" w:styleId="F7BA750ED28D4F378575F9708893D696">
    <w:name w:val="F7BA750ED28D4F378575F9708893D696"/>
    <w:rsid w:val="00314070"/>
  </w:style>
  <w:style w:type="paragraph" w:customStyle="1" w:styleId="8B6B40D0FCA64734A0DF266980AB7875">
    <w:name w:val="8B6B40D0FCA64734A0DF266980AB7875"/>
    <w:rsid w:val="00314070"/>
  </w:style>
  <w:style w:type="paragraph" w:customStyle="1" w:styleId="658E19D8FF094C109F7FF3EA2CABEC28">
    <w:name w:val="658E19D8FF094C109F7FF3EA2CABEC28"/>
    <w:rsid w:val="00314070"/>
  </w:style>
  <w:style w:type="paragraph" w:customStyle="1" w:styleId="3616E6A0D7EF43A68B9961C1547CBC72">
    <w:name w:val="3616E6A0D7EF43A68B9961C1547CBC72"/>
    <w:rsid w:val="00314070"/>
  </w:style>
  <w:style w:type="paragraph" w:customStyle="1" w:styleId="7D4FCC792BB8421D9E57DE23220E0A46">
    <w:name w:val="7D4FCC792BB8421D9E57DE23220E0A46"/>
    <w:rsid w:val="00314070"/>
  </w:style>
  <w:style w:type="paragraph" w:customStyle="1" w:styleId="73059964D15A44588D74F26EA6A37373">
    <w:name w:val="73059964D15A44588D74F26EA6A37373"/>
    <w:rsid w:val="00314070"/>
  </w:style>
  <w:style w:type="paragraph" w:customStyle="1" w:styleId="087F6E15A6D14EF9816B49BE4EF1F634">
    <w:name w:val="087F6E15A6D14EF9816B49BE4EF1F634"/>
    <w:rsid w:val="00314070"/>
  </w:style>
  <w:style w:type="paragraph" w:customStyle="1" w:styleId="523557C1681E4DBFBBB60DBF6DF99894">
    <w:name w:val="523557C1681E4DBFBBB60DBF6DF99894"/>
    <w:rsid w:val="00314070"/>
  </w:style>
  <w:style w:type="paragraph" w:customStyle="1" w:styleId="F2D001735BCB4B83B6DA453915CBDEB3">
    <w:name w:val="F2D001735BCB4B83B6DA453915CBDEB3"/>
    <w:rsid w:val="00314070"/>
  </w:style>
  <w:style w:type="paragraph" w:customStyle="1" w:styleId="BB028164086A42FC9CF1FA5A0EDE5D09">
    <w:name w:val="BB028164086A42FC9CF1FA5A0EDE5D09"/>
    <w:rsid w:val="00314070"/>
  </w:style>
  <w:style w:type="paragraph" w:customStyle="1" w:styleId="2EF1DC12FA274252897370CB15C3F8F7">
    <w:name w:val="2EF1DC12FA274252897370CB15C3F8F7"/>
    <w:rsid w:val="00314070"/>
  </w:style>
  <w:style w:type="paragraph" w:customStyle="1" w:styleId="AD40A9D0341C462DAE12DB7953A0E8D5">
    <w:name w:val="AD40A9D0341C462DAE12DB7953A0E8D5"/>
    <w:rsid w:val="00314070"/>
  </w:style>
  <w:style w:type="paragraph" w:customStyle="1" w:styleId="C5AE00AAA1604CA7BA61D9EEF9E0D311">
    <w:name w:val="C5AE00AAA1604CA7BA61D9EEF9E0D311"/>
    <w:rsid w:val="00314070"/>
  </w:style>
  <w:style w:type="paragraph" w:customStyle="1" w:styleId="D84B3503F77244CDBE4D72EB96A1DC0F">
    <w:name w:val="D84B3503F77244CDBE4D72EB96A1DC0F"/>
    <w:rsid w:val="00314070"/>
  </w:style>
  <w:style w:type="paragraph" w:customStyle="1" w:styleId="0BEE9C97093A4C39A37EF146F3C8E0AA">
    <w:name w:val="0BEE9C97093A4C39A37EF146F3C8E0AA"/>
    <w:rsid w:val="00314070"/>
  </w:style>
  <w:style w:type="paragraph" w:customStyle="1" w:styleId="EF2F8FB57A18484F92997C5B275579FD">
    <w:name w:val="EF2F8FB57A18484F92997C5B275579FD"/>
    <w:rsid w:val="00314070"/>
  </w:style>
  <w:style w:type="paragraph" w:customStyle="1" w:styleId="8166462027D04F0D9F863A29991486DE">
    <w:name w:val="8166462027D04F0D9F863A29991486DE"/>
    <w:rsid w:val="00314070"/>
  </w:style>
  <w:style w:type="paragraph" w:customStyle="1" w:styleId="8C25D608B47E459DA022B6DC2F349370">
    <w:name w:val="8C25D608B47E459DA022B6DC2F349370"/>
    <w:rsid w:val="00314070"/>
  </w:style>
  <w:style w:type="paragraph" w:customStyle="1" w:styleId="999199F422FD412CA8A34218C2B2D11E">
    <w:name w:val="999199F422FD412CA8A34218C2B2D11E"/>
    <w:rsid w:val="00314070"/>
  </w:style>
  <w:style w:type="paragraph" w:customStyle="1" w:styleId="BA3729C96F5D4AA6933A8FDC43577E42">
    <w:name w:val="BA3729C96F5D4AA6933A8FDC43577E42"/>
    <w:rsid w:val="00314070"/>
  </w:style>
  <w:style w:type="paragraph" w:customStyle="1" w:styleId="DD667499F6FD47A7B22CDB6399F7F921">
    <w:name w:val="DD667499F6FD47A7B22CDB6399F7F921"/>
    <w:rsid w:val="00314070"/>
  </w:style>
  <w:style w:type="paragraph" w:customStyle="1" w:styleId="39A0EF6019224B699A3760C28C51FA1A">
    <w:name w:val="39A0EF6019224B699A3760C28C51FA1A"/>
    <w:rsid w:val="00314070"/>
  </w:style>
  <w:style w:type="paragraph" w:customStyle="1" w:styleId="F884F7A0791B41978EC18619AB9E1639">
    <w:name w:val="F884F7A0791B41978EC18619AB9E1639"/>
    <w:rsid w:val="00314070"/>
  </w:style>
  <w:style w:type="paragraph" w:customStyle="1" w:styleId="867346BD70AC4019BEB94A0A6845AA71">
    <w:name w:val="867346BD70AC4019BEB94A0A6845AA71"/>
    <w:rsid w:val="00314070"/>
  </w:style>
  <w:style w:type="paragraph" w:customStyle="1" w:styleId="037A6B18F07046919FA11B864DFD0439">
    <w:name w:val="037A6B18F07046919FA11B864DFD0439"/>
    <w:rsid w:val="00314070"/>
  </w:style>
  <w:style w:type="paragraph" w:customStyle="1" w:styleId="7E91D43415BF4219A2A30F11404EA6E3">
    <w:name w:val="7E91D43415BF4219A2A30F11404EA6E3"/>
    <w:rsid w:val="00314070"/>
  </w:style>
  <w:style w:type="paragraph" w:customStyle="1" w:styleId="9210726C4C484B758DE10A96B87180B0">
    <w:name w:val="9210726C4C484B758DE10A96B87180B0"/>
    <w:rsid w:val="00314070"/>
  </w:style>
  <w:style w:type="paragraph" w:customStyle="1" w:styleId="B3457E7E6E164483B06140AA5166A033">
    <w:name w:val="B3457E7E6E164483B06140AA5166A033"/>
    <w:rsid w:val="00314070"/>
  </w:style>
  <w:style w:type="paragraph" w:customStyle="1" w:styleId="8ADEA749C16A44409738692CED8753A9">
    <w:name w:val="8ADEA749C16A44409738692CED8753A9"/>
    <w:rsid w:val="00314070"/>
  </w:style>
  <w:style w:type="paragraph" w:customStyle="1" w:styleId="87938B86F9FC442689CDDFADB44A2534">
    <w:name w:val="87938B86F9FC442689CDDFADB44A2534"/>
    <w:rsid w:val="00314070"/>
  </w:style>
  <w:style w:type="paragraph" w:customStyle="1" w:styleId="30CBD7862E714D969A32162E2A48DDF2">
    <w:name w:val="30CBD7862E714D969A32162E2A48DDF2"/>
    <w:rsid w:val="00314070"/>
  </w:style>
  <w:style w:type="paragraph" w:customStyle="1" w:styleId="301DF5563D584F14A719CE472842EE6C">
    <w:name w:val="301DF5563D584F14A719CE472842EE6C"/>
    <w:rsid w:val="00314070"/>
  </w:style>
  <w:style w:type="paragraph" w:customStyle="1" w:styleId="023BB38DA1F34C4BB13D98E65A955B36">
    <w:name w:val="023BB38DA1F34C4BB13D98E65A955B36"/>
    <w:rsid w:val="00314070"/>
  </w:style>
  <w:style w:type="paragraph" w:customStyle="1" w:styleId="F291314E146C414EA1637A7FBFB7DEF6">
    <w:name w:val="F291314E146C414EA1637A7FBFB7DEF6"/>
    <w:rsid w:val="00314070"/>
  </w:style>
  <w:style w:type="paragraph" w:customStyle="1" w:styleId="C8AD59AED6274E67A7BE59B582F5C434">
    <w:name w:val="C8AD59AED6274E67A7BE59B582F5C434"/>
    <w:rsid w:val="00314070"/>
  </w:style>
  <w:style w:type="paragraph" w:customStyle="1" w:styleId="09DA89C0651F4492831E0AC52F151701">
    <w:name w:val="09DA89C0651F4492831E0AC52F151701"/>
    <w:rsid w:val="00314070"/>
  </w:style>
  <w:style w:type="paragraph" w:customStyle="1" w:styleId="B812DBDD7FCF4E68B2328F3B36E710FB">
    <w:name w:val="B812DBDD7FCF4E68B2328F3B36E710FB"/>
    <w:rsid w:val="00314070"/>
  </w:style>
  <w:style w:type="paragraph" w:customStyle="1" w:styleId="ECBAFCBA67B94DEE8AE4F569889DE601">
    <w:name w:val="ECBAFCBA67B94DEE8AE4F569889DE601"/>
    <w:rsid w:val="00314070"/>
  </w:style>
  <w:style w:type="paragraph" w:customStyle="1" w:styleId="D61CD978BC8443318BDD6E7422540FDA">
    <w:name w:val="D61CD978BC8443318BDD6E7422540FDA"/>
    <w:rsid w:val="00314070"/>
  </w:style>
  <w:style w:type="paragraph" w:customStyle="1" w:styleId="759060F1EF1F4BE58A7CA54775626FF1">
    <w:name w:val="759060F1EF1F4BE58A7CA54775626FF1"/>
    <w:rsid w:val="00314070"/>
  </w:style>
  <w:style w:type="paragraph" w:customStyle="1" w:styleId="BF43E7F96DED4786AFF91DA672FD7CA9">
    <w:name w:val="BF43E7F96DED4786AFF91DA672FD7CA9"/>
    <w:rsid w:val="00314070"/>
  </w:style>
  <w:style w:type="paragraph" w:customStyle="1" w:styleId="10EB83B7C8CB4AAF8321A7EAA6F0821F">
    <w:name w:val="10EB83B7C8CB4AAF8321A7EAA6F0821F"/>
    <w:rsid w:val="00314070"/>
  </w:style>
  <w:style w:type="paragraph" w:customStyle="1" w:styleId="0EECB4F10B7B4449B8DBEB976228A234">
    <w:name w:val="0EECB4F10B7B4449B8DBEB976228A234"/>
    <w:rsid w:val="00314070"/>
  </w:style>
  <w:style w:type="paragraph" w:customStyle="1" w:styleId="6E638A54AB1C498DB66EBE1D93C5F341">
    <w:name w:val="6E638A54AB1C498DB66EBE1D93C5F341"/>
    <w:rsid w:val="00314070"/>
  </w:style>
  <w:style w:type="paragraph" w:customStyle="1" w:styleId="1D06BB03A73A44938EBC888F04EA125A">
    <w:name w:val="1D06BB03A73A44938EBC888F04EA125A"/>
    <w:rsid w:val="00314070"/>
  </w:style>
  <w:style w:type="paragraph" w:customStyle="1" w:styleId="C5613B687D484DE189C3BD0EBF535EA5">
    <w:name w:val="C5613B687D484DE189C3BD0EBF535EA5"/>
    <w:rsid w:val="00314070"/>
  </w:style>
  <w:style w:type="paragraph" w:customStyle="1" w:styleId="3FF33BEE226048F18056ECAAA3E569AE">
    <w:name w:val="3FF33BEE226048F18056ECAAA3E569AE"/>
    <w:rsid w:val="00314070"/>
  </w:style>
  <w:style w:type="paragraph" w:customStyle="1" w:styleId="131023C970AB47A280B6FF526E5A472C">
    <w:name w:val="131023C970AB47A280B6FF526E5A472C"/>
    <w:rsid w:val="00314070"/>
  </w:style>
  <w:style w:type="paragraph" w:customStyle="1" w:styleId="01AC7527541B4F4B807799879C33D9BE">
    <w:name w:val="01AC7527541B4F4B807799879C33D9BE"/>
    <w:rsid w:val="00314070"/>
  </w:style>
  <w:style w:type="paragraph" w:customStyle="1" w:styleId="E2EE41256FDA40E5ACD5B4CF7295E2D5">
    <w:name w:val="E2EE41256FDA40E5ACD5B4CF7295E2D5"/>
    <w:rsid w:val="00314070"/>
  </w:style>
  <w:style w:type="paragraph" w:customStyle="1" w:styleId="9C02C95CC03A4EFDA1161AF21EFE35DE">
    <w:name w:val="9C02C95CC03A4EFDA1161AF21EFE35DE"/>
    <w:rsid w:val="00314070"/>
  </w:style>
  <w:style w:type="paragraph" w:customStyle="1" w:styleId="DBC4308317A7448594D75BD585E30543">
    <w:name w:val="DBC4308317A7448594D75BD585E30543"/>
    <w:rsid w:val="00314070"/>
  </w:style>
  <w:style w:type="paragraph" w:customStyle="1" w:styleId="7E91648B753340ACBC74F310ED2F3A35">
    <w:name w:val="7E91648B753340ACBC74F310ED2F3A35"/>
    <w:rsid w:val="00314070"/>
  </w:style>
  <w:style w:type="paragraph" w:customStyle="1" w:styleId="1FD7FCE2A1B84174B599BB3E855FB257">
    <w:name w:val="1FD7FCE2A1B84174B599BB3E855FB257"/>
    <w:rsid w:val="00314070"/>
  </w:style>
  <w:style w:type="paragraph" w:customStyle="1" w:styleId="780DC2AFEE4842978B98A96992947270">
    <w:name w:val="780DC2AFEE4842978B98A96992947270"/>
    <w:rsid w:val="00314070"/>
  </w:style>
  <w:style w:type="paragraph" w:customStyle="1" w:styleId="F3754E64C80D4595AA938443FC550290">
    <w:name w:val="F3754E64C80D4595AA938443FC550290"/>
    <w:rsid w:val="00314070"/>
  </w:style>
  <w:style w:type="paragraph" w:customStyle="1" w:styleId="B5B4E614A7C84DB28FF9A55CCF5220AA">
    <w:name w:val="B5B4E614A7C84DB28FF9A55CCF5220AA"/>
    <w:rsid w:val="00314070"/>
  </w:style>
  <w:style w:type="paragraph" w:customStyle="1" w:styleId="C4436A8B59CA41E18E6DBB62636FDBD1">
    <w:name w:val="C4436A8B59CA41E18E6DBB62636FDBD1"/>
    <w:rsid w:val="00314070"/>
  </w:style>
  <w:style w:type="paragraph" w:customStyle="1" w:styleId="508642D294894868BA76F69CAA34F592">
    <w:name w:val="508642D294894868BA76F69CAA34F592"/>
    <w:rsid w:val="00314070"/>
  </w:style>
  <w:style w:type="paragraph" w:customStyle="1" w:styleId="33719C87B1724AA28A80495B09EB2FD1">
    <w:name w:val="33719C87B1724AA28A80495B09EB2FD1"/>
    <w:rsid w:val="00314070"/>
  </w:style>
  <w:style w:type="paragraph" w:customStyle="1" w:styleId="CF05A8F376CF4C1193A26684CA680932">
    <w:name w:val="CF05A8F376CF4C1193A26684CA680932"/>
    <w:rsid w:val="00314070"/>
  </w:style>
  <w:style w:type="paragraph" w:customStyle="1" w:styleId="F10A3CE72B20432CBA73DE17BE79E376">
    <w:name w:val="F10A3CE72B20432CBA73DE17BE79E376"/>
    <w:rsid w:val="00314070"/>
  </w:style>
  <w:style w:type="paragraph" w:customStyle="1" w:styleId="D8BD2E8157F340A8B95D886CA6088726">
    <w:name w:val="D8BD2E8157F340A8B95D886CA6088726"/>
    <w:rsid w:val="00314070"/>
  </w:style>
  <w:style w:type="paragraph" w:customStyle="1" w:styleId="75AE1BF5BBDF4412B9237F28275C36D5">
    <w:name w:val="75AE1BF5BBDF4412B9237F28275C36D5"/>
    <w:rsid w:val="00314070"/>
  </w:style>
  <w:style w:type="paragraph" w:customStyle="1" w:styleId="9679F6E98E0A45729A526041B4073309">
    <w:name w:val="9679F6E98E0A45729A526041B4073309"/>
    <w:rsid w:val="00314070"/>
  </w:style>
  <w:style w:type="paragraph" w:customStyle="1" w:styleId="1E551F70AE7544A7B8DF06771B1A2AA8">
    <w:name w:val="1E551F70AE7544A7B8DF06771B1A2AA8"/>
    <w:rsid w:val="00314070"/>
  </w:style>
  <w:style w:type="paragraph" w:customStyle="1" w:styleId="089E4460F5A34F0E9D3DF3CD301376D9">
    <w:name w:val="089E4460F5A34F0E9D3DF3CD301376D9"/>
    <w:rsid w:val="00314070"/>
  </w:style>
  <w:style w:type="paragraph" w:customStyle="1" w:styleId="E5488583EF014148B1CBAFE5E8290AE3">
    <w:name w:val="E5488583EF014148B1CBAFE5E8290AE3"/>
    <w:rsid w:val="00314070"/>
  </w:style>
  <w:style w:type="paragraph" w:customStyle="1" w:styleId="3A0641B38FA040B89DC936CA5FDED1DF">
    <w:name w:val="3A0641B38FA040B89DC936CA5FDED1DF"/>
    <w:rsid w:val="00314070"/>
  </w:style>
  <w:style w:type="paragraph" w:customStyle="1" w:styleId="5E8FE1015C9B4B2EBBA98C91B0C24FE5">
    <w:name w:val="5E8FE1015C9B4B2EBBA98C91B0C24FE5"/>
    <w:rsid w:val="00314070"/>
  </w:style>
  <w:style w:type="paragraph" w:customStyle="1" w:styleId="9274EAFD21334EE6BD6DEBC5F58BA018">
    <w:name w:val="9274EAFD21334EE6BD6DEBC5F58BA018"/>
    <w:rsid w:val="00314070"/>
  </w:style>
  <w:style w:type="paragraph" w:customStyle="1" w:styleId="A0D731A8FB55406F834BA250B4DB7D10">
    <w:name w:val="A0D731A8FB55406F834BA250B4DB7D10"/>
    <w:rsid w:val="00314070"/>
  </w:style>
  <w:style w:type="paragraph" w:customStyle="1" w:styleId="3AC87388F0834755B24F003DF29E87F1">
    <w:name w:val="3AC87388F0834755B24F003DF29E87F1"/>
    <w:rsid w:val="00314070"/>
  </w:style>
  <w:style w:type="paragraph" w:customStyle="1" w:styleId="92011DE013D348CAB43041D3DF73AEFA">
    <w:name w:val="92011DE013D348CAB43041D3DF73AEFA"/>
    <w:rsid w:val="00314070"/>
  </w:style>
  <w:style w:type="paragraph" w:customStyle="1" w:styleId="BA0B19E5FCC64EF58581601E6D08CE65">
    <w:name w:val="BA0B19E5FCC64EF58581601E6D08CE65"/>
    <w:rsid w:val="00314070"/>
  </w:style>
  <w:style w:type="paragraph" w:customStyle="1" w:styleId="A7D795D251154DF2B64D95095E8AB9A5">
    <w:name w:val="A7D795D251154DF2B64D95095E8AB9A5"/>
    <w:rsid w:val="00314070"/>
  </w:style>
  <w:style w:type="paragraph" w:customStyle="1" w:styleId="81F2C15CEF654F1FA6F7DC6DCF2E52EF">
    <w:name w:val="81F2C15CEF654F1FA6F7DC6DCF2E52EF"/>
    <w:rsid w:val="00314070"/>
  </w:style>
  <w:style w:type="paragraph" w:customStyle="1" w:styleId="FDBE4F2804344169B05334A9033A65F4">
    <w:name w:val="FDBE4F2804344169B05334A9033A65F4"/>
    <w:rsid w:val="00314070"/>
  </w:style>
  <w:style w:type="paragraph" w:customStyle="1" w:styleId="55C569B0222244308018815C44301E4E">
    <w:name w:val="55C569B0222244308018815C44301E4E"/>
    <w:rsid w:val="00314070"/>
  </w:style>
  <w:style w:type="paragraph" w:customStyle="1" w:styleId="5A16E24417324F38899C0AFDC5E10288">
    <w:name w:val="5A16E24417324F38899C0AFDC5E10288"/>
    <w:rsid w:val="00314070"/>
  </w:style>
  <w:style w:type="paragraph" w:customStyle="1" w:styleId="78DFA069430240428622138827A5521E">
    <w:name w:val="78DFA069430240428622138827A5521E"/>
    <w:rsid w:val="00314070"/>
  </w:style>
  <w:style w:type="paragraph" w:customStyle="1" w:styleId="6A9C614DE25A4BB8B0BACD3347F74A4D">
    <w:name w:val="6A9C614DE25A4BB8B0BACD3347F74A4D"/>
    <w:rsid w:val="00314070"/>
  </w:style>
  <w:style w:type="paragraph" w:customStyle="1" w:styleId="BCF128C1EE0D4A408F1D55EAAA0C2591">
    <w:name w:val="BCF128C1EE0D4A408F1D55EAAA0C2591"/>
    <w:rsid w:val="00314070"/>
  </w:style>
  <w:style w:type="paragraph" w:customStyle="1" w:styleId="DA4CB964B8F240DEBB42F78255BBD4E1">
    <w:name w:val="DA4CB964B8F240DEBB42F78255BBD4E1"/>
    <w:rsid w:val="00314070"/>
  </w:style>
  <w:style w:type="paragraph" w:customStyle="1" w:styleId="DF93F16304BC4DB6B1EB778C195D1D56">
    <w:name w:val="DF93F16304BC4DB6B1EB778C195D1D56"/>
    <w:rsid w:val="00314070"/>
  </w:style>
  <w:style w:type="paragraph" w:customStyle="1" w:styleId="0E8944EC51344662BBD2EA740DCEFCFD">
    <w:name w:val="0E8944EC51344662BBD2EA740DCEFCFD"/>
    <w:rsid w:val="00314070"/>
  </w:style>
  <w:style w:type="paragraph" w:customStyle="1" w:styleId="FEE657E2E7E9444FA18A63F38CEFEB8C">
    <w:name w:val="FEE657E2E7E9444FA18A63F38CEFEB8C"/>
    <w:rsid w:val="00314070"/>
  </w:style>
  <w:style w:type="paragraph" w:customStyle="1" w:styleId="2C8BFE5B0D7C45DCB31FA117DADFF012">
    <w:name w:val="2C8BFE5B0D7C45DCB31FA117DADFF012"/>
    <w:rsid w:val="00314070"/>
  </w:style>
  <w:style w:type="paragraph" w:customStyle="1" w:styleId="5107990FFF6C4B65B95AE79C12442E41">
    <w:name w:val="5107990FFF6C4B65B95AE79C12442E41"/>
    <w:rsid w:val="00314070"/>
  </w:style>
  <w:style w:type="paragraph" w:customStyle="1" w:styleId="2ABEB926A57E4E28A483110BEA493E55">
    <w:name w:val="2ABEB926A57E4E28A483110BEA493E55"/>
    <w:rsid w:val="00314070"/>
  </w:style>
  <w:style w:type="paragraph" w:customStyle="1" w:styleId="2469073FF43941AAB1B2822A469EFB06">
    <w:name w:val="2469073FF43941AAB1B2822A469EFB06"/>
    <w:rsid w:val="00314070"/>
  </w:style>
  <w:style w:type="paragraph" w:customStyle="1" w:styleId="FA313470E78B414590A4D8BF9DDE1ABB">
    <w:name w:val="FA313470E78B414590A4D8BF9DDE1ABB"/>
    <w:rsid w:val="00314070"/>
  </w:style>
  <w:style w:type="paragraph" w:customStyle="1" w:styleId="B227798AF3694FEB8671758DC19C9A43">
    <w:name w:val="B227798AF3694FEB8671758DC19C9A43"/>
    <w:rsid w:val="003140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A85EB-4B67-4CF6-9048-76D75AEA01B5}">
  <we:reference id="wa104380955" version="3.16.2.1" store="pt-BR" storeType="OMEX"/>
  <we:alternateReferences>
    <we:reference id="wa104380955" version="3.16.2.1" store="WA10438095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Requerente</b:Tag>
    <b:RefOrder>1</b:RefOrder>
  </b:Source>
</b:Sources>
</file>

<file path=customXml/itemProps1.xml><?xml version="1.0" encoding="utf-8"?>
<ds:datastoreItem xmlns:ds="http://schemas.openxmlformats.org/officeDocument/2006/customXml" ds:itemID="{DAC6D832-B289-4018-9DFD-150A73D25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3.202X.00XXXX_N - RAPS - parcelamento_do_solo</Template>
  <TotalTime>1876</TotalTime>
  <Pages>13</Pages>
  <Words>5188</Words>
  <Characters>28016</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Cenzi De Ré</dc:creator>
  <cp:keywords/>
  <dc:description/>
  <cp:lastModifiedBy>Francisco Cenzi de Ré</cp:lastModifiedBy>
  <cp:revision>103</cp:revision>
  <cp:lastPrinted>2026-03-26T19:50:00Z</cp:lastPrinted>
  <dcterms:created xsi:type="dcterms:W3CDTF">2026-03-25T11:59:00Z</dcterms:created>
  <dcterms:modified xsi:type="dcterms:W3CDTF">2026-03-26T19:50:00Z</dcterms:modified>
</cp:coreProperties>
</file>